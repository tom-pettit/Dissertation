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FCC5BCB"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w:t>
      </w:r>
      <w:r w:rsidR="00BB7E30">
        <w:rPr>
          <w:color w:val="000000"/>
        </w:rPr>
        <w:t>5</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xml:space="preserve">, which brings both performance improvements, as well as improved </w:t>
      </w:r>
      <w:proofErr w:type="spellStart"/>
      <w:r w:rsidR="00784998">
        <w:rPr>
          <w:color w:val="000000"/>
        </w:rPr>
        <w:t>explainability</w:t>
      </w:r>
      <w:proofErr w:type="spellEnd"/>
      <w:r w:rsidR="00784998">
        <w:rPr>
          <w:color w:val="000000"/>
        </w:rPr>
        <w:t xml:space="preserve">. </w:t>
      </w:r>
      <w:r w:rsidR="00283219">
        <w:rPr>
          <w:color w:val="000000"/>
        </w:rPr>
        <w:t xml:space="preserve">The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BB7E30">
        <w:rPr>
          <w:color w:val="000000"/>
        </w:rPr>
        <w:t xml:space="preserve"> to be our proposed model</w:t>
      </w:r>
      <w:r w:rsidR="00283219">
        <w:rPr>
          <w:color w:val="000000"/>
        </w:rPr>
        <w:t>.</w:t>
      </w:r>
      <w:r w:rsidR="001116F9">
        <w:rPr>
          <w:color w:val="000000"/>
        </w:rPr>
        <w:t xml:space="preserve"> Additionally, many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1A798EC4"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worsened by the recent cost of living crisis in the United Kingdom</w:t>
      </w:r>
      <w:r w:rsidR="00B95770">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w:t>
      </w:r>
      <w:proofErr w:type="spellStart"/>
      <w:r w:rsidR="00487611" w:rsidRPr="00D051AD">
        <w:rPr>
          <w:rFonts w:ascii="Palatino" w:hAnsi="Palatino"/>
          <w:sz w:val="19"/>
          <w:szCs w:val="19"/>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B7ECB65"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in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 xml:space="preserve">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w:t>
      </w:r>
      <w:r w:rsidR="003A5FC0" w:rsidRPr="00922F51">
        <w:rPr>
          <w:rFonts w:ascii="Palatino" w:hAnsi="Palatino"/>
          <w:sz w:val="19"/>
          <w:szCs w:val="19"/>
        </w:rPr>
        <w:lastRenderedPageBreak/>
        <w:t>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A65075">
        <w:rPr>
          <w:rFonts w:ascii="Palatino" w:hAnsi="Palatino"/>
          <w:sz w:val="19"/>
          <w:szCs w:val="19"/>
          <w:highlight w:val="darkGreen"/>
        </w:rPr>
        <w:t>This approach has been followed by various other studies, such as those by Mei et al. [</w:t>
      </w:r>
      <w:r w:rsidR="00C26872" w:rsidRPr="00A65075">
        <w:rPr>
          <w:rFonts w:ascii="Palatino" w:hAnsi="Palatino"/>
          <w:sz w:val="19"/>
          <w:szCs w:val="19"/>
          <w:highlight w:val="darkGreen"/>
        </w:rPr>
        <w:t>42</w:t>
      </w:r>
      <w:r w:rsidR="0098137E" w:rsidRPr="00A65075">
        <w:rPr>
          <w:rFonts w:ascii="Palatino" w:hAnsi="Palatino"/>
          <w:sz w:val="19"/>
          <w:szCs w:val="19"/>
          <w:highlight w:val="darkGreen"/>
        </w:rPr>
        <w:t>], Bai et al. [</w:t>
      </w:r>
      <w:r w:rsidR="00C26872" w:rsidRPr="00A65075">
        <w:rPr>
          <w:rFonts w:ascii="Palatino" w:hAnsi="Palatino"/>
          <w:sz w:val="19"/>
          <w:szCs w:val="19"/>
          <w:highlight w:val="darkGreen"/>
        </w:rPr>
        <w:t>43</w:t>
      </w:r>
      <w:r w:rsidR="0098137E" w:rsidRPr="00A65075">
        <w:rPr>
          <w:rFonts w:ascii="Palatino" w:hAnsi="Palatino"/>
          <w:sz w:val="19"/>
          <w:szCs w:val="19"/>
          <w:highlight w:val="darkGreen"/>
        </w:rPr>
        <w:t xml:space="preserve">], </w:t>
      </w:r>
      <w:proofErr w:type="spellStart"/>
      <w:r w:rsidR="0098137E" w:rsidRPr="00A65075">
        <w:rPr>
          <w:rFonts w:ascii="Palatino" w:hAnsi="Palatino"/>
          <w:sz w:val="19"/>
          <w:szCs w:val="19"/>
          <w:highlight w:val="darkGreen"/>
        </w:rPr>
        <w:t>Wehbe</w:t>
      </w:r>
      <w:proofErr w:type="spellEnd"/>
      <w:r w:rsidR="0098137E" w:rsidRPr="00A65075">
        <w:rPr>
          <w:rFonts w:ascii="Palatino" w:hAnsi="Palatino"/>
          <w:sz w:val="19"/>
          <w:szCs w:val="19"/>
          <w:highlight w:val="darkGreen"/>
        </w:rPr>
        <w:t xml:space="preserve"> [</w:t>
      </w:r>
      <w:r w:rsidR="00C26872" w:rsidRPr="00A65075">
        <w:rPr>
          <w:rFonts w:ascii="Palatino" w:hAnsi="Palatino"/>
          <w:sz w:val="19"/>
          <w:szCs w:val="19"/>
          <w:highlight w:val="darkGreen"/>
        </w:rPr>
        <w:t>44</w:t>
      </w:r>
      <w:r w:rsidR="0098137E" w:rsidRPr="00A65075">
        <w:rPr>
          <w:rFonts w:ascii="Palatino" w:hAnsi="Palatino"/>
          <w:sz w:val="19"/>
          <w:szCs w:val="19"/>
          <w:highlight w:val="darkGreen"/>
        </w:rPr>
        <w:t>] and Murphy [</w:t>
      </w:r>
      <w:r w:rsidR="00C26872" w:rsidRPr="00A65075">
        <w:rPr>
          <w:rFonts w:ascii="Palatino" w:hAnsi="Palatino"/>
          <w:sz w:val="19"/>
          <w:szCs w:val="19"/>
          <w:highlight w:val="darkGreen"/>
        </w:rPr>
        <w:t>45</w:t>
      </w:r>
      <w:r w:rsidR="0098137E" w:rsidRPr="00A65075">
        <w:rPr>
          <w:rFonts w:ascii="Palatino" w:hAnsi="Palatino"/>
          <w:sz w:val="19"/>
          <w:szCs w:val="19"/>
          <w:highlight w:val="darkGreen"/>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A65075">
        <w:rPr>
          <w:rFonts w:ascii="Palatino" w:hAnsi="Palatino"/>
          <w:sz w:val="19"/>
          <w:szCs w:val="19"/>
          <w:highlight w:val="darkGreen"/>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A65075">
        <w:rPr>
          <w:rFonts w:ascii="Palatino" w:hAnsi="Palatino"/>
          <w:sz w:val="19"/>
          <w:szCs w:val="19"/>
          <w:highlight w:val="darkGreen"/>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2B4A231D"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 xml:space="preserve">Additionally, </w:t>
      </w:r>
      <w:proofErr w:type="gramStart"/>
      <w:r w:rsidR="00DA2B0C">
        <w:rPr>
          <w:rFonts w:ascii="Palatino" w:hAnsi="Palatino"/>
          <w:sz w:val="19"/>
          <w:szCs w:val="19"/>
        </w:rPr>
        <w:t>in reality if</w:t>
      </w:r>
      <w:proofErr w:type="gramEnd"/>
      <w:r w:rsidR="00DA2B0C">
        <w:rPr>
          <w:rFonts w:ascii="Palatino" w:hAnsi="Palatino"/>
          <w:sz w:val="19"/>
          <w:szCs w:val="19"/>
        </w:rPr>
        <w:t xml:space="preserve"> these machine learning mod</w:t>
      </w:r>
      <w:r w:rsidR="00DA2B0C">
        <w:rPr>
          <w:rFonts w:ascii="Palatino" w:hAnsi="Palatino"/>
          <w:sz w:val="19"/>
          <w:szCs w:val="19"/>
        </w:rPr>
        <w:t xml:space="preserve">els were used to assist medical personnel in their diagnosis of COVID-19 from medical images, a patient could have one of many different respiratory diseases. As such, 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r w:rsidR="008F499D">
        <w:rPr>
          <w:rFonts w:ascii="Palatino" w:hAnsi="Palatino"/>
          <w:sz w:val="19"/>
          <w:szCs w:val="19"/>
        </w:rPr>
        <w:t>As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1AD00B5C"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 xml:space="preserve">used, as it is a popular dataset in literature, and cited by 187 other papers at the time of writing. This dataset contains 1252 COVID-19 positive </w:t>
      </w:r>
      <w:r w:rsidR="00EB351B" w:rsidRPr="00922F51">
        <w:rPr>
          <w:rFonts w:ascii="Palatino" w:hAnsi="Palatino"/>
          <w:sz w:val="19"/>
          <w:szCs w:val="19"/>
        </w:rPr>
        <w:lastRenderedPageBreak/>
        <w:t>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 xml:space="preserve">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9504" behindDoc="0" locked="0" layoutInCell="1" allowOverlap="1" wp14:anchorId="08165388" wp14:editId="633D10CC">
            <wp:simplePos x="0" y="0"/>
            <wp:positionH relativeFrom="column">
              <wp:posOffset>130175</wp:posOffset>
            </wp:positionH>
            <wp:positionV relativeFrom="paragraph">
              <wp:posOffset>368300</wp:posOffset>
            </wp:positionV>
            <wp:extent cx="2777490" cy="1625600"/>
            <wp:effectExtent l="0" t="0" r="3810"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490" cy="1625600"/>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4A46B6BE" w:rsidR="0062024D" w:rsidRDefault="0062024D" w:rsidP="00562BB7">
      <w:pPr>
        <w:pStyle w:val="Caption"/>
        <w:ind w:firstLine="720"/>
        <w:rPr>
          <w:rFonts w:ascii="Palatino" w:hAnsi="Palatino"/>
          <w:sz w:val="19"/>
          <w:szCs w:val="19"/>
        </w:rPr>
      </w:pPr>
      <w:r>
        <w:t xml:space="preserve">Figure </w:t>
      </w:r>
      <w:r>
        <w:fldChar w:fldCharType="begin"/>
      </w:r>
      <w:r>
        <w:instrText xml:space="preserve"> SEQ Figure \* ARABIC </w:instrText>
      </w:r>
      <w:r>
        <w:fldChar w:fldCharType="separate"/>
      </w:r>
      <w:r w:rsidR="00352B7D">
        <w:rPr>
          <w:noProof/>
        </w:rPr>
        <w:t>1</w:t>
      </w:r>
      <w:r>
        <w:fldChar w:fldCharType="end"/>
      </w:r>
      <w:r>
        <w:t>: Dataset</w:t>
      </w:r>
    </w:p>
    <w:p w14:paraId="5CEF9529" w14:textId="4A17BE43"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4BF0D4B8"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DC3387">
        <w:rPr>
          <w:rFonts w:ascii="Palatino" w:hAnsi="Palatino"/>
          <w:sz w:val="19"/>
          <w:szCs w:val="19"/>
        </w:rPr>
        <w:t>Tompe</w:t>
      </w:r>
      <w:proofErr w:type="spellEnd"/>
      <w:r w:rsidR="00EB4FD0" w:rsidRPr="00DC3387">
        <w:rPr>
          <w:rFonts w:ascii="Palatino" w:hAnsi="Palatino"/>
          <w:sz w:val="19"/>
          <w:szCs w:val="19"/>
        </w:rPr>
        <w:t xml:space="preserv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w:t>
      </w:r>
      <w:r w:rsidR="000D78E2">
        <w:rPr>
          <w:rFonts w:ascii="Palatino" w:hAnsi="Palatino"/>
          <w:sz w:val="19"/>
          <w:szCs w:val="19"/>
        </w:rPr>
        <w:t>transformed images for the X-Ray scans can be seen below:</w:t>
      </w:r>
    </w:p>
    <w:p w14:paraId="33BF6F4E" w14:textId="6A945AA8" w:rsidR="00CE4CEB" w:rsidRDefault="00FC3ED8" w:rsidP="00CE4CEB">
      <w:pPr>
        <w:pStyle w:val="PARAGRAPH"/>
        <w:keepNext/>
        <w:ind w:firstLine="0"/>
      </w:pPr>
      <w:r w:rsidRPr="00FC3ED8">
        <w:rPr>
          <w:noProof/>
        </w:rPr>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ACC7128" w:rsidR="007C197E" w:rsidRDefault="00DA2E7B" w:rsidP="00DA2E7B">
      <w:pPr>
        <w:pStyle w:val="PARAGRAPH"/>
        <w:rPr>
          <w:rFonts w:ascii="Palatino" w:hAnsi="Palatino"/>
          <w:sz w:val="19"/>
          <w:szCs w:val="19"/>
        </w:rPr>
      </w:pPr>
      <w:r>
        <w:rPr>
          <w:rFonts w:ascii="Palatino" w:hAnsi="Palatino"/>
          <w:sz w:val="19"/>
          <w:szCs w:val="19"/>
        </w:rPr>
        <w:t>Specifically, the version of VGG</w:t>
      </w:r>
      <w:r w:rsidR="0022142E">
        <w:rPr>
          <w:rFonts w:ascii="Palatino" w:hAnsi="Palatino"/>
          <w:sz w:val="19"/>
          <w:szCs w:val="19"/>
        </w:rPr>
        <w:t xml:space="preserve"> </w:t>
      </w:r>
      <w:r>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01DB604" w14:textId="0BF22AD9" w:rsidR="006E427E" w:rsidRDefault="006E427E" w:rsidP="00DA2E7B">
      <w:pPr>
        <w:pStyle w:val="PARAGRAPH"/>
        <w:rPr>
          <w:rFonts w:ascii="Palatino" w:hAnsi="Palatino"/>
          <w:sz w:val="19"/>
          <w:szCs w:val="19"/>
        </w:rPr>
      </w:pPr>
      <w:r>
        <w:rPr>
          <w:noProof/>
        </w:rPr>
        <mc:AlternateContent>
          <mc:Choice Requires="wpg">
            <w:drawing>
              <wp:anchor distT="0" distB="0" distL="114300" distR="114300" simplePos="0" relativeHeight="251655168" behindDoc="0" locked="0" layoutInCell="1" allowOverlap="1" wp14:anchorId="411AC04D" wp14:editId="131A2215">
                <wp:simplePos x="0" y="0"/>
                <wp:positionH relativeFrom="column">
                  <wp:posOffset>635</wp:posOffset>
                </wp:positionH>
                <wp:positionV relativeFrom="paragraph">
                  <wp:posOffset>132715</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9" cstate="print">
                            <a:grayscl/>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6FA36C44"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352B7D">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left:0;text-align:left;margin-left:.05pt;margin-top:10.45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">
                  <v:imagedata r:id="rId20" o:title="Diagram&#10;&#10;Description automatically generated" grayscale="t"/>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6FA36C44"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352B7D">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p>
    <w:p w14:paraId="19348423" w14:textId="77777777" w:rsidR="0080192A" w:rsidRDefault="0080192A" w:rsidP="005D4EB7">
      <w:pPr>
        <w:pStyle w:val="PARAGRAPH"/>
        <w:ind w:firstLine="0"/>
        <w:rPr>
          <w:rFonts w:ascii="Palatino" w:hAnsi="Palatino"/>
          <w:sz w:val="19"/>
          <w:szCs w:val="19"/>
        </w:rPr>
      </w:pPr>
    </w:p>
    <w:p w14:paraId="6AEF9950" w14:textId="34BAF79C"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634867C4"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9264" behindDoc="0" locked="0" layoutInCell="1" allowOverlap="1" wp14:anchorId="6D98054F" wp14:editId="2D742783">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grayscl/>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">
                  <v:imagedata r:id="rId22" o:title="Diagram&#10;&#10;Description automatically generated" grayscale="t"/>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16D6C763"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70CDA448" w:rsidR="00AA0523" w:rsidRDefault="00C019A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72576" behindDoc="0" locked="0" layoutInCell="1" allowOverlap="1" wp14:anchorId="5893ED59" wp14:editId="04E3D4DD">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27.75pt;margin-top:61.6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ffyVel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4 </w:t>
      </w:r>
      <w:r>
        <w:rPr>
          <w:rFonts w:ascii="Palatino" w:hAnsi="Palatino"/>
          <w:sz w:val="19"/>
          <w:szCs w:val="19"/>
        </w:rPr>
        <w:t>above</w:t>
      </w:r>
      <w:r w:rsidR="00E71A0B">
        <w:rPr>
          <w:rFonts w:ascii="Palatino" w:hAnsi="Palatino"/>
          <w:sz w:val="19"/>
          <w:szCs w:val="19"/>
        </w:rPr>
        <w:t>.</w:t>
      </w:r>
    </w:p>
    <w:p w14:paraId="65D22ED0" w14:textId="4BA5F266" w:rsidR="00DD6393" w:rsidRDefault="0010111B" w:rsidP="00F8105F">
      <w:pPr>
        <w:pStyle w:val="PARAGRAPH"/>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553689EC"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70F264B4">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01AED0EE"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0975059E"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2022D6E7"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w:t>
      </w:r>
      <w:proofErr w:type="spellStart"/>
      <w:r w:rsidRPr="00E0675B">
        <w:rPr>
          <w:rFonts w:ascii="Palatino" w:hAnsi="Palatino"/>
          <w:sz w:val="19"/>
          <w:szCs w:val="19"/>
        </w:rPr>
        <w:t>explainability</w:t>
      </w:r>
      <w:proofErr w:type="spellEnd"/>
      <w:r w:rsidRPr="00E0675B">
        <w:rPr>
          <w:rFonts w:ascii="Palatino" w:hAnsi="Palatino"/>
          <w:sz w:val="19"/>
          <w:szCs w:val="19"/>
        </w:rPr>
        <w:t xml:space="preserve"> metrics (mentioned in </w:t>
      </w:r>
      <w:r w:rsidRPr="00E0675B">
        <w:rPr>
          <w:rFonts w:ascii="Palatino" w:hAnsi="Palatino"/>
          <w:sz w:val="19"/>
          <w:szCs w:val="19"/>
        </w:rPr>
        <w:lastRenderedPageBreak/>
        <w:t xml:space="preserve">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w:t>
      </w:r>
      <w:proofErr w:type="gramStart"/>
      <w:r w:rsidR="00C27AE3" w:rsidRPr="00E0675B">
        <w:rPr>
          <w:rFonts w:ascii="Palatino" w:hAnsi="Palatino"/>
          <w:sz w:val="19"/>
          <w:szCs w:val="19"/>
        </w:rPr>
        <w:t>due to the fact that</w:t>
      </w:r>
      <w:proofErr w:type="gramEnd"/>
      <w:r w:rsidR="00C27AE3" w:rsidRPr="00E0675B">
        <w:rPr>
          <w:rFonts w:ascii="Palatino" w:hAnsi="Palatino"/>
          <w:sz w:val="19"/>
          <w:szCs w:val="19"/>
        </w:rPr>
        <w:t xml:space="preserve"> the </w:t>
      </w:r>
      <w:proofErr w:type="spellStart"/>
      <w:r w:rsidR="00C27AE3" w:rsidRPr="00E0675B">
        <w:rPr>
          <w:rFonts w:ascii="Palatino" w:hAnsi="Palatino"/>
          <w:sz w:val="19"/>
          <w:szCs w:val="19"/>
        </w:rPr>
        <w:t>EfficientNet</w:t>
      </w:r>
      <w:proofErr w:type="spellEnd"/>
      <w:r w:rsidR="00C27AE3" w:rsidRPr="00E0675B">
        <w:rPr>
          <w:rFonts w:ascii="Palatino" w:hAnsi="Palatino"/>
          <w:sz w:val="19"/>
          <w:szCs w:val="19"/>
        </w:rPr>
        <w:t xml:space="preserve">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such as the study by </w:t>
      </w:r>
      <w:proofErr w:type="spellStart"/>
      <w:r w:rsidR="00856304" w:rsidRPr="00A65075">
        <w:rPr>
          <w:rFonts w:ascii="Palatino" w:hAnsi="Palatino"/>
          <w:sz w:val="19"/>
          <w:szCs w:val="19"/>
        </w:rPr>
        <w:t>Gianchandani</w:t>
      </w:r>
      <w:proofErr w:type="spellEnd"/>
      <w:r w:rsidR="00856304" w:rsidRPr="00A65075">
        <w:rPr>
          <w:rFonts w:ascii="Palatino" w:hAnsi="Palatino"/>
          <w:sz w:val="19"/>
          <w:szCs w:val="19"/>
        </w:rPr>
        <w:t xml:space="preserve"> et al. [35]</w:t>
      </w:r>
      <w:r w:rsidR="00856304">
        <w:rPr>
          <w:rFonts w:ascii="Palatino" w:hAnsi="Palatino"/>
          <w:sz w:val="19"/>
          <w:szCs w:val="19"/>
        </w:rPr>
        <w:t xml:space="preserve"> which built an ensemble method from VGG16 and </w:t>
      </w:r>
      <w:proofErr w:type="spellStart"/>
      <w:r w:rsidR="00856304">
        <w:rPr>
          <w:rFonts w:ascii="Palatino" w:hAnsi="Palatino"/>
          <w:sz w:val="19"/>
          <w:szCs w:val="19"/>
        </w:rPr>
        <w:t>DenseNet</w:t>
      </w:r>
      <w:proofErr w:type="spellEnd"/>
      <w:r w:rsidR="00856304">
        <w:rPr>
          <w:rFonts w:ascii="Palatino" w:hAnsi="Palatino"/>
          <w:sz w:val="19"/>
          <w:szCs w:val="19"/>
        </w:rPr>
        <w:t xml:space="preserve"> architectures for the 2-class COVID-19 prediction problem. </w:t>
      </w:r>
      <w:r w:rsidR="004043BA">
        <w:rPr>
          <w:rFonts w:ascii="Palatino" w:hAnsi="Palatino"/>
          <w:sz w:val="19"/>
          <w:szCs w:val="19"/>
        </w:rPr>
        <w:t xml:space="preserve">However, due to the importance of run-time and computational power in this study, the EfficientNetB0 model was chosen as the second classifier in the ensemble. The EfficientNetB0 model was also found to achieve similar performance in both </w:t>
      </w:r>
      <w:proofErr w:type="spellStart"/>
      <w:r w:rsidR="004043BA">
        <w:rPr>
          <w:rFonts w:ascii="Palatino" w:hAnsi="Palatino"/>
          <w:sz w:val="19"/>
          <w:szCs w:val="19"/>
        </w:rPr>
        <w:t>explainability</w:t>
      </w:r>
      <w:proofErr w:type="spellEnd"/>
      <w:r w:rsidR="004043BA">
        <w:rPr>
          <w:rFonts w:ascii="Palatino" w:hAnsi="Palatino"/>
          <w:sz w:val="19"/>
          <w:szCs w:val="19"/>
        </w:rPr>
        <w:t xml:space="preserve"> and performance metrics to DenseNet201 in this study, and so the other benefits that EfficientNetB0 brings made it the better option for this ensemble method.</w:t>
      </w:r>
      <w:r w:rsidR="004C0256">
        <w:rPr>
          <w:rFonts w:ascii="Palatino" w:hAnsi="Palatino"/>
          <w:sz w:val="19"/>
          <w:szCs w:val="19"/>
        </w:rPr>
        <w:t xml:space="preserve"> Notably, the ensemble method proposed in this paper </w:t>
      </w:r>
      <w:proofErr w:type="gramStart"/>
      <w:r w:rsidR="004C0256">
        <w:rPr>
          <w:rFonts w:ascii="Palatino" w:hAnsi="Palatino"/>
          <w:sz w:val="19"/>
          <w:szCs w:val="19"/>
        </w:rPr>
        <w:t>is able to</w:t>
      </w:r>
      <w:proofErr w:type="gramEnd"/>
      <w:r w:rsidR="004C0256">
        <w:rPr>
          <w:rFonts w:ascii="Palatino" w:hAnsi="Palatino"/>
          <w:sz w:val="19"/>
          <w:szCs w:val="19"/>
        </w:rPr>
        <w:t xml:space="preserve"> be trained and used for inference upon a 16 gigabyte </w:t>
      </w:r>
      <w:proofErr w:type="spellStart"/>
      <w:r w:rsidR="004C0256">
        <w:rPr>
          <w:rFonts w:ascii="Palatino" w:hAnsi="Palatino"/>
          <w:sz w:val="19"/>
          <w:szCs w:val="19"/>
        </w:rPr>
        <w:t>Graphic’s</w:t>
      </w:r>
      <w:proofErr w:type="spellEnd"/>
      <w:r w:rsidR="004C0256">
        <w:rPr>
          <w:rFonts w:ascii="Palatino" w:hAnsi="Palatino"/>
          <w:sz w:val="19"/>
          <w:szCs w:val="19"/>
        </w:rPr>
        <w:t xml:space="preserve">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5A24841F"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w:t>
      </w:r>
      <w:r w:rsidR="005421E7">
        <w:rPr>
          <w:rFonts w:ascii="Palatino" w:hAnsi="Palatino"/>
          <w:sz w:val="19"/>
          <w:szCs w:val="19"/>
        </w:rPr>
        <w:t>was</w:t>
      </w:r>
      <w:r w:rsidR="00A44754">
        <w:rPr>
          <w:rFonts w:ascii="Palatino" w:hAnsi="Palatino"/>
          <w:sz w:val="19"/>
          <w:szCs w:val="19"/>
        </w:rPr>
        <w:t xml:space="preserve">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C03DE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t>
      </w:r>
      <w:r w:rsidR="00F22C01">
        <w:rPr>
          <w:rFonts w:ascii="Palatino" w:hAnsi="Palatino"/>
          <w:sz w:val="19"/>
          <w:szCs w:val="19"/>
        </w:rPr>
        <w:t>was</w:t>
      </w:r>
      <w:r w:rsidR="00027B32">
        <w:rPr>
          <w:rFonts w:ascii="Palatino" w:hAnsi="Palatino"/>
          <w:sz w:val="19"/>
          <w:szCs w:val="19"/>
        </w:rPr>
        <w:t xml:space="preserv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w:t>
      </w:r>
      <w:r w:rsidR="00F22C01">
        <w:rPr>
          <w:rFonts w:ascii="Palatino" w:hAnsi="Palatino"/>
          <w:sz w:val="19"/>
          <w:szCs w:val="19"/>
        </w:rPr>
        <w:t>was</w:t>
      </w:r>
      <w:r w:rsidR="00027B32">
        <w:rPr>
          <w:rFonts w:ascii="Palatino" w:hAnsi="Palatino"/>
          <w:sz w:val="19"/>
          <w:szCs w:val="19"/>
        </w:rPr>
        <w:t xml:space="preserve">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34FAA789"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w:t>
      </w:r>
      <w:proofErr w:type="gramStart"/>
      <w:r w:rsidR="00800437">
        <w:rPr>
          <w:rFonts w:ascii="Palatino" w:hAnsi="Palatino"/>
          <w:sz w:val="19"/>
          <w:szCs w:val="19"/>
        </w:rPr>
        <w:t>has, and</w:t>
      </w:r>
      <w:proofErr w:type="gramEnd"/>
      <w:r w:rsidR="00800437">
        <w:rPr>
          <w:rFonts w:ascii="Palatino" w:hAnsi="Palatino"/>
          <w:sz w:val="19"/>
          <w:szCs w:val="19"/>
        </w:rPr>
        <w:t xml:space="preserve"> helps to </w:t>
      </w:r>
      <w:r w:rsidR="00800437">
        <w:rPr>
          <w:rFonts w:ascii="Palatino" w:hAnsi="Palatino"/>
          <w:sz w:val="19"/>
          <w:szCs w:val="19"/>
        </w:rPr>
        <w:t xml:space="preserve">build trust in the model’s </w:t>
      </w:r>
      <w:r w:rsidR="00E97F51">
        <w:rPr>
          <w:rFonts w:ascii="Palatino" w:hAnsi="Palatino"/>
          <w:sz w:val="19"/>
          <w:szCs w:val="19"/>
        </w:rPr>
        <w:t>classifications if the medical personnel can validate the machine is looking at the correct region in the image</w:t>
      </w:r>
      <w:r w:rsidR="00800437">
        <w:rPr>
          <w:rFonts w:ascii="Palatino" w:hAnsi="Palatino"/>
          <w:sz w:val="19"/>
          <w:szCs w:val="19"/>
        </w:rPr>
        <w:t>.</w:t>
      </w:r>
    </w:p>
    <w:p w14:paraId="4E8B90A2" w14:textId="3245ECF3"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p w14:paraId="3F9FF939" w14:textId="77777777" w:rsidR="00953483" w:rsidRDefault="00953483" w:rsidP="00527092">
      <w:pPr>
        <w:pStyle w:val="PARAGRAPH"/>
        <w:rPr>
          <w:rFonts w:ascii="Palatino" w:hAnsi="Palatino"/>
          <w:sz w:val="19"/>
          <w:szCs w:val="19"/>
        </w:rPr>
      </w:pPr>
    </w:p>
    <w:p w14:paraId="3AD197BC" w14:textId="792035FE" w:rsidR="008D2ADD" w:rsidRDefault="008D2ADD" w:rsidP="008D2ADD">
      <w:pPr>
        <w:pStyle w:val="Caption"/>
        <w:keepNext/>
      </w:pPr>
      <w:r>
        <w:t xml:space="preserve">Table </w:t>
      </w:r>
      <w:r>
        <w:fldChar w:fldCharType="begin"/>
      </w:r>
      <w:r>
        <w:instrText xml:space="preserve"> SEQ Table \* ARABIC </w:instrText>
      </w:r>
      <w:r>
        <w:fldChar w:fldCharType="separate"/>
      </w:r>
      <w:r w:rsidR="00831CA2">
        <w:rPr>
          <w:noProof/>
        </w:rPr>
        <w:t>1</w:t>
      </w:r>
      <w:r>
        <w:fldChar w:fldCharType="end"/>
      </w:r>
      <w:r>
        <w:t xml:space="preserve">: </w:t>
      </w:r>
      <w:proofErr w:type="spellStart"/>
      <w:r>
        <w:t>GradCAM</w:t>
      </w:r>
      <w:proofErr w:type="spellEnd"/>
      <w:r>
        <w:t xml:space="preserve"> Target Layers</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759EBC7C" w14:textId="77777777" w:rsidR="00953483" w:rsidRDefault="00953483" w:rsidP="00973AE6">
      <w:pPr>
        <w:pStyle w:val="PARAGRAPH"/>
        <w:ind w:firstLine="720"/>
        <w:rPr>
          <w:rFonts w:ascii="Palatino" w:hAnsi="Palatino"/>
          <w:sz w:val="19"/>
          <w:szCs w:val="19"/>
        </w:rPr>
      </w:pPr>
    </w:p>
    <w:p w14:paraId="4FFD44A7" w14:textId="7728DC77" w:rsidR="00973AE6" w:rsidRPr="00F749E0" w:rsidRDefault="00973AE6" w:rsidP="00973AE6">
      <w:pPr>
        <w:pStyle w:val="PARAGRAPH"/>
        <w:ind w:firstLine="720"/>
        <w:rPr>
          <w:rFonts w:ascii="Palatino" w:hAnsi="Palatino"/>
          <w:sz w:val="19"/>
          <w:szCs w:val="19"/>
        </w:rPr>
      </w:pPr>
      <w:proofErr w:type="gramStart"/>
      <w:r>
        <w:rPr>
          <w:rFonts w:ascii="Palatino" w:hAnsi="Palatino"/>
          <w:sz w:val="19"/>
          <w:szCs w:val="19"/>
        </w:rPr>
        <w:t>In</w:t>
      </w:r>
      <w:r w:rsidRPr="00F749E0">
        <w:rPr>
          <w:rFonts w:ascii="Palatino" w:hAnsi="Palatino"/>
          <w:sz w:val="19"/>
          <w:szCs w:val="19"/>
        </w:rPr>
        <w:t xml:space="preserve"> order to</w:t>
      </w:r>
      <w:proofErr w:type="gramEnd"/>
      <w:r w:rsidRPr="00F749E0">
        <w:rPr>
          <w:rFonts w:ascii="Palatino" w:hAnsi="Palatino"/>
          <w:sz w:val="19"/>
          <w:szCs w:val="19"/>
        </w:rPr>
        <w:t xml:space="preserve">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22EFFDBA"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w:t>
      </w:r>
      <w:proofErr w:type="spellStart"/>
      <w:r w:rsidRPr="00F749E0">
        <w:rPr>
          <w:rFonts w:ascii="Palatino" w:hAnsi="Palatino"/>
          <w:sz w:val="19"/>
          <w:szCs w:val="19"/>
        </w:rPr>
        <w:t>explainability</w:t>
      </w:r>
      <w:proofErr w:type="spellEnd"/>
      <w:r w:rsidRPr="00F749E0">
        <w:rPr>
          <w:rFonts w:ascii="Palatino" w:hAnsi="Palatino"/>
          <w:sz w:val="19"/>
          <w:szCs w:val="19"/>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55</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w:t>
      </w:r>
      <w:proofErr w:type="spellStart"/>
      <w:proofErr w:type="gramStart"/>
      <w:r w:rsidRPr="00F749E0">
        <w:rPr>
          <w:rFonts w:ascii="Palatino" w:hAnsi="Palatino"/>
          <w:sz w:val="19"/>
          <w:szCs w:val="19"/>
        </w:rPr>
        <w:t>it’s</w:t>
      </w:r>
      <w:proofErr w:type="spellEnd"/>
      <w:proofErr w:type="gramEnd"/>
      <w:r w:rsidRPr="00F749E0">
        <w:rPr>
          <w:rFonts w:ascii="Palatino" w:hAnsi="Palatino"/>
          <w:sz w:val="19"/>
          <w:szCs w:val="19"/>
        </w:rPr>
        <w:t xml:space="preserve"> neighbours. This leads to a blurring effect on the image, instead of gaps or zeroed-out pixel values. By specifying the percentile of </w:t>
      </w:r>
      <w:proofErr w:type="gramStart"/>
      <w:r w:rsidRPr="00F749E0">
        <w:rPr>
          <w:rFonts w:ascii="Palatino" w:hAnsi="Palatino"/>
          <w:sz w:val="19"/>
          <w:szCs w:val="19"/>
        </w:rPr>
        <w:t>pixels</w:t>
      </w:r>
      <w:proofErr w:type="gramEnd"/>
      <w:r w:rsidRPr="00F749E0">
        <w:rPr>
          <w:rFonts w:ascii="Palatino" w:hAnsi="Palatino"/>
          <w:sz w:val="19"/>
          <w:szCs w:val="19"/>
        </w:rPr>
        <w:t xml:space="preserve">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then re-running the classification, the removal of these important pixels should mean that the model is now less confident in its classification. </w:t>
      </w:r>
    </w:p>
    <w:p w14:paraId="756A4186" w14:textId="7FFA85A0"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w:t>
      </w:r>
      <w:r w:rsidRPr="00F749E0">
        <w:rPr>
          <w:rFonts w:ascii="Palatino" w:hAnsi="Palatino"/>
          <w:sz w:val="19"/>
          <w:szCs w:val="19"/>
        </w:rPr>
        <w:lastRenderedPageBreak/>
        <w:t>by the models, and then re-running the classification on the remaining image. This technique is known as the Least Relevant First metric. This means that that the models should experience an increase in the confidence of 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48E545A2" w14:textId="77777777" w:rsidR="009647B4" w:rsidRPr="00F749E0" w:rsidRDefault="009647B4" w:rsidP="00973AE6">
      <w:pPr>
        <w:pStyle w:val="PARAGRAPH"/>
        <w:ind w:firstLine="720"/>
        <w:rPr>
          <w:rFonts w:ascii="Palatino" w:hAnsi="Palatino"/>
          <w:sz w:val="19"/>
          <w:szCs w:val="19"/>
        </w:rPr>
      </w:pP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1EAD3118" w:rsidR="00973AE6" w:rsidRDefault="00973AE6" w:rsidP="00973AE6">
      <w:pPr>
        <w:pStyle w:val="PARAGRAPH"/>
        <w:ind w:firstLine="0"/>
        <w:rPr>
          <w:rFonts w:ascii="Palatino" w:hAnsi="Palatino"/>
          <w:sz w:val="19"/>
          <w:szCs w:val="19"/>
        </w:rPr>
      </w:pPr>
    </w:p>
    <w:p w14:paraId="75412601" w14:textId="77777777" w:rsidR="009647B4" w:rsidRPr="00F749E0" w:rsidRDefault="009647B4"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23BAB462"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proofErr w:type="gramStart"/>
      <w:r w:rsidR="00020FFE">
        <w:rPr>
          <w:rFonts w:ascii="Palatino" w:hAnsi="Palatino"/>
          <w:sz w:val="19"/>
          <w:szCs w:val="19"/>
        </w:rPr>
        <w:t>were</w:t>
      </w:r>
      <w:r w:rsidR="00561243">
        <w:rPr>
          <w:rFonts w:ascii="Palatino" w:hAnsi="Palatino"/>
          <w:sz w:val="19"/>
          <w:szCs w:val="19"/>
        </w:rPr>
        <w:t>:</w:t>
      </w:r>
      <w:proofErr w:type="gramEnd"/>
      <w:r w:rsidR="00561243">
        <w:rPr>
          <w:rFonts w:ascii="Palatino" w:hAnsi="Palatino"/>
          <w:sz w:val="19"/>
          <w:szCs w:val="19"/>
        </w:rPr>
        <w:t xml:space="preserve"> accuracy,</w:t>
      </w:r>
      <w:r w:rsidR="007F64F6">
        <w:rPr>
          <w:rFonts w:ascii="Palatino" w:hAnsi="Palatino"/>
          <w:sz w:val="19"/>
          <w:szCs w:val="19"/>
        </w:rPr>
        <w:t xml:space="preserve"> precision, recall,</w:t>
      </w:r>
      <w:r w:rsidR="00561243">
        <w:rPr>
          <w:rFonts w:ascii="Palatino" w:hAnsi="Palatino"/>
          <w:sz w:val="19"/>
          <w:szCs w:val="19"/>
        </w:rPr>
        <w:t xml:space="preserve"> confusion matrices, sensitivity, specificity</w:t>
      </w:r>
      <w:r w:rsidR="000D1CC1">
        <w:rPr>
          <w:rFonts w:ascii="Palatino" w:hAnsi="Palatino"/>
          <w:sz w:val="19"/>
          <w:szCs w:val="19"/>
        </w:rPr>
        <w:t xml:space="preserve"> and time taken for model inference.</w:t>
      </w:r>
    </w:p>
    <w:p w14:paraId="115DF627" w14:textId="7E60467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w:t>
      </w:r>
      <w:r w:rsidR="007F64F6">
        <w:rPr>
          <w:rFonts w:ascii="Palatino" w:hAnsi="Palatino"/>
          <w:sz w:val="19"/>
          <w:szCs w:val="19"/>
        </w:rPr>
        <w:t>belongs to each of the three possible classes</w:t>
      </w:r>
      <w:r>
        <w:rPr>
          <w:rFonts w:ascii="Palatino" w:hAnsi="Palatino"/>
          <w:sz w:val="19"/>
          <w:szCs w:val="19"/>
        </w:rPr>
        <w:t xml:space="preserve">. This is then converted into a label via </w:t>
      </w:r>
      <w:r w:rsidR="007F64F6">
        <w:rPr>
          <w:rFonts w:ascii="Palatino" w:hAnsi="Palatino"/>
          <w:sz w:val="19"/>
          <w:szCs w:val="19"/>
        </w:rPr>
        <w:t>selecting the class with the highest probability</w:t>
      </w:r>
      <w:r>
        <w:rPr>
          <w:rFonts w:ascii="Palatino" w:hAnsi="Palatino"/>
          <w:sz w:val="19"/>
          <w:szCs w:val="19"/>
        </w:rPr>
        <w:t xml:space="preserve">. </w:t>
      </w:r>
      <w:r w:rsidR="00B9095C">
        <w:rPr>
          <w:rFonts w:ascii="Palatino" w:hAnsi="Palatino"/>
          <w:sz w:val="19"/>
          <w:szCs w:val="19"/>
        </w:rPr>
        <w:t>If the class with the highest probability is COVID-19, then this is the classification output of the model</w:t>
      </w:r>
      <w:r>
        <w:rPr>
          <w:rFonts w:ascii="Palatino" w:hAnsi="Palatino"/>
          <w:sz w:val="19"/>
          <w:szCs w:val="19"/>
        </w:rPr>
        <w:t>.</w:t>
      </w:r>
      <w:r w:rsidR="00536AB6">
        <w:rPr>
          <w:rFonts w:ascii="Palatino" w:hAnsi="Palatino"/>
          <w:sz w:val="19"/>
          <w:szCs w:val="19"/>
        </w:rPr>
        <w:t xml:space="preserve"> </w:t>
      </w:r>
    </w:p>
    <w:p w14:paraId="0F8F5BD3" w14:textId="58237C14"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645C027A" w14:textId="44037355" w:rsidR="00D13069" w:rsidRDefault="00D13069" w:rsidP="00601C16">
      <w:pPr>
        <w:pStyle w:val="PARAGRAPH"/>
        <w:rPr>
          <w:rFonts w:ascii="Palatino" w:hAnsi="Palatino"/>
          <w:sz w:val="19"/>
          <w:szCs w:val="19"/>
        </w:rPr>
      </w:pPr>
      <w:r>
        <w:rPr>
          <w:rFonts w:ascii="Palatino" w:hAnsi="Palatino"/>
          <w:sz w:val="19"/>
          <w:szCs w:val="19"/>
        </w:rPr>
        <w:t>Precision and recall are important metrics to use to compare models for this study. Precision measures the number of correct COVID-19 predictions out of all the datapoints predicted to be COVID-19 positive by the model.</w:t>
      </w:r>
      <w:r w:rsidR="00871B15">
        <w:rPr>
          <w:rFonts w:ascii="Palatino" w:hAnsi="Palatino"/>
          <w:sz w:val="19"/>
          <w:szCs w:val="19"/>
        </w:rPr>
        <w:t xml:space="preserve"> As such, it measures how trustworthy a positive COVID-19 prediction by a given model is. This trust is an important aspect to be investigated in this paper, as mentioned previously. Recall measures, out of all the COVID-19 positive scans in the dataset, how many the model predicted as being COVID-19 positive correctly. </w:t>
      </w:r>
      <w:r w:rsidR="00A437E6">
        <w:rPr>
          <w:rFonts w:ascii="Palatino" w:hAnsi="Palatino"/>
          <w:sz w:val="19"/>
          <w:szCs w:val="19"/>
        </w:rPr>
        <w:t>This is important as we want the models to correctly predict as many COVID-19 positive patients as possible, due to the potential long-term effects a positive infection can bring, as discussed previously.</w:t>
      </w:r>
    </w:p>
    <w:p w14:paraId="0D8468E2" w14:textId="3BE0560A" w:rsidR="004241D0" w:rsidRDefault="00C956E3" w:rsidP="00601C16">
      <w:pPr>
        <w:pStyle w:val="PARAGRAPH"/>
        <w:rPr>
          <w:rFonts w:ascii="Palatino" w:hAnsi="Palatino"/>
          <w:sz w:val="19"/>
          <w:szCs w:val="19"/>
        </w:rPr>
      </w:pPr>
      <w:commentRangeStart w:id="0"/>
      <w:r>
        <w:rPr>
          <w:rFonts w:ascii="Palatino" w:hAnsi="Palatino"/>
          <w:sz w:val="19"/>
          <w:szCs w:val="19"/>
        </w:rPr>
        <w:t xml:space="preserve">The ROC curve </w:t>
      </w:r>
      <w:r w:rsidR="00871B15">
        <w:rPr>
          <w:rFonts w:ascii="Palatino" w:hAnsi="Palatino"/>
          <w:sz w:val="19"/>
          <w:szCs w:val="19"/>
        </w:rPr>
        <w:t>is</w:t>
      </w:r>
      <w:r>
        <w:rPr>
          <w:rFonts w:ascii="Palatino" w:hAnsi="Palatino"/>
          <w:sz w:val="19"/>
          <w:szCs w:val="19"/>
        </w:rPr>
        <w:t xml:space="preserve"> a metric </w:t>
      </w:r>
      <w:r w:rsidR="00871B15">
        <w:rPr>
          <w:rFonts w:ascii="Palatino" w:hAnsi="Palatino"/>
          <w:sz w:val="19"/>
          <w:szCs w:val="19"/>
        </w:rPr>
        <w:t xml:space="preserve">used </w:t>
      </w:r>
      <w:r>
        <w:rPr>
          <w:rFonts w:ascii="Palatino" w:hAnsi="Palatino"/>
          <w:sz w:val="19"/>
          <w:szCs w:val="19"/>
        </w:rPr>
        <w:t>to compare the models</w:t>
      </w:r>
      <w:r w:rsidR="0062096F">
        <w:rPr>
          <w:rFonts w:ascii="Palatino" w:hAnsi="Palatino"/>
          <w:sz w:val="19"/>
          <w:szCs w:val="19"/>
        </w:rPr>
        <w:t xml:space="preserve"> in many related papers</w:t>
      </w:r>
      <w:r>
        <w:rPr>
          <w:rFonts w:ascii="Palatino" w:hAnsi="Palatino"/>
          <w:sz w:val="19"/>
          <w:szCs w:val="19"/>
        </w:rPr>
        <w:t xml:space="preserve">. </w:t>
      </w:r>
      <w:r w:rsidR="00BF0962">
        <w:rPr>
          <w:rFonts w:ascii="Palatino" w:hAnsi="Palatino"/>
          <w:sz w:val="19"/>
          <w:szCs w:val="19"/>
        </w:rPr>
        <w:t xml:space="preserve">The ROC curve provides the true positive rate as a function of false positive rate. The true positive rate is important in this study, as the models </w:t>
      </w:r>
      <w:r w:rsidR="00BF0962">
        <w:rPr>
          <w:rFonts w:ascii="Palatino" w:hAnsi="Palatino"/>
          <w:sz w:val="19"/>
          <w:szCs w:val="19"/>
        </w:rPr>
        <w:t xml:space="preserve">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w:t>
      </w:r>
      <w:r w:rsidR="002A3E03">
        <w:rPr>
          <w:rFonts w:ascii="Palatino" w:hAnsi="Palatino"/>
          <w:sz w:val="19"/>
          <w:szCs w:val="19"/>
        </w:rPr>
        <w:t>However, these metrics and their meanings can be discovered through precision and recall, and hence the ROC curve is not used for the evaluation of models in this paper</w:t>
      </w:r>
      <w:r w:rsidR="00C316D1">
        <w:rPr>
          <w:rFonts w:ascii="Palatino" w:hAnsi="Palatino"/>
          <w:sz w:val="19"/>
          <w:szCs w:val="19"/>
        </w:rPr>
        <w:t>.</w:t>
      </w:r>
      <w:commentRangeEnd w:id="0"/>
      <w:r w:rsidR="00C72AE9">
        <w:rPr>
          <w:rStyle w:val="CommentReference"/>
        </w:rPr>
        <w:commentReference w:id="0"/>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w:t>
      </w:r>
      <w:r w:rsidR="00704B9D">
        <w:rPr>
          <w:rFonts w:ascii="Palatino" w:hAnsi="Palatino"/>
          <w:color w:val="000000" w:themeColor="text1"/>
          <w:sz w:val="19"/>
          <w:szCs w:val="19"/>
        </w:rPr>
        <w:lastRenderedPageBreak/>
        <w:t xml:space="preserve">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B664E42"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6ED50282" w14:textId="4F2356FB" w:rsidR="0090002A" w:rsidRDefault="0090002A" w:rsidP="003F65C3">
      <w:pPr>
        <w:pStyle w:val="PARAGRAPH"/>
        <w:ind w:firstLine="360"/>
        <w:rPr>
          <w:rFonts w:ascii="Palatino" w:hAnsi="Palatino"/>
          <w:sz w:val="19"/>
          <w:szCs w:val="19"/>
        </w:rPr>
      </w:pPr>
      <w:r>
        <w:rPr>
          <w:rFonts w:ascii="Palatino" w:hAnsi="Palatino"/>
          <w:sz w:val="19"/>
          <w:szCs w:val="19"/>
        </w:rPr>
        <w:t>The ROAD metrics used to evaluate the heatmaps produced by each model are calculated by taking an average for each value at each percentile across 5 runs, and the ROAD Combined scores are calculated from taking an average across 5 different runs.</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VGG1</w:t>
      </w:r>
      <w:r w:rsidR="00D230C8">
        <w:rPr>
          <w:rFonts w:ascii="Palatino" w:hAnsi="Palatino"/>
          <w:color w:val="000000"/>
          <w:sz w:val="19"/>
          <w:szCs w:val="19"/>
        </w:rPr>
        <w:t>6</w:t>
      </w:r>
    </w:p>
    <w:p w14:paraId="3BA9267A" w14:textId="34881907" w:rsidR="00C64E6D"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5F538E60" w:rsidR="00D230C8" w:rsidRDefault="00D230C8" w:rsidP="00D230C8">
      <w:pPr>
        <w:pStyle w:val="PARAGRAPHnoindent"/>
      </w:pPr>
    </w:p>
    <w:p w14:paraId="6B09EEE6" w14:textId="28EDE927" w:rsidR="002A63A1" w:rsidRDefault="002A63A1" w:rsidP="002A63A1">
      <w:pPr>
        <w:pStyle w:val="Caption"/>
        <w:keepNext/>
      </w:pPr>
      <w:r>
        <w:t xml:space="preserve">Table </w:t>
      </w:r>
      <w:r>
        <w:fldChar w:fldCharType="begin"/>
      </w:r>
      <w:r>
        <w:instrText xml:space="preserve"> SEQ Table \* ARABIC </w:instrText>
      </w:r>
      <w:r>
        <w:fldChar w:fldCharType="separate"/>
      </w:r>
      <w:r w:rsidR="00831CA2">
        <w:rPr>
          <w:noProof/>
        </w:rPr>
        <w:t>2</w:t>
      </w:r>
      <w:r>
        <w:fldChar w:fldCharType="end"/>
      </w:r>
      <w:r>
        <w:t>: Classification Report for VGG16</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1136D4" w14:paraId="663F4292" w14:textId="14DC0EFD" w:rsidTr="007632B9">
        <w:trPr>
          <w:trHeight w:val="310"/>
        </w:trPr>
        <w:tc>
          <w:tcPr>
            <w:tcW w:w="1024" w:type="dxa"/>
            <w:tcBorders>
              <w:bottom w:val="single" w:sz="4" w:space="0" w:color="auto"/>
              <w:right w:val="single" w:sz="4" w:space="0" w:color="auto"/>
            </w:tcBorders>
          </w:tcPr>
          <w:p w14:paraId="0D4F3758" w14:textId="220071EA"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330AD228" w14:textId="62CF2B8B"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412D224C" w14:textId="0A65C051"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7B89884F" w14:textId="5B8ABB0E"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937C8E4" w14:textId="47B9CCD5"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Support</w:t>
            </w:r>
          </w:p>
        </w:tc>
      </w:tr>
      <w:tr w:rsidR="001136D4" w14:paraId="3BAFA347" w14:textId="4C22A985" w:rsidTr="007632B9">
        <w:trPr>
          <w:trHeight w:val="277"/>
        </w:trPr>
        <w:tc>
          <w:tcPr>
            <w:tcW w:w="1024" w:type="dxa"/>
            <w:tcBorders>
              <w:top w:val="single" w:sz="4" w:space="0" w:color="auto"/>
              <w:right w:val="single" w:sz="4" w:space="0" w:color="auto"/>
            </w:tcBorders>
          </w:tcPr>
          <w:p w14:paraId="23E9CF41" w14:textId="7436E512"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BC0BFE3" w14:textId="06B04D67" w:rsidR="001136D4" w:rsidRPr="001136D4" w:rsidRDefault="001136D4" w:rsidP="00612064">
            <w:pPr>
              <w:pStyle w:val="PARAGRAPH"/>
              <w:ind w:firstLine="0"/>
              <w:rPr>
                <w:rFonts w:ascii="Palatino" w:hAnsi="Palatino"/>
                <w:sz w:val="16"/>
                <w:szCs w:val="16"/>
              </w:rPr>
            </w:pPr>
            <w:r>
              <w:rPr>
                <w:rFonts w:ascii="Palatino" w:hAnsi="Palatino"/>
                <w:sz w:val="16"/>
                <w:szCs w:val="16"/>
              </w:rPr>
              <w:t>0.77</w:t>
            </w:r>
          </w:p>
        </w:tc>
        <w:tc>
          <w:tcPr>
            <w:tcW w:w="970" w:type="dxa"/>
            <w:tcBorders>
              <w:top w:val="single" w:sz="4" w:space="0" w:color="auto"/>
            </w:tcBorders>
          </w:tcPr>
          <w:p w14:paraId="0C8E480D" w14:textId="497C05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1021" w:type="dxa"/>
            <w:tcBorders>
              <w:top w:val="single" w:sz="4" w:space="0" w:color="auto"/>
            </w:tcBorders>
          </w:tcPr>
          <w:p w14:paraId="496ED35E" w14:textId="59EF6B98" w:rsidR="001136D4" w:rsidRPr="001136D4" w:rsidRDefault="001136D4" w:rsidP="00612064">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68CE3339" w14:textId="4C79ADF7" w:rsidR="001136D4" w:rsidRPr="001136D4" w:rsidRDefault="001136D4" w:rsidP="00612064">
            <w:pPr>
              <w:pStyle w:val="PARAGRAPH"/>
              <w:ind w:firstLine="0"/>
              <w:rPr>
                <w:rFonts w:ascii="Palatino" w:hAnsi="Palatino"/>
                <w:sz w:val="16"/>
                <w:szCs w:val="16"/>
              </w:rPr>
            </w:pPr>
            <w:r>
              <w:rPr>
                <w:rFonts w:ascii="Palatino" w:hAnsi="Palatino"/>
                <w:sz w:val="16"/>
                <w:szCs w:val="16"/>
              </w:rPr>
              <w:t>494</w:t>
            </w:r>
          </w:p>
        </w:tc>
      </w:tr>
      <w:tr w:rsidR="001136D4" w14:paraId="504565E2" w14:textId="498FFEBA" w:rsidTr="007632B9">
        <w:trPr>
          <w:trHeight w:val="232"/>
        </w:trPr>
        <w:tc>
          <w:tcPr>
            <w:tcW w:w="1024" w:type="dxa"/>
            <w:tcBorders>
              <w:right w:val="single" w:sz="4" w:space="0" w:color="auto"/>
            </w:tcBorders>
          </w:tcPr>
          <w:p w14:paraId="5C17A45F" w14:textId="78FECD56"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209B897" w14:textId="2C2111F2"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970" w:type="dxa"/>
          </w:tcPr>
          <w:p w14:paraId="19FB37CC" w14:textId="25FB6FA4" w:rsidR="001136D4" w:rsidRPr="001136D4" w:rsidRDefault="001136D4" w:rsidP="00612064">
            <w:pPr>
              <w:pStyle w:val="PARAGRAPH"/>
              <w:ind w:firstLine="0"/>
              <w:rPr>
                <w:rFonts w:ascii="Palatino" w:hAnsi="Palatino"/>
                <w:sz w:val="16"/>
                <w:szCs w:val="16"/>
              </w:rPr>
            </w:pPr>
            <w:r>
              <w:rPr>
                <w:rFonts w:ascii="Palatino" w:hAnsi="Palatino"/>
                <w:sz w:val="16"/>
                <w:szCs w:val="16"/>
              </w:rPr>
              <w:t>0.95</w:t>
            </w:r>
          </w:p>
        </w:tc>
        <w:tc>
          <w:tcPr>
            <w:tcW w:w="1021" w:type="dxa"/>
          </w:tcPr>
          <w:p w14:paraId="559856C3" w14:textId="03D971EF"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871" w:type="dxa"/>
          </w:tcPr>
          <w:p w14:paraId="342C0A6D" w14:textId="00F876B5" w:rsidR="001136D4" w:rsidRPr="001136D4" w:rsidRDefault="001136D4" w:rsidP="00612064">
            <w:pPr>
              <w:pStyle w:val="PARAGRAPH"/>
              <w:ind w:firstLine="0"/>
              <w:rPr>
                <w:rFonts w:ascii="Palatino" w:hAnsi="Palatino"/>
                <w:sz w:val="16"/>
                <w:szCs w:val="16"/>
              </w:rPr>
            </w:pPr>
            <w:r>
              <w:rPr>
                <w:rFonts w:ascii="Palatino" w:hAnsi="Palatino"/>
                <w:sz w:val="16"/>
                <w:szCs w:val="16"/>
              </w:rPr>
              <w:t>506</w:t>
            </w:r>
          </w:p>
        </w:tc>
      </w:tr>
      <w:tr w:rsidR="001136D4" w14:paraId="2217649E" w14:textId="1898BDCF" w:rsidTr="007632B9">
        <w:trPr>
          <w:trHeight w:val="195"/>
        </w:trPr>
        <w:tc>
          <w:tcPr>
            <w:tcW w:w="1024" w:type="dxa"/>
            <w:tcBorders>
              <w:bottom w:val="single" w:sz="4" w:space="0" w:color="auto"/>
              <w:right w:val="single" w:sz="4" w:space="0" w:color="auto"/>
            </w:tcBorders>
          </w:tcPr>
          <w:p w14:paraId="11627049" w14:textId="6218485D"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087A6A8D" w14:textId="430E84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970" w:type="dxa"/>
          </w:tcPr>
          <w:p w14:paraId="5B566861" w14:textId="35716EF2" w:rsidR="001136D4" w:rsidRPr="001136D4" w:rsidRDefault="001136D4" w:rsidP="00612064">
            <w:pPr>
              <w:pStyle w:val="PARAGRAPH"/>
              <w:ind w:firstLine="0"/>
              <w:rPr>
                <w:rFonts w:ascii="Palatino" w:hAnsi="Palatino"/>
                <w:sz w:val="16"/>
                <w:szCs w:val="16"/>
              </w:rPr>
            </w:pPr>
            <w:r>
              <w:rPr>
                <w:rFonts w:ascii="Palatino" w:hAnsi="Palatino"/>
                <w:sz w:val="16"/>
                <w:szCs w:val="16"/>
              </w:rPr>
              <w:t>0.75</w:t>
            </w:r>
          </w:p>
        </w:tc>
        <w:tc>
          <w:tcPr>
            <w:tcW w:w="1021" w:type="dxa"/>
          </w:tcPr>
          <w:p w14:paraId="1CEF442E" w14:textId="031E011F" w:rsidR="001136D4" w:rsidRPr="001136D4" w:rsidRDefault="001136D4" w:rsidP="00612064">
            <w:pPr>
              <w:pStyle w:val="PARAGRAPH"/>
              <w:ind w:firstLine="0"/>
              <w:rPr>
                <w:rFonts w:ascii="Palatino" w:hAnsi="Palatino"/>
                <w:sz w:val="16"/>
                <w:szCs w:val="16"/>
              </w:rPr>
            </w:pPr>
            <w:r>
              <w:rPr>
                <w:rFonts w:ascii="Palatino" w:hAnsi="Palatino"/>
                <w:sz w:val="16"/>
                <w:szCs w:val="16"/>
              </w:rPr>
              <w:t>0.80</w:t>
            </w:r>
          </w:p>
        </w:tc>
        <w:tc>
          <w:tcPr>
            <w:tcW w:w="871" w:type="dxa"/>
          </w:tcPr>
          <w:p w14:paraId="36B6693E" w14:textId="5B9CA548" w:rsidR="001136D4" w:rsidRPr="001136D4" w:rsidRDefault="001136D4" w:rsidP="00612064">
            <w:pPr>
              <w:pStyle w:val="PARAGRAPH"/>
              <w:ind w:firstLine="0"/>
              <w:rPr>
                <w:rFonts w:ascii="Palatino" w:hAnsi="Palatino"/>
                <w:sz w:val="16"/>
                <w:szCs w:val="16"/>
              </w:rPr>
            </w:pPr>
            <w:r>
              <w:rPr>
                <w:rFonts w:ascii="Palatino" w:hAnsi="Palatino"/>
                <w:sz w:val="16"/>
                <w:szCs w:val="16"/>
              </w:rPr>
              <w:t>500</w:t>
            </w:r>
          </w:p>
        </w:tc>
      </w:tr>
    </w:tbl>
    <w:p w14:paraId="6FBD3431" w14:textId="77777777" w:rsidR="00A22679" w:rsidRDefault="00A22679" w:rsidP="00612064">
      <w:pPr>
        <w:pStyle w:val="PARAGRAPH"/>
        <w:ind w:firstLine="0"/>
        <w:rPr>
          <w:rFonts w:ascii="Palatino" w:hAnsi="Palatino"/>
          <w:sz w:val="19"/>
          <w:szCs w:val="19"/>
        </w:rPr>
      </w:pPr>
    </w:p>
    <w:p w14:paraId="448585BD" w14:textId="5FE1AD2B"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136DB24B"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p w14:paraId="725D933A" w14:textId="77777777" w:rsidR="00071216" w:rsidRDefault="00071216" w:rsidP="00612064">
      <w:pPr>
        <w:pStyle w:val="PARAGRAPH"/>
        <w:ind w:firstLine="0"/>
        <w:rPr>
          <w:rFonts w:ascii="Palatino" w:hAnsi="Palatino"/>
          <w:sz w:val="19"/>
          <w:szCs w:val="19"/>
        </w:rPr>
      </w:pPr>
    </w:p>
    <w:p w14:paraId="64717BDC" w14:textId="71D0A640" w:rsidR="0052158F" w:rsidRDefault="0052158F" w:rsidP="0052158F">
      <w:pPr>
        <w:pStyle w:val="Caption"/>
        <w:keepNext/>
      </w:pPr>
      <w:r>
        <w:t xml:space="preserve">Table </w:t>
      </w:r>
      <w:r>
        <w:fldChar w:fldCharType="begin"/>
      </w:r>
      <w:r>
        <w:instrText xml:space="preserve"> SEQ Table \* ARABIC </w:instrText>
      </w:r>
      <w:r>
        <w:fldChar w:fldCharType="separate"/>
      </w:r>
      <w:r w:rsidR="00831CA2">
        <w:rPr>
          <w:noProof/>
        </w:rPr>
        <w:t>3</w:t>
      </w:r>
      <w:r>
        <w:fldChar w:fldCharType="end"/>
      </w:r>
      <w:r>
        <w:t>: Confusion Matrix for VGG16</w:t>
      </w:r>
    </w:p>
    <w:tbl>
      <w:tblPr>
        <w:tblStyle w:val="TableGrid"/>
        <w:tblW w:w="0" w:type="auto"/>
        <w:tblLook w:val="04A0" w:firstRow="1" w:lastRow="0" w:firstColumn="1" w:lastColumn="0" w:noHBand="0" w:noVBand="1"/>
      </w:tblPr>
      <w:tblGrid>
        <w:gridCol w:w="641"/>
        <w:gridCol w:w="1114"/>
        <w:gridCol w:w="982"/>
        <w:gridCol w:w="1192"/>
        <w:gridCol w:w="948"/>
      </w:tblGrid>
      <w:tr w:rsidR="00742394" w14:paraId="698EEC00" w14:textId="77777777" w:rsidTr="0052158F">
        <w:trPr>
          <w:trHeight w:val="318"/>
        </w:trPr>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4" w:type="dxa"/>
          </w:tcPr>
          <w:p w14:paraId="462B848F" w14:textId="77777777" w:rsidR="0054747A" w:rsidRPr="0054747A" w:rsidRDefault="0054747A" w:rsidP="00612064">
            <w:pPr>
              <w:pStyle w:val="PARAGRAPH"/>
              <w:ind w:firstLine="0"/>
              <w:rPr>
                <w:rFonts w:ascii="Palatino" w:hAnsi="Palatino"/>
                <w:sz w:val="15"/>
                <w:szCs w:val="15"/>
              </w:rPr>
            </w:pPr>
          </w:p>
        </w:tc>
        <w:tc>
          <w:tcPr>
            <w:tcW w:w="982" w:type="dxa"/>
          </w:tcPr>
          <w:p w14:paraId="0E8937E5" w14:textId="77777777" w:rsidR="0054747A" w:rsidRPr="0054747A" w:rsidRDefault="0054747A" w:rsidP="00612064">
            <w:pPr>
              <w:pStyle w:val="PARAGRAPH"/>
              <w:ind w:firstLine="0"/>
              <w:rPr>
                <w:rFonts w:ascii="Palatino" w:hAnsi="Palatino"/>
                <w:sz w:val="15"/>
                <w:szCs w:val="15"/>
              </w:rPr>
            </w:pPr>
          </w:p>
        </w:tc>
        <w:tc>
          <w:tcPr>
            <w:tcW w:w="1192" w:type="dxa"/>
          </w:tcPr>
          <w:p w14:paraId="41320CC8" w14:textId="2FF5B8F5"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Predicted</w:t>
            </w:r>
          </w:p>
        </w:tc>
        <w:tc>
          <w:tcPr>
            <w:tcW w:w="948" w:type="dxa"/>
          </w:tcPr>
          <w:p w14:paraId="38211E29" w14:textId="77777777" w:rsidR="0054747A" w:rsidRPr="0054747A" w:rsidRDefault="0054747A" w:rsidP="00612064">
            <w:pPr>
              <w:pStyle w:val="PARAGRAPH"/>
              <w:ind w:firstLine="0"/>
              <w:rPr>
                <w:rFonts w:ascii="Palatino" w:hAnsi="Palatino"/>
                <w:sz w:val="15"/>
                <w:szCs w:val="15"/>
              </w:rPr>
            </w:pPr>
          </w:p>
        </w:tc>
      </w:tr>
      <w:tr w:rsidR="0052158F" w14:paraId="5D28ED96" w14:textId="77777777" w:rsidTr="0052158F">
        <w:trPr>
          <w:trHeight w:val="279"/>
        </w:trPr>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4" w:type="dxa"/>
          </w:tcPr>
          <w:p w14:paraId="52D70FE0" w14:textId="77777777" w:rsidR="0054747A" w:rsidRPr="0054747A" w:rsidRDefault="0054747A" w:rsidP="00612064">
            <w:pPr>
              <w:pStyle w:val="PARAGRAPH"/>
              <w:ind w:firstLine="0"/>
              <w:rPr>
                <w:rFonts w:ascii="Palatino" w:hAnsi="Palatino"/>
                <w:sz w:val="15"/>
                <w:szCs w:val="15"/>
              </w:rPr>
            </w:pPr>
          </w:p>
        </w:tc>
        <w:tc>
          <w:tcPr>
            <w:tcW w:w="982" w:type="dxa"/>
          </w:tcPr>
          <w:p w14:paraId="1F88F6F1" w14:textId="5B80E6C8"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1192" w:type="dxa"/>
          </w:tcPr>
          <w:p w14:paraId="64764AF9" w14:textId="07931C73"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48" w:type="dxa"/>
          </w:tcPr>
          <w:p w14:paraId="292720FA" w14:textId="3327850E"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r>
      <w:tr w:rsidR="00742394" w14:paraId="05D6126C" w14:textId="77777777" w:rsidTr="0052158F">
        <w:trPr>
          <w:trHeight w:val="252"/>
        </w:trPr>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4" w:type="dxa"/>
          </w:tcPr>
          <w:p w14:paraId="6676510C" w14:textId="14D16757"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982" w:type="dxa"/>
          </w:tcPr>
          <w:p w14:paraId="64101E96" w14:textId="0295AE14" w:rsidR="0054747A" w:rsidRPr="00DF3DED" w:rsidRDefault="00387B5A" w:rsidP="00612064">
            <w:pPr>
              <w:pStyle w:val="PARAGRAPH"/>
              <w:ind w:firstLine="0"/>
              <w:rPr>
                <w:rFonts w:ascii="Palatino" w:hAnsi="Palatino"/>
                <w:b/>
                <w:bCs/>
                <w:sz w:val="15"/>
                <w:szCs w:val="15"/>
              </w:rPr>
            </w:pPr>
            <w:r w:rsidRPr="00DF3DED">
              <w:rPr>
                <w:rFonts w:ascii="Palatino" w:hAnsi="Palatino"/>
                <w:b/>
                <w:bCs/>
                <w:sz w:val="15"/>
                <w:szCs w:val="15"/>
              </w:rPr>
              <w:t>4</w:t>
            </w:r>
            <w:r w:rsidR="0045657D" w:rsidRPr="00DF3DED">
              <w:rPr>
                <w:rFonts w:ascii="Palatino" w:hAnsi="Palatino"/>
                <w:b/>
                <w:bCs/>
                <w:sz w:val="15"/>
                <w:szCs w:val="15"/>
              </w:rPr>
              <w:t>3</w:t>
            </w:r>
            <w:r w:rsidR="00640C58" w:rsidRPr="00DF3DED">
              <w:rPr>
                <w:rFonts w:ascii="Palatino" w:hAnsi="Palatino"/>
                <w:b/>
                <w:bCs/>
                <w:sz w:val="15"/>
                <w:szCs w:val="15"/>
              </w:rPr>
              <w:t>2</w:t>
            </w:r>
          </w:p>
        </w:tc>
        <w:tc>
          <w:tcPr>
            <w:tcW w:w="1192" w:type="dxa"/>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8" w:type="dxa"/>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742394" w14:paraId="5C65AE1C" w14:textId="77777777" w:rsidTr="0052158F">
        <w:trPr>
          <w:trHeight w:val="412"/>
        </w:trPr>
        <w:tc>
          <w:tcPr>
            <w:tcW w:w="641" w:type="dxa"/>
          </w:tcPr>
          <w:p w14:paraId="008D606D" w14:textId="6092EA4A"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True</w:t>
            </w:r>
          </w:p>
        </w:tc>
        <w:tc>
          <w:tcPr>
            <w:tcW w:w="1114" w:type="dxa"/>
          </w:tcPr>
          <w:p w14:paraId="4AB8E900" w14:textId="7C727E8D"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82" w:type="dxa"/>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2" w:type="dxa"/>
          </w:tcPr>
          <w:p w14:paraId="5AFD355D" w14:textId="619322DE"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4</w:t>
            </w:r>
            <w:r w:rsidR="00520DCB" w:rsidRPr="00DF3DED">
              <w:rPr>
                <w:rFonts w:ascii="Palatino" w:hAnsi="Palatino"/>
                <w:b/>
                <w:bCs/>
                <w:sz w:val="15"/>
                <w:szCs w:val="15"/>
              </w:rPr>
              <w:t>80</w:t>
            </w:r>
          </w:p>
        </w:tc>
        <w:tc>
          <w:tcPr>
            <w:tcW w:w="948" w:type="dxa"/>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742394" w14:paraId="6851EAB0" w14:textId="77777777" w:rsidTr="0052158F">
        <w:trPr>
          <w:trHeight w:val="262"/>
        </w:trPr>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4" w:type="dxa"/>
          </w:tcPr>
          <w:p w14:paraId="6B2C3267" w14:textId="16266EF6"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c>
          <w:tcPr>
            <w:tcW w:w="982" w:type="dxa"/>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2" w:type="dxa"/>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8" w:type="dxa"/>
          </w:tcPr>
          <w:p w14:paraId="3A5EF7B7" w14:textId="152277F6"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3</w:t>
            </w:r>
            <w:r w:rsidR="00520DCB" w:rsidRPr="00DF3DED">
              <w:rPr>
                <w:rFonts w:ascii="Palatino" w:hAnsi="Palatino"/>
                <w:b/>
                <w:bCs/>
                <w:sz w:val="15"/>
                <w:szCs w:val="15"/>
              </w:rPr>
              <w:t>74</w:t>
            </w:r>
          </w:p>
        </w:tc>
      </w:tr>
    </w:tbl>
    <w:p w14:paraId="36134036" w14:textId="77777777" w:rsidR="00071216" w:rsidRDefault="00071216" w:rsidP="00DA2BED">
      <w:pPr>
        <w:pStyle w:val="PARAGRAPH"/>
        <w:ind w:firstLine="720"/>
        <w:rPr>
          <w:rFonts w:ascii="Palatino" w:hAnsi="Palatino"/>
          <w:sz w:val="19"/>
          <w:szCs w:val="19"/>
        </w:rPr>
      </w:pPr>
    </w:p>
    <w:p w14:paraId="44431032" w14:textId="0AE609D1" w:rsidR="00F17669" w:rsidRDefault="001F188D" w:rsidP="00DA2BED">
      <w:pPr>
        <w:pStyle w:val="PARAGRAPH"/>
        <w:ind w:firstLine="72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xml:space="preserve">% means that of all the positive COVID-19 infections </w:t>
      </w:r>
      <w:r w:rsidR="004131AB">
        <w:rPr>
          <w:rFonts w:ascii="Palatino" w:hAnsi="Palatino"/>
          <w:sz w:val="19"/>
          <w:szCs w:val="19"/>
        </w:rPr>
        <w:lastRenderedPageBreak/>
        <w:t>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0DD95781" w:rsidR="00F232AA" w:rsidRDefault="00F232AA" w:rsidP="00DA2BED">
      <w:pPr>
        <w:pStyle w:val="PARAGRAPH"/>
        <w:ind w:firstLine="720"/>
        <w:rPr>
          <w:rFonts w:ascii="Palatino" w:hAnsi="Palatino"/>
          <w:sz w:val="19"/>
          <w:szCs w:val="19"/>
        </w:rPr>
      </w:pPr>
      <w:r>
        <w:rPr>
          <w:rFonts w:ascii="Palatino" w:hAnsi="Palatino"/>
          <w:sz w:val="19"/>
          <w:szCs w:val="19"/>
        </w:rPr>
        <w:t xml:space="preserve">The VGG16 classifier predicts a relatively large number of </w:t>
      </w:r>
      <w:r w:rsidR="00763930">
        <w:rPr>
          <w:rFonts w:ascii="Palatino" w:hAnsi="Palatino"/>
          <w:sz w:val="19"/>
          <w:szCs w:val="19"/>
        </w:rPr>
        <w:t>‘other’</w:t>
      </w:r>
      <w:r>
        <w:rPr>
          <w:rFonts w:ascii="Palatino" w:hAnsi="Palatino"/>
          <w:sz w:val="19"/>
          <w:szCs w:val="19"/>
        </w:rPr>
        <w:t xml:space="preserve"> patient scans as the </w:t>
      </w:r>
      <w:r w:rsidR="00763930">
        <w:rPr>
          <w:rFonts w:ascii="Palatino" w:hAnsi="Palatino"/>
          <w:sz w:val="19"/>
          <w:szCs w:val="19"/>
        </w:rPr>
        <w:t>healthy</w:t>
      </w:r>
      <w:r>
        <w:rPr>
          <w:rFonts w:ascii="Palatino" w:hAnsi="Palatino"/>
          <w:sz w:val="19"/>
          <w:szCs w:val="19"/>
        </w:rPr>
        <w:t xml:space="preserve">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w:t>
      </w:r>
      <w:r w:rsidR="00C73AC9">
        <w:rPr>
          <w:rFonts w:ascii="Palatino" w:hAnsi="Palatino"/>
          <w:sz w:val="19"/>
          <w:szCs w:val="19"/>
        </w:rPr>
        <w:t>do not</w:t>
      </w:r>
      <w:r>
        <w:rPr>
          <w:rFonts w:ascii="Palatino" w:hAnsi="Palatino"/>
          <w:sz w:val="19"/>
          <w:szCs w:val="19"/>
        </w:rPr>
        <w:t xml:space="preserve"> have another respiratory disease that isn’t COVID-19, such as pneumonia, when in fact they do. This could lead to a potential lack of trust in the model, which is a very important aspect of the models for use with </w:t>
      </w:r>
      <w:r w:rsidR="000A6CF4">
        <w:rPr>
          <w:rFonts w:ascii="Palatino" w:hAnsi="Palatino"/>
          <w:sz w:val="19"/>
          <w:szCs w:val="19"/>
        </w:rPr>
        <w:t xml:space="preserve">medical personnel and </w:t>
      </w:r>
      <w:r>
        <w:rPr>
          <w:rFonts w:ascii="Palatino" w:hAnsi="Palatino"/>
          <w:sz w:val="19"/>
          <w:szCs w:val="19"/>
        </w:rPr>
        <w:t xml:space="preserve">patients in the real-world. </w:t>
      </w:r>
    </w:p>
    <w:p w14:paraId="64135174" w14:textId="4D3D2EDE"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p w14:paraId="3F3BE785" w14:textId="77777777" w:rsidR="00A31E47" w:rsidRDefault="00A31E47" w:rsidP="00612064">
      <w:pPr>
        <w:pStyle w:val="PARAGRAPH"/>
        <w:ind w:firstLine="0"/>
        <w:rPr>
          <w:rFonts w:ascii="Palatino" w:hAnsi="Palatino"/>
          <w:sz w:val="19"/>
          <w:szCs w:val="19"/>
        </w:rPr>
      </w:pPr>
    </w:p>
    <w:p w14:paraId="31B5275A" w14:textId="55527CAC" w:rsidR="00A31E47" w:rsidRDefault="0046158A" w:rsidP="00A31E47">
      <w:pPr>
        <w:pStyle w:val="Caption"/>
        <w:keepNext/>
      </w:pPr>
      <w:r w:rsidRPr="00F749E0">
        <w:rPr>
          <w:noProof/>
          <w:sz w:val="19"/>
          <w:szCs w:val="19"/>
          <w:u w:val="single"/>
        </w:rPr>
        <w:drawing>
          <wp:anchor distT="0" distB="0" distL="114300" distR="114300" simplePos="0" relativeHeight="251681792" behindDoc="0" locked="0" layoutInCell="1" allowOverlap="1" wp14:anchorId="6C2195EA" wp14:editId="4703A721">
            <wp:simplePos x="0" y="0"/>
            <wp:positionH relativeFrom="column">
              <wp:posOffset>3991236</wp:posOffset>
            </wp:positionH>
            <wp:positionV relativeFrom="paragraph">
              <wp:posOffset>255905</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A31E47">
        <w:t xml:space="preserve">Table </w:t>
      </w:r>
      <w:r w:rsidR="00A31E47">
        <w:fldChar w:fldCharType="begin"/>
      </w:r>
      <w:r w:rsidR="00A31E47">
        <w:instrText xml:space="preserve"> SEQ Table \* ARABIC </w:instrText>
      </w:r>
      <w:r w:rsidR="00A31E47">
        <w:fldChar w:fldCharType="separate"/>
      </w:r>
      <w:r w:rsidR="00831CA2">
        <w:rPr>
          <w:noProof/>
        </w:rPr>
        <w:t>4</w:t>
      </w:r>
      <w:r w:rsidR="00A31E47">
        <w:fldChar w:fldCharType="end"/>
      </w:r>
      <w:r w:rsidR="00A31E47">
        <w:t>: Evaluation Metrics Summary for VGG16</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892FBD" w14:paraId="1BE61431" w14:textId="77777777" w:rsidTr="009F34AD">
        <w:tc>
          <w:tcPr>
            <w:tcW w:w="2438" w:type="dxa"/>
          </w:tcPr>
          <w:p w14:paraId="3C09F700" w14:textId="1BF93811" w:rsidR="00892FBD" w:rsidRDefault="00892FBD" w:rsidP="00612064">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5557E95" w14:textId="2646EFAF" w:rsidR="00892FBD" w:rsidRDefault="00801FA0" w:rsidP="00612064">
            <w:pPr>
              <w:pStyle w:val="PARAGRAPH"/>
              <w:ind w:firstLine="0"/>
              <w:rPr>
                <w:rFonts w:ascii="Palatino" w:hAnsi="Palatino"/>
                <w:sz w:val="18"/>
                <w:szCs w:val="18"/>
              </w:rPr>
            </w:pPr>
            <w:r>
              <w:rPr>
                <w:rFonts w:ascii="Palatino" w:hAnsi="Palatino"/>
                <w:sz w:val="18"/>
                <w:szCs w:val="18"/>
              </w:rPr>
              <w:t>0.95</w:t>
            </w:r>
          </w:p>
        </w:tc>
      </w:tr>
      <w:tr w:rsidR="00892FBD" w14:paraId="76BD535D" w14:textId="77777777" w:rsidTr="009F34AD">
        <w:tc>
          <w:tcPr>
            <w:tcW w:w="2438" w:type="dxa"/>
          </w:tcPr>
          <w:p w14:paraId="47DB76A2" w14:textId="413D5451" w:rsidR="00892FBD" w:rsidRDefault="00892FBD" w:rsidP="00612064">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496304D6" w14:textId="6B636454" w:rsidR="00892FBD" w:rsidRDefault="00AF680B" w:rsidP="00612064">
            <w:pPr>
              <w:pStyle w:val="PARAGRAPH"/>
              <w:ind w:firstLine="0"/>
              <w:rPr>
                <w:rFonts w:ascii="Palatino" w:hAnsi="Palatino"/>
                <w:sz w:val="18"/>
                <w:szCs w:val="18"/>
              </w:rPr>
            </w:pPr>
            <w:r>
              <w:rPr>
                <w:rFonts w:ascii="Palatino" w:hAnsi="Palatino"/>
                <w:sz w:val="18"/>
                <w:szCs w:val="18"/>
              </w:rPr>
              <w:t>0.96</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43240061" w:rsidR="0065572E" w:rsidRDefault="0006411D" w:rsidP="00496D0A">
      <w:pPr>
        <w:pStyle w:val="PARAGRAPH"/>
        <w:ind w:firstLine="0"/>
        <w:rPr>
          <w:rFonts w:ascii="Palatino" w:hAnsi="Palatino"/>
          <w:sz w:val="19"/>
          <w:szCs w:val="19"/>
        </w:rPr>
      </w:pPr>
      <w:r>
        <w:rPr>
          <w:noProof/>
          <w:u w:val="single"/>
        </w:rPr>
        <w:drawing>
          <wp:anchor distT="0" distB="0" distL="114300" distR="114300" simplePos="0" relativeHeight="251675648" behindDoc="0" locked="0" layoutInCell="1" allowOverlap="1" wp14:anchorId="667B7187" wp14:editId="39AC90D9">
            <wp:simplePos x="0" y="0"/>
            <wp:positionH relativeFrom="column">
              <wp:posOffset>230</wp:posOffset>
            </wp:positionH>
            <wp:positionV relativeFrom="paragraph">
              <wp:posOffset>2462134</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8935B9">
        <w:rPr>
          <w:noProof/>
          <w:u w:val="single"/>
        </w:rPr>
        <w:drawing>
          <wp:anchor distT="0" distB="0" distL="114300" distR="114300" simplePos="0" relativeHeight="251676672" behindDoc="0" locked="0" layoutInCell="1" allowOverlap="1" wp14:anchorId="707F69AA" wp14:editId="2C3D9A84">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24B6A6B3"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525D90F2">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2BE5A7A6" w:rsidR="00586BB9" w:rsidRPr="005F69B4" w:rsidRDefault="00F50DF4" w:rsidP="001732F4">
      <w:pPr>
        <w:pStyle w:val="PARAGRAPH"/>
        <w:ind w:firstLine="0"/>
        <w:rPr>
          <w:rFonts w:ascii="Palatino" w:hAnsi="Palatino"/>
          <w:bCs/>
          <w:sz w:val="19"/>
          <w:szCs w:val="19"/>
        </w:rPr>
      </w:pPr>
      <w:r w:rsidRPr="005F69B4">
        <w:rPr>
          <w:rFonts w:ascii="Palatino" w:hAnsi="Palatino"/>
          <w:bCs/>
          <w:sz w:val="19"/>
          <w:szCs w:val="19"/>
        </w:rPr>
        <w:t xml:space="preserve">The images above show the original image on the left, the heatmap generated by </w:t>
      </w:r>
      <w:proofErr w:type="spellStart"/>
      <w:r w:rsidRPr="005F69B4">
        <w:rPr>
          <w:rFonts w:ascii="Palatino" w:hAnsi="Palatino"/>
          <w:bCs/>
          <w:sz w:val="19"/>
          <w:szCs w:val="19"/>
        </w:rPr>
        <w:t>GradCAM</w:t>
      </w:r>
      <w:proofErr w:type="spellEnd"/>
      <w:r w:rsidRPr="005F69B4">
        <w:rPr>
          <w:rFonts w:ascii="Palatino" w:hAnsi="Palatino"/>
          <w:bCs/>
          <w:sz w:val="19"/>
          <w:szCs w:val="19"/>
        </w:rPr>
        <w:t xml:space="preserve"> in the middle, and the heatmap overlayed on top of the original image on the right.</w:t>
      </w:r>
    </w:p>
    <w:p w14:paraId="427CD985" w14:textId="63F8A544" w:rsidR="00586BB9" w:rsidRPr="005F69B4" w:rsidRDefault="00586BB9" w:rsidP="001732F4">
      <w:pPr>
        <w:pStyle w:val="PARAGRAPH"/>
        <w:ind w:firstLine="0"/>
        <w:rPr>
          <w:rFonts w:ascii="Palatino" w:hAnsi="Palatino"/>
          <w:bCs/>
          <w:sz w:val="19"/>
          <w:szCs w:val="19"/>
        </w:rPr>
      </w:pPr>
    </w:p>
    <w:p w14:paraId="2FFD762C" w14:textId="10866462" w:rsidR="001732F4" w:rsidRPr="001732F4" w:rsidRDefault="004453CB" w:rsidP="001732F4">
      <w:pPr>
        <w:pStyle w:val="PARAGRAPH"/>
        <w:ind w:firstLine="0"/>
        <w:rPr>
          <w:rFonts w:ascii="Palatino" w:hAnsi="Palatino"/>
          <w:bCs/>
          <w:sz w:val="19"/>
          <w:szCs w:val="19"/>
        </w:rPr>
      </w:pPr>
      <w:r w:rsidRPr="005F69B4">
        <w:rPr>
          <w:noProof/>
          <w:sz w:val="19"/>
          <w:szCs w:val="19"/>
          <w:u w:val="single"/>
        </w:rPr>
        <w:drawing>
          <wp:anchor distT="0" distB="0" distL="114300" distR="114300" simplePos="0" relativeHeight="251679744" behindDoc="0" locked="0" layoutInCell="1" allowOverlap="1" wp14:anchorId="055C6F0E" wp14:editId="6A8E6954">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sidRPr="005F69B4">
        <w:rPr>
          <w:noProof/>
          <w:sz w:val="19"/>
          <w:szCs w:val="19"/>
          <w:u w:val="single"/>
        </w:rPr>
        <w:drawing>
          <wp:anchor distT="0" distB="0" distL="114300" distR="114300" simplePos="0" relativeHeight="251680768" behindDoc="0" locked="0" layoutInCell="1" allowOverlap="1" wp14:anchorId="7628550F" wp14:editId="746BBE6A">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sidRPr="005F69B4">
        <w:rPr>
          <w:rFonts w:ascii="Palatino" w:hAnsi="Palatino"/>
          <w:bCs/>
          <w:sz w:val="19"/>
          <w:szCs w:val="19"/>
        </w:rPr>
        <w:t>The two images below show the</w:t>
      </w:r>
      <w:r w:rsidR="008E0CC6" w:rsidRPr="005F69B4">
        <w:rPr>
          <w:rFonts w:ascii="Palatino" w:hAnsi="Palatino"/>
          <w:bCs/>
          <w:sz w:val="19"/>
          <w:szCs w:val="19"/>
        </w:rPr>
        <w:t xml:space="preserve"> baseline scan</w:t>
      </w:r>
      <w:r w:rsidR="008A623F"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008A623F" w:rsidRPr="005F69B4">
        <w:rPr>
          <w:rFonts w:ascii="Palatino" w:hAnsi="Palatino"/>
          <w:bCs/>
          <w:sz w:val="19"/>
          <w:szCs w:val="19"/>
        </w:rPr>
        <w:t xml:space="preserve"> The image on the left is a CT scan and the image on the right is an X-Ray scan.</w:t>
      </w:r>
    </w:p>
    <w:p w14:paraId="1BBE1299" w14:textId="64434205" w:rsidR="001732F4" w:rsidRDefault="0046158A" w:rsidP="001732F4">
      <w:pPr>
        <w:pStyle w:val="PARAGRAPH"/>
        <w:ind w:firstLine="0"/>
        <w:rPr>
          <w:rFonts w:ascii="Palatino" w:hAnsi="Palatino"/>
          <w:bCs/>
          <w:sz w:val="19"/>
          <w:szCs w:val="19"/>
        </w:rPr>
      </w:pPr>
      <w:r w:rsidRPr="00F749E0">
        <w:rPr>
          <w:noProof/>
          <w:sz w:val="19"/>
          <w:szCs w:val="19"/>
          <w:u w:val="single"/>
        </w:rPr>
        <w:drawing>
          <wp:anchor distT="0" distB="0" distL="114300" distR="114300" simplePos="0" relativeHeight="251682816" behindDoc="0" locked="0" layoutInCell="1" allowOverlap="1" wp14:anchorId="47FBC570" wp14:editId="1658AD3D">
            <wp:simplePos x="0" y="0"/>
            <wp:positionH relativeFrom="column">
              <wp:posOffset>742576</wp:posOffset>
            </wp:positionH>
            <wp:positionV relativeFrom="paragraph">
              <wp:posOffset>1957705</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0083764A" w:rsidRPr="00F749E0">
        <w:rPr>
          <w:rFonts w:ascii="Palatino" w:hAnsi="Palatino"/>
          <w:bCs/>
          <w:sz w:val="19"/>
          <w:szCs w:val="19"/>
        </w:rPr>
        <w:t xml:space="preserve">By comparing the heatmaps produced by </w:t>
      </w:r>
      <w:proofErr w:type="spellStart"/>
      <w:r w:rsidR="0083764A" w:rsidRPr="00F749E0">
        <w:rPr>
          <w:rFonts w:ascii="Palatino" w:hAnsi="Palatino"/>
          <w:bCs/>
          <w:sz w:val="19"/>
          <w:szCs w:val="19"/>
        </w:rPr>
        <w:t>GradCAM</w:t>
      </w:r>
      <w:proofErr w:type="spellEnd"/>
      <w:r w:rsidR="0083764A" w:rsidRPr="00F749E0">
        <w:rPr>
          <w:rFonts w:ascii="Palatino" w:hAnsi="Palatino"/>
          <w:bCs/>
          <w:sz w:val="19"/>
          <w:szCs w:val="19"/>
        </w:rPr>
        <w:t xml:space="preserve"> and these baseline images, </w:t>
      </w:r>
      <w:proofErr w:type="gramStart"/>
      <w:r w:rsidR="0083764A" w:rsidRPr="00F749E0">
        <w:rPr>
          <w:rFonts w:ascii="Palatino" w:hAnsi="Palatino"/>
          <w:bCs/>
          <w:sz w:val="19"/>
          <w:szCs w:val="19"/>
        </w:rPr>
        <w:t>it can be seen that the</w:t>
      </w:r>
      <w:proofErr w:type="gramEnd"/>
      <w:r w:rsidR="0083764A" w:rsidRPr="00F749E0">
        <w:rPr>
          <w:rFonts w:ascii="Palatino" w:hAnsi="Palatino"/>
          <w:bCs/>
          <w:sz w:val="19"/>
          <w:szCs w:val="19"/>
        </w:rPr>
        <w:t xml:space="preserv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0572F924" w14:textId="2FD592EC" w:rsidR="0046158A" w:rsidRPr="00F749E0" w:rsidRDefault="0046158A" w:rsidP="001732F4">
      <w:pPr>
        <w:pStyle w:val="PARAGRAPH"/>
        <w:ind w:firstLine="0"/>
        <w:rPr>
          <w:rFonts w:ascii="Palatino" w:hAnsi="Palatino"/>
          <w:bCs/>
          <w:sz w:val="19"/>
          <w:szCs w:val="19"/>
        </w:rPr>
      </w:pPr>
    </w:p>
    <w:p w14:paraId="4A44EC17" w14:textId="77777777" w:rsidR="004746F8" w:rsidRDefault="004746F8" w:rsidP="001732F4">
      <w:pPr>
        <w:pStyle w:val="PARAGRAPH"/>
        <w:ind w:firstLine="0"/>
        <w:rPr>
          <w:rFonts w:ascii="Palatino" w:hAnsi="Palatino"/>
          <w:sz w:val="19"/>
          <w:szCs w:val="19"/>
        </w:rPr>
      </w:pPr>
    </w:p>
    <w:p w14:paraId="60293183" w14:textId="4EAFD32B" w:rsidR="00C36162" w:rsidRPr="00F749E0" w:rsidRDefault="000309C5" w:rsidP="001732F4">
      <w:pPr>
        <w:pStyle w:val="PARAGRAPH"/>
        <w:ind w:firstLine="0"/>
        <w:rPr>
          <w:rFonts w:ascii="Palatino" w:hAnsi="Palatino"/>
          <w:sz w:val="19"/>
          <w:szCs w:val="19"/>
        </w:rPr>
      </w:pPr>
      <w:r w:rsidRPr="00F749E0">
        <w:rPr>
          <w:rFonts w:ascii="Palatino" w:hAnsi="Palatino"/>
          <w:sz w:val="19"/>
          <w:szCs w:val="19"/>
        </w:rPr>
        <w:t xml:space="preserve">The top image zooms in onto the highlighted region of the image. It can be seen in the patches highlighted the most vibrantly that there </w:t>
      </w:r>
      <w:proofErr w:type="gramStart"/>
      <w:r w:rsidRPr="00F749E0">
        <w:rPr>
          <w:rFonts w:ascii="Palatino" w:hAnsi="Palatino"/>
          <w:sz w:val="19"/>
          <w:szCs w:val="19"/>
        </w:rPr>
        <w:t>exists</w:t>
      </w:r>
      <w:proofErr w:type="gramEnd"/>
      <w:r w:rsidRPr="00F749E0">
        <w:rPr>
          <w:rFonts w:ascii="Palatino" w:hAnsi="Palatino"/>
          <w:sz w:val="19"/>
          <w:szCs w:val="19"/>
        </w:rPr>
        <w:t xml:space="preserve"> artefacts in the scans that do not appear in the same location on the healthy individual’s lungs in the </w:t>
      </w:r>
      <w:r w:rsidR="005A4CE2">
        <w:rPr>
          <w:rFonts w:ascii="Palatino" w:hAnsi="Palatino"/>
          <w:sz w:val="19"/>
          <w:szCs w:val="19"/>
        </w:rPr>
        <w:t>top</w:t>
      </w:r>
      <w:r w:rsidRPr="00F749E0">
        <w:rPr>
          <w:rFonts w:ascii="Palatino" w:hAnsi="Palatino"/>
          <w:sz w:val="19"/>
          <w:szCs w:val="19"/>
        </w:rPr>
        <w:t xml:space="preserve"> image.</w:t>
      </w:r>
    </w:p>
    <w:p w14:paraId="2FE08817" w14:textId="1278C03D"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72B90A28" w14:textId="77777777" w:rsidR="00281416" w:rsidRDefault="004A406B" w:rsidP="00281416">
      <w:pPr>
        <w:pStyle w:val="PARAGRAPH"/>
        <w:keepNext/>
        <w:ind w:firstLine="0"/>
      </w:pPr>
      <w:r w:rsidRPr="00F749E0">
        <w:rPr>
          <w:rFonts w:ascii="Palatino" w:hAnsi="Palatino"/>
          <w:noProof/>
          <w:sz w:val="19"/>
          <w:szCs w:val="19"/>
        </w:rPr>
        <w:drawing>
          <wp:inline distT="0" distB="0" distL="0" distR="0" wp14:anchorId="5BDEC2FF" wp14:editId="7BBF784A">
            <wp:extent cx="3103245" cy="1810385"/>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E594543" w14:textId="01FDC34E" w:rsidR="0000146B" w:rsidRPr="003E2380" w:rsidRDefault="00281416" w:rsidP="00281416">
      <w:pPr>
        <w:pStyle w:val="Caption"/>
        <w:rPr>
          <w:rFonts w:ascii="Palatino" w:hAnsi="Palatino"/>
          <w:color w:val="000000" w:themeColor="text1"/>
          <w:sz w:val="19"/>
          <w:szCs w:val="19"/>
        </w:rPr>
      </w:pPr>
      <w:r w:rsidRPr="003E2380">
        <w:rPr>
          <w:color w:val="000000" w:themeColor="text1"/>
        </w:rPr>
        <w:t xml:space="preserve">Figure </w:t>
      </w:r>
      <w:r w:rsidR="00CB7AB8" w:rsidRPr="003E2380">
        <w:rPr>
          <w:color w:val="000000" w:themeColor="text1"/>
        </w:rPr>
        <w:t>6</w:t>
      </w:r>
      <w:r w:rsidRPr="003E2380">
        <w:rPr>
          <w:color w:val="000000" w:themeColor="text1"/>
        </w:rPr>
        <w:t xml:space="preserve">: ROAD Most Relevant First scores across various percentiles of pixel </w:t>
      </w:r>
      <w:proofErr w:type="spellStart"/>
      <w:r w:rsidRPr="003E2380">
        <w:rPr>
          <w:color w:val="000000" w:themeColor="text1"/>
        </w:rPr>
        <w:t>importances</w:t>
      </w:r>
      <w:proofErr w:type="spellEnd"/>
      <w:r w:rsidRPr="003E2380">
        <w:rPr>
          <w:color w:val="000000" w:themeColor="text1"/>
        </w:rPr>
        <w:t xml:space="preserve"> for VGG16</w:t>
      </w:r>
    </w:p>
    <w:p w14:paraId="7E956A54" w14:textId="061D4A68"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78BC29C8" w14:textId="77777777" w:rsidR="00EA351C" w:rsidRPr="00F749E0" w:rsidRDefault="00EA351C" w:rsidP="00957207">
      <w:pPr>
        <w:pStyle w:val="PARAGRAPH"/>
        <w:ind w:firstLine="0"/>
        <w:rPr>
          <w:rFonts w:ascii="Palatino" w:hAnsi="Palatino"/>
          <w:sz w:val="19"/>
          <w:szCs w:val="19"/>
        </w:rPr>
      </w:pPr>
    </w:p>
    <w:p w14:paraId="38E93A69" w14:textId="353E0FF2" w:rsidR="00957207" w:rsidRPr="00F749E0"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r w:rsidR="00204397"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00204397"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lastRenderedPageBreak/>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The following results were achieved by the DenseNet201 model on the entire test dataset.</w:t>
      </w:r>
    </w:p>
    <w:p w14:paraId="592BB6CC" w14:textId="45A917F1" w:rsidR="00496D0A" w:rsidRDefault="00496D0A" w:rsidP="00496D0A">
      <w:pPr>
        <w:pStyle w:val="PARAGRAPHnoindent"/>
      </w:pPr>
    </w:p>
    <w:p w14:paraId="00FF4A63" w14:textId="00B28998" w:rsidR="004D2E48" w:rsidRDefault="004D2E48" w:rsidP="004D2E48">
      <w:pPr>
        <w:pStyle w:val="Caption"/>
        <w:keepNext/>
      </w:pPr>
      <w:r>
        <w:t xml:space="preserve">Table </w:t>
      </w:r>
      <w:r>
        <w:fldChar w:fldCharType="begin"/>
      </w:r>
      <w:r>
        <w:instrText xml:space="preserve"> SEQ Table \* ARABIC </w:instrText>
      </w:r>
      <w:r>
        <w:fldChar w:fldCharType="separate"/>
      </w:r>
      <w:r w:rsidR="00831CA2">
        <w:rPr>
          <w:noProof/>
        </w:rPr>
        <w:t>5</w:t>
      </w:r>
      <w:r>
        <w:fldChar w:fldCharType="end"/>
      </w:r>
      <w:r>
        <w:t>: Classification Report for DenseNet201</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4D2E48" w14:paraId="216F2D54" w14:textId="77777777" w:rsidTr="00B0624E">
        <w:trPr>
          <w:trHeight w:val="310"/>
        </w:trPr>
        <w:tc>
          <w:tcPr>
            <w:tcW w:w="1024" w:type="dxa"/>
            <w:tcBorders>
              <w:bottom w:val="single" w:sz="4" w:space="0" w:color="auto"/>
              <w:right w:val="single" w:sz="4" w:space="0" w:color="auto"/>
            </w:tcBorders>
          </w:tcPr>
          <w:p w14:paraId="5A68A83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7C0B5904"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62F06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20AC91E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7653A02"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Support</w:t>
            </w:r>
          </w:p>
        </w:tc>
      </w:tr>
      <w:tr w:rsidR="004D2E48" w14:paraId="1ED1C73D" w14:textId="77777777" w:rsidTr="00B0624E">
        <w:trPr>
          <w:trHeight w:val="277"/>
        </w:trPr>
        <w:tc>
          <w:tcPr>
            <w:tcW w:w="1024" w:type="dxa"/>
            <w:tcBorders>
              <w:top w:val="single" w:sz="4" w:space="0" w:color="auto"/>
              <w:right w:val="single" w:sz="4" w:space="0" w:color="auto"/>
            </w:tcBorders>
          </w:tcPr>
          <w:p w14:paraId="412AB7B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1ED7F820" w14:textId="5340DF68" w:rsidR="004D2E48" w:rsidRPr="001136D4" w:rsidRDefault="004D2E48" w:rsidP="00B0624E">
            <w:pPr>
              <w:pStyle w:val="PARAGRAPH"/>
              <w:ind w:firstLine="0"/>
              <w:rPr>
                <w:rFonts w:ascii="Palatino" w:hAnsi="Palatino"/>
                <w:sz w:val="16"/>
                <w:szCs w:val="16"/>
              </w:rPr>
            </w:pPr>
            <w:r>
              <w:rPr>
                <w:rFonts w:ascii="Palatino" w:hAnsi="Palatino"/>
                <w:sz w:val="16"/>
                <w:szCs w:val="16"/>
              </w:rPr>
              <w:t>0.7</w:t>
            </w:r>
            <w:r>
              <w:rPr>
                <w:rFonts w:ascii="Palatino" w:hAnsi="Palatino"/>
                <w:sz w:val="16"/>
                <w:szCs w:val="16"/>
              </w:rPr>
              <w:t>9</w:t>
            </w:r>
          </w:p>
        </w:tc>
        <w:tc>
          <w:tcPr>
            <w:tcW w:w="970" w:type="dxa"/>
            <w:tcBorders>
              <w:top w:val="single" w:sz="4" w:space="0" w:color="auto"/>
            </w:tcBorders>
          </w:tcPr>
          <w:p w14:paraId="5E56A004" w14:textId="52201CF0"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6</w:t>
            </w:r>
          </w:p>
        </w:tc>
        <w:tc>
          <w:tcPr>
            <w:tcW w:w="1021" w:type="dxa"/>
            <w:tcBorders>
              <w:top w:val="single" w:sz="4" w:space="0" w:color="auto"/>
            </w:tcBorders>
          </w:tcPr>
          <w:p w14:paraId="3C45A2BA"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56809B47" w14:textId="7553805B" w:rsidR="004D2E48" w:rsidRPr="001136D4" w:rsidRDefault="004D2E48" w:rsidP="00B0624E">
            <w:pPr>
              <w:pStyle w:val="PARAGRAPH"/>
              <w:ind w:firstLine="0"/>
              <w:rPr>
                <w:rFonts w:ascii="Palatino" w:hAnsi="Palatino"/>
                <w:sz w:val="16"/>
                <w:szCs w:val="16"/>
              </w:rPr>
            </w:pPr>
            <w:r>
              <w:rPr>
                <w:rFonts w:ascii="Palatino" w:hAnsi="Palatino"/>
                <w:sz w:val="16"/>
                <w:szCs w:val="16"/>
              </w:rPr>
              <w:t>49</w:t>
            </w:r>
            <w:r>
              <w:rPr>
                <w:rFonts w:ascii="Palatino" w:hAnsi="Palatino"/>
                <w:sz w:val="16"/>
                <w:szCs w:val="16"/>
              </w:rPr>
              <w:t>3</w:t>
            </w:r>
          </w:p>
        </w:tc>
      </w:tr>
      <w:tr w:rsidR="004D2E48" w14:paraId="7233E938" w14:textId="77777777" w:rsidTr="00B0624E">
        <w:trPr>
          <w:trHeight w:val="232"/>
        </w:trPr>
        <w:tc>
          <w:tcPr>
            <w:tcW w:w="1024" w:type="dxa"/>
            <w:tcBorders>
              <w:right w:val="single" w:sz="4" w:space="0" w:color="auto"/>
            </w:tcBorders>
          </w:tcPr>
          <w:p w14:paraId="70D53DD5"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3FB209F1" w14:textId="2B7B994C"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5</w:t>
            </w:r>
          </w:p>
        </w:tc>
        <w:tc>
          <w:tcPr>
            <w:tcW w:w="970" w:type="dxa"/>
          </w:tcPr>
          <w:p w14:paraId="2C343C3E" w14:textId="131AA412"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6AF7DA42" w14:textId="401019E4"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871" w:type="dxa"/>
          </w:tcPr>
          <w:p w14:paraId="417CF79C" w14:textId="43262B78" w:rsidR="004D2E48" w:rsidRPr="001136D4" w:rsidRDefault="004D2E48" w:rsidP="00B0624E">
            <w:pPr>
              <w:pStyle w:val="PARAGRAPH"/>
              <w:ind w:firstLine="0"/>
              <w:rPr>
                <w:rFonts w:ascii="Palatino" w:hAnsi="Palatino"/>
                <w:sz w:val="16"/>
                <w:szCs w:val="16"/>
              </w:rPr>
            </w:pPr>
            <w:r>
              <w:rPr>
                <w:rFonts w:ascii="Palatino" w:hAnsi="Palatino"/>
                <w:sz w:val="16"/>
                <w:szCs w:val="16"/>
              </w:rPr>
              <w:t>497</w:t>
            </w:r>
          </w:p>
        </w:tc>
      </w:tr>
      <w:tr w:rsidR="004D2E48" w14:paraId="0BF2DB3B" w14:textId="77777777" w:rsidTr="00B0624E">
        <w:trPr>
          <w:trHeight w:val="195"/>
        </w:trPr>
        <w:tc>
          <w:tcPr>
            <w:tcW w:w="1024" w:type="dxa"/>
            <w:tcBorders>
              <w:bottom w:val="single" w:sz="4" w:space="0" w:color="auto"/>
              <w:right w:val="single" w:sz="4" w:space="0" w:color="auto"/>
            </w:tcBorders>
          </w:tcPr>
          <w:p w14:paraId="4C870978"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738331CF" w14:textId="05B3CBD8"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4</w:t>
            </w:r>
          </w:p>
        </w:tc>
        <w:tc>
          <w:tcPr>
            <w:tcW w:w="970" w:type="dxa"/>
          </w:tcPr>
          <w:p w14:paraId="0B1ABDA6"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0.75</w:t>
            </w:r>
          </w:p>
        </w:tc>
        <w:tc>
          <w:tcPr>
            <w:tcW w:w="1021" w:type="dxa"/>
          </w:tcPr>
          <w:p w14:paraId="1BEA4F11" w14:textId="5C4DD4F8" w:rsidR="004D2E48" w:rsidRPr="001136D4" w:rsidRDefault="004D2E48"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6E7F6C7" w14:textId="29192B91" w:rsidR="004D2E48" w:rsidRPr="001136D4" w:rsidRDefault="004D2E48" w:rsidP="00B0624E">
            <w:pPr>
              <w:pStyle w:val="PARAGRAPH"/>
              <w:ind w:firstLine="0"/>
              <w:rPr>
                <w:rFonts w:ascii="Palatino" w:hAnsi="Palatino"/>
                <w:sz w:val="16"/>
                <w:szCs w:val="16"/>
              </w:rPr>
            </w:pPr>
            <w:r>
              <w:rPr>
                <w:rFonts w:ascii="Palatino" w:hAnsi="Palatino"/>
                <w:sz w:val="16"/>
                <w:szCs w:val="16"/>
              </w:rPr>
              <w:t>510</w:t>
            </w:r>
          </w:p>
        </w:tc>
      </w:tr>
    </w:tbl>
    <w:p w14:paraId="7ED11CFA" w14:textId="77777777" w:rsidR="004D2E48" w:rsidRDefault="004D2E48" w:rsidP="004D2E48">
      <w:pPr>
        <w:pStyle w:val="PARAGRAPH"/>
        <w:ind w:firstLine="0"/>
        <w:rPr>
          <w:rFonts w:ascii="Palatino" w:hAnsi="Palatino"/>
          <w:sz w:val="19"/>
          <w:szCs w:val="19"/>
        </w:rPr>
      </w:pPr>
    </w:p>
    <w:p w14:paraId="69DBEFA9" w14:textId="77777777" w:rsidR="004D2E48" w:rsidRDefault="004D2E48" w:rsidP="00154AC3">
      <w:pPr>
        <w:pStyle w:val="PARAGRAPH"/>
        <w:ind w:firstLine="0"/>
        <w:rPr>
          <w:rFonts w:ascii="Palatino" w:hAnsi="Palatino"/>
          <w:sz w:val="19"/>
          <w:szCs w:val="19"/>
        </w:rPr>
      </w:pPr>
    </w:p>
    <w:p w14:paraId="74C06390" w14:textId="66230DF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p w14:paraId="39505ABB" w14:textId="5CEB2274" w:rsidR="00CB4626" w:rsidRDefault="00CB4626" w:rsidP="00CB4626">
      <w:pPr>
        <w:pStyle w:val="Caption"/>
        <w:keepNext/>
      </w:pPr>
      <w:r>
        <w:t xml:space="preserve">Table </w:t>
      </w:r>
      <w:r>
        <w:fldChar w:fldCharType="begin"/>
      </w:r>
      <w:r>
        <w:instrText xml:space="preserve"> SEQ Table \* ARABIC </w:instrText>
      </w:r>
      <w:r>
        <w:fldChar w:fldCharType="separate"/>
      </w:r>
      <w:r w:rsidR="00831CA2">
        <w:rPr>
          <w:noProof/>
        </w:rPr>
        <w:t>6</w:t>
      </w:r>
      <w:r>
        <w:fldChar w:fldCharType="end"/>
      </w:r>
      <w:r>
        <w:t>: Confusion Matrix for DenseNet201</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BA5B89">
        <w:trPr>
          <w:trHeight w:val="331"/>
        </w:trPr>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ED32432"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BA5B89">
        <w:trPr>
          <w:trHeight w:val="278"/>
        </w:trPr>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BA5B89">
        <w:trPr>
          <w:trHeight w:val="269"/>
        </w:trPr>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467E547" w14:textId="04C82A66" w:rsidR="00630DC2" w:rsidRPr="009A146F" w:rsidRDefault="001F1462" w:rsidP="005D3F6C">
            <w:pPr>
              <w:pStyle w:val="PARAGRAPH"/>
              <w:ind w:firstLine="0"/>
              <w:rPr>
                <w:rFonts w:ascii="Palatino" w:hAnsi="Palatino"/>
                <w:b/>
                <w:bCs/>
                <w:sz w:val="15"/>
                <w:szCs w:val="15"/>
              </w:rPr>
            </w:pPr>
            <w:r w:rsidRPr="009A146F">
              <w:rPr>
                <w:rFonts w:ascii="Palatino" w:hAnsi="Palatino"/>
                <w:b/>
                <w:bCs/>
                <w:sz w:val="15"/>
                <w:szCs w:val="15"/>
              </w:rPr>
              <w:t>422</w:t>
            </w:r>
          </w:p>
        </w:tc>
        <w:tc>
          <w:tcPr>
            <w:tcW w:w="1194" w:type="dxa"/>
            <w:shd w:val="clear" w:color="auto" w:fill="auto"/>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auto"/>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BA5B89">
        <w:trPr>
          <w:trHeight w:val="428"/>
        </w:trPr>
        <w:tc>
          <w:tcPr>
            <w:tcW w:w="641" w:type="dxa"/>
          </w:tcPr>
          <w:p w14:paraId="122A1FA5" w14:textId="759BD928"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auto"/>
          </w:tcPr>
          <w:p w14:paraId="716556F1" w14:textId="30E5688F"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4</w:t>
            </w:r>
            <w:r w:rsidR="00BA70E6" w:rsidRPr="009A146F">
              <w:rPr>
                <w:rFonts w:ascii="Palatino" w:hAnsi="Palatino"/>
                <w:b/>
                <w:bCs/>
                <w:sz w:val="15"/>
                <w:szCs w:val="15"/>
              </w:rPr>
              <w:t>82</w:t>
            </w:r>
          </w:p>
        </w:tc>
        <w:tc>
          <w:tcPr>
            <w:tcW w:w="949" w:type="dxa"/>
            <w:shd w:val="clear" w:color="auto" w:fill="auto"/>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BA5B89">
        <w:trPr>
          <w:trHeight w:val="264"/>
        </w:trPr>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BA5B89">
              <w:rPr>
                <w:rFonts w:ascii="Palatino" w:hAnsi="Palatino"/>
                <w:sz w:val="15"/>
                <w:szCs w:val="15"/>
              </w:rPr>
              <w:t>0</w:t>
            </w:r>
            <w:r w:rsidR="00871D48" w:rsidRPr="00BA5B89">
              <w:rPr>
                <w:rFonts w:ascii="Palatino" w:hAnsi="Palatino"/>
                <w:sz w:val="15"/>
                <w:szCs w:val="15"/>
              </w:rPr>
              <w:t>7</w:t>
            </w:r>
          </w:p>
        </w:tc>
        <w:tc>
          <w:tcPr>
            <w:tcW w:w="1194" w:type="dxa"/>
            <w:shd w:val="clear" w:color="auto" w:fill="auto"/>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auto"/>
          </w:tcPr>
          <w:p w14:paraId="3946FCC0" w14:textId="141939B7"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3</w:t>
            </w:r>
            <w:r w:rsidR="00AE6A79" w:rsidRPr="009A146F">
              <w:rPr>
                <w:rFonts w:ascii="Palatino" w:hAnsi="Palatino"/>
                <w:b/>
                <w:bCs/>
                <w:sz w:val="15"/>
                <w:szCs w:val="15"/>
              </w:rPr>
              <w:t>8</w:t>
            </w:r>
            <w:r w:rsidR="0015285A" w:rsidRPr="009A146F">
              <w:rPr>
                <w:rFonts w:ascii="Palatino" w:hAnsi="Palatino"/>
                <w:b/>
                <w:bCs/>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6A140108" w:rsidR="00242F69" w:rsidRDefault="00242F69" w:rsidP="00242F69">
      <w:pPr>
        <w:pStyle w:val="PARAGRAPH"/>
        <w:ind w:firstLine="0"/>
        <w:rPr>
          <w:rFonts w:ascii="Palatino" w:hAnsi="Palatino"/>
          <w:sz w:val="19"/>
          <w:szCs w:val="19"/>
        </w:rPr>
      </w:pPr>
      <w:r>
        <w:rPr>
          <w:rFonts w:ascii="Palatino" w:hAnsi="Palatino"/>
          <w:sz w:val="19"/>
          <w:szCs w:val="19"/>
        </w:rPr>
        <w:t xml:space="preserve">The confusion matrix above shows that the DenseNet201 architecture was also able to have a high number of true positives across all 3 classes. </w:t>
      </w:r>
      <w:r w:rsidR="00EA78F7">
        <w:rPr>
          <w:rFonts w:ascii="Palatino" w:hAnsi="Palatino"/>
          <w:sz w:val="19"/>
          <w:szCs w:val="19"/>
        </w:rPr>
        <w:t>However</w:t>
      </w:r>
      <w:r>
        <w:rPr>
          <w:rFonts w:ascii="Palatino" w:hAnsi="Palatino"/>
          <w:sz w:val="19"/>
          <w:szCs w:val="19"/>
        </w:rPr>
        <w:t xml:space="preserve">, the classifier incorrectly predicted </w:t>
      </w:r>
      <w:r w:rsidR="00613049">
        <w:rPr>
          <w:rFonts w:ascii="Palatino" w:hAnsi="Palatino"/>
          <w:sz w:val="19"/>
          <w:szCs w:val="19"/>
        </w:rPr>
        <w:t>6</w:t>
      </w:r>
      <w:r>
        <w:rPr>
          <w:rFonts w:ascii="Palatino" w:hAnsi="Palatino"/>
          <w:sz w:val="19"/>
          <w:szCs w:val="19"/>
        </w:rPr>
        <w:t xml:space="preserve">5 </w:t>
      </w:r>
      <w:r w:rsidR="00EA78F7">
        <w:rPr>
          <w:rFonts w:ascii="Palatino" w:hAnsi="Palatino"/>
          <w:sz w:val="19"/>
          <w:szCs w:val="19"/>
        </w:rPr>
        <w:t>healthy</w:t>
      </w:r>
      <w:r>
        <w:rPr>
          <w:rFonts w:ascii="Palatino" w:hAnsi="Palatino"/>
          <w:sz w:val="19"/>
          <w:szCs w:val="19"/>
        </w:rPr>
        <w:t xml:space="preserve"> scans as </w:t>
      </w:r>
      <w:r w:rsidR="00EA78F7">
        <w:rPr>
          <w:rFonts w:ascii="Palatino" w:hAnsi="Palatino"/>
          <w:sz w:val="19"/>
          <w:szCs w:val="19"/>
        </w:rPr>
        <w:t>‘other’</w:t>
      </w:r>
      <w:r>
        <w:rPr>
          <w:rFonts w:ascii="Palatino" w:hAnsi="Palatino"/>
          <w:sz w:val="19"/>
          <w:szCs w:val="19"/>
        </w:rPr>
        <w:t xml:space="preserve"> scans. This is an approximately 50% increase on the value found for the VGG16 model. </w:t>
      </w:r>
      <w:r w:rsidR="00655D1F">
        <w:rPr>
          <w:rFonts w:ascii="Palatino" w:hAnsi="Palatino"/>
          <w:sz w:val="19"/>
          <w:szCs w:val="19"/>
        </w:rPr>
        <w:t xml:space="preserve">This </w:t>
      </w:r>
      <w:r w:rsidR="008E31DA">
        <w:rPr>
          <w:rFonts w:ascii="Palatino" w:hAnsi="Palatino"/>
          <w:sz w:val="19"/>
          <w:szCs w:val="19"/>
        </w:rPr>
        <w:t>means</w:t>
      </w:r>
      <w:r w:rsidR="00655D1F">
        <w:rPr>
          <w:rFonts w:ascii="Palatino" w:hAnsi="Palatino"/>
          <w:sz w:val="19"/>
          <w:szCs w:val="19"/>
        </w:rPr>
        <w:t xml:space="preserve"> the model is predicting the patient to </w:t>
      </w:r>
      <w:r w:rsidR="008E31DA">
        <w:rPr>
          <w:rFonts w:ascii="Palatino" w:hAnsi="Palatino"/>
          <w:sz w:val="19"/>
          <w:szCs w:val="19"/>
        </w:rPr>
        <w:t>have another respiratory disease</w:t>
      </w:r>
      <w:r w:rsidR="00655D1F">
        <w:rPr>
          <w:rFonts w:ascii="Palatino" w:hAnsi="Palatino"/>
          <w:sz w:val="19"/>
          <w:szCs w:val="19"/>
        </w:rPr>
        <w:t>, when in fact they show</w:t>
      </w:r>
      <w:r w:rsidR="008E31DA">
        <w:rPr>
          <w:rFonts w:ascii="Palatino" w:hAnsi="Palatino"/>
          <w:sz w:val="19"/>
          <w:szCs w:val="19"/>
        </w:rPr>
        <w:t xml:space="preserve"> no</w:t>
      </w:r>
      <w:r w:rsidR="00655D1F">
        <w:rPr>
          <w:rFonts w:ascii="Palatino" w:hAnsi="Palatino"/>
          <w:sz w:val="19"/>
          <w:szCs w:val="19"/>
        </w:rPr>
        <w:t xml:space="preserve"> evidence of having </w:t>
      </w:r>
      <w:r w:rsidR="001321AB">
        <w:rPr>
          <w:rFonts w:ascii="Palatino" w:hAnsi="Palatino"/>
          <w:sz w:val="19"/>
          <w:szCs w:val="19"/>
        </w:rPr>
        <w:t>such</w:t>
      </w:r>
      <w:r w:rsidR="00655D1F">
        <w:rPr>
          <w:rFonts w:ascii="Palatino" w:hAnsi="Palatino"/>
          <w:sz w:val="19"/>
          <w:szCs w:val="19"/>
        </w:rPr>
        <w:t xml:space="preserve"> respiratory disease. This could lead to the patient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w:t>
      </w:r>
      <w:r w:rsidR="008329EB">
        <w:rPr>
          <w:rFonts w:ascii="Palatino" w:hAnsi="Palatino"/>
          <w:sz w:val="19"/>
          <w:szCs w:val="19"/>
        </w:rPr>
        <w:t>n’t</w:t>
      </w:r>
      <w:r w:rsidR="00655D1F">
        <w:rPr>
          <w:rFonts w:ascii="Palatino" w:hAnsi="Palatino"/>
          <w:sz w:val="19"/>
          <w:szCs w:val="19"/>
        </w:rPr>
        <w:t xml:space="preserve"> healthy</w:t>
      </w:r>
      <w:r w:rsidR="008329EB">
        <w:rPr>
          <w:rFonts w:ascii="Palatino" w:hAnsi="Palatino"/>
          <w:sz w:val="19"/>
          <w:szCs w:val="19"/>
        </w:rPr>
        <w:t>, when in fact they do not need such an appointment</w:t>
      </w:r>
      <w:r w:rsidR="00655D1F">
        <w:rPr>
          <w:rFonts w:ascii="Palatino" w:hAnsi="Palatino"/>
          <w:sz w:val="19"/>
          <w:szCs w:val="19"/>
        </w:rPr>
        <w:t xml:space="preserve">. </w:t>
      </w:r>
      <w:r w:rsidR="00B174A7">
        <w:rPr>
          <w:rFonts w:ascii="Palatino" w:hAnsi="Palatino"/>
          <w:sz w:val="19"/>
          <w:szCs w:val="19"/>
        </w:rPr>
        <w:t>This would reduce trust in the model’s predictions.</w:t>
      </w:r>
    </w:p>
    <w:p w14:paraId="14CDA331" w14:textId="19483705"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 xml:space="preserve">predicted </w:t>
      </w:r>
      <w:r w:rsidR="008B5719">
        <w:rPr>
          <w:rFonts w:ascii="Palatino" w:hAnsi="Palatino"/>
          <w:sz w:val="19"/>
          <w:szCs w:val="19"/>
        </w:rPr>
        <w:t>506</w:t>
      </w:r>
      <w:r w:rsidR="00311685">
        <w:rPr>
          <w:rFonts w:ascii="Palatino" w:hAnsi="Palatino"/>
          <w:sz w:val="19"/>
          <w:szCs w:val="19"/>
        </w:rPr>
        <w:t xml:space="preserve"> patients as being COVID-19 positive and was incorrect on only </w:t>
      </w:r>
      <w:r w:rsidR="006E7EF8">
        <w:rPr>
          <w:rFonts w:ascii="Palatino" w:hAnsi="Palatino"/>
          <w:sz w:val="19"/>
          <w:szCs w:val="19"/>
        </w:rPr>
        <w:t>24</w:t>
      </w:r>
      <w:r w:rsidR="00311685">
        <w:rPr>
          <w:rFonts w:ascii="Palatino" w:hAnsi="Palatino"/>
          <w:sz w:val="19"/>
          <w:szCs w:val="19"/>
        </w:rPr>
        <w:t xml:space="preserve"> of these predictions. This means that the model had a </w:t>
      </w:r>
      <w:r w:rsidR="00F73BC6">
        <w:rPr>
          <w:rFonts w:ascii="Palatino" w:hAnsi="Palatino"/>
          <w:sz w:val="19"/>
          <w:szCs w:val="19"/>
        </w:rPr>
        <w:t>precision</w:t>
      </w:r>
      <w:r w:rsidR="00311685">
        <w:rPr>
          <w:rFonts w:ascii="Palatino" w:hAnsi="Palatino"/>
          <w:sz w:val="19"/>
          <w:szCs w:val="19"/>
        </w:rPr>
        <w:t xml:space="preserve"> of 9</w:t>
      </w:r>
      <w:r w:rsidR="00F73BC6">
        <w:rPr>
          <w:rFonts w:ascii="Palatino" w:hAnsi="Palatino"/>
          <w:sz w:val="19"/>
          <w:szCs w:val="19"/>
        </w:rPr>
        <w:t>5</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w:t>
      </w:r>
      <w:r w:rsidR="00F73BC6">
        <w:rPr>
          <w:rFonts w:ascii="Palatino" w:hAnsi="Palatino"/>
          <w:sz w:val="19"/>
          <w:szCs w:val="19"/>
        </w:rPr>
        <w:t>497</w:t>
      </w:r>
      <w:r w:rsidR="00652A27">
        <w:rPr>
          <w:rFonts w:ascii="Palatino" w:hAnsi="Palatino"/>
          <w:sz w:val="19"/>
          <w:szCs w:val="19"/>
        </w:rPr>
        <w:t xml:space="preserve"> true COVID-19 patients in the test set, meaning it achieved a </w:t>
      </w:r>
      <w:r w:rsidR="00D124C7">
        <w:rPr>
          <w:rFonts w:ascii="Palatino" w:hAnsi="Palatino"/>
          <w:sz w:val="19"/>
          <w:szCs w:val="19"/>
        </w:rPr>
        <w:t>recall</w:t>
      </w:r>
      <w:r w:rsidR="00652A27">
        <w:rPr>
          <w:rFonts w:ascii="Palatino" w:hAnsi="Palatino"/>
          <w:sz w:val="19"/>
          <w:szCs w:val="19"/>
        </w:rPr>
        <w:t xml:space="preserve"> of 9</w:t>
      </w:r>
      <w:r w:rsidR="00D124C7">
        <w:rPr>
          <w:rFonts w:ascii="Palatino" w:hAnsi="Palatino"/>
          <w:sz w:val="19"/>
          <w:szCs w:val="19"/>
        </w:rPr>
        <w:t>7</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095B41D0" w14:textId="776FB3B9" w:rsidR="00327276"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134EB759" w14:textId="77777777" w:rsidR="0058343E" w:rsidRPr="00524EEC" w:rsidRDefault="0058343E" w:rsidP="00242F69">
      <w:pPr>
        <w:pStyle w:val="PARAGRAPH"/>
        <w:ind w:firstLine="0"/>
        <w:rPr>
          <w:rFonts w:ascii="Palatino" w:hAnsi="Palatino"/>
          <w:sz w:val="19"/>
          <w:szCs w:val="19"/>
        </w:rPr>
      </w:pPr>
    </w:p>
    <w:p w14:paraId="42A544E0" w14:textId="7360D914" w:rsidR="008B1A7F" w:rsidRDefault="008B1A7F" w:rsidP="008B1A7F">
      <w:pPr>
        <w:pStyle w:val="Caption"/>
        <w:keepNext/>
      </w:pPr>
      <w:r>
        <w:t xml:space="preserve">Table </w:t>
      </w:r>
      <w:r>
        <w:fldChar w:fldCharType="begin"/>
      </w:r>
      <w:r>
        <w:instrText xml:space="preserve"> SEQ Table \* ARABIC </w:instrText>
      </w:r>
      <w:r>
        <w:fldChar w:fldCharType="separate"/>
      </w:r>
      <w:r w:rsidR="00831CA2">
        <w:rPr>
          <w:noProof/>
        </w:rPr>
        <w:t>7</w:t>
      </w:r>
      <w:r>
        <w:fldChar w:fldCharType="end"/>
      </w:r>
      <w:r>
        <w:t>: Evaluation Metrics Summary for DenseNet201</w:t>
      </w: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CA0D01" w:rsidRPr="009F34AD" w14:paraId="5F7AD38A" w14:textId="77777777" w:rsidTr="005D3F6C">
        <w:tc>
          <w:tcPr>
            <w:tcW w:w="2438" w:type="dxa"/>
          </w:tcPr>
          <w:p w14:paraId="76FF6C6C" w14:textId="5B2EE02A" w:rsidR="00CA0D01" w:rsidRDefault="00CA0D01" w:rsidP="005D3F6C">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3FEF6ECF" w14:textId="6895E72B" w:rsidR="00CA0D01" w:rsidRDefault="00B22518" w:rsidP="005D3F6C">
            <w:pPr>
              <w:pStyle w:val="PARAGRAPH"/>
              <w:ind w:firstLine="0"/>
              <w:rPr>
                <w:rFonts w:ascii="Palatino" w:hAnsi="Palatino"/>
                <w:sz w:val="18"/>
                <w:szCs w:val="18"/>
              </w:rPr>
            </w:pPr>
            <w:r>
              <w:rPr>
                <w:rFonts w:ascii="Palatino" w:hAnsi="Palatino"/>
                <w:sz w:val="18"/>
                <w:szCs w:val="18"/>
              </w:rPr>
              <w:t>0.97</w:t>
            </w:r>
          </w:p>
        </w:tc>
      </w:tr>
      <w:tr w:rsidR="00CA0D01" w:rsidRPr="009F34AD" w14:paraId="25554D36" w14:textId="77777777" w:rsidTr="005D3F6C">
        <w:tc>
          <w:tcPr>
            <w:tcW w:w="2438" w:type="dxa"/>
          </w:tcPr>
          <w:p w14:paraId="774AF0BD" w14:textId="60010776" w:rsidR="00CA0D01" w:rsidRDefault="00CA0D01" w:rsidP="005D3F6C">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11026E7C" w14:textId="6AE6A30C" w:rsidR="00CA0D01" w:rsidRDefault="0099659B" w:rsidP="005D3F6C">
            <w:pPr>
              <w:pStyle w:val="PARAGRAPH"/>
              <w:ind w:firstLine="0"/>
              <w:rPr>
                <w:rFonts w:ascii="Palatino" w:hAnsi="Palatino"/>
                <w:sz w:val="18"/>
                <w:szCs w:val="18"/>
              </w:rPr>
            </w:pPr>
            <w:r>
              <w:rPr>
                <w:rFonts w:ascii="Palatino" w:hAnsi="Palatino"/>
                <w:sz w:val="18"/>
                <w:szCs w:val="18"/>
              </w:rPr>
              <w:t>0.97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2D5C0400" w14:textId="77777777" w:rsidR="00376655" w:rsidRDefault="00615A7D" w:rsidP="00376655">
      <w:pPr>
        <w:pStyle w:val="PARAGRAPH"/>
        <w:keepNext/>
        <w:ind w:firstLine="0"/>
      </w:pPr>
      <w:r>
        <w:rPr>
          <w:rFonts w:ascii="Palatino" w:hAnsi="Palatino"/>
          <w:noProof/>
          <w:sz w:val="18"/>
          <w:szCs w:val="18"/>
        </w:rPr>
        <w:drawing>
          <wp:inline distT="0" distB="0" distL="0" distR="0" wp14:anchorId="5BFAD6AC" wp14:editId="5467686C">
            <wp:extent cx="3103245" cy="1810385"/>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20052FF" w14:textId="35AED282" w:rsidR="00777C6F" w:rsidRPr="00496D0A" w:rsidRDefault="00376655" w:rsidP="00376655">
      <w:pPr>
        <w:pStyle w:val="Caption"/>
      </w:pPr>
      <w:r>
        <w:t xml:space="preserve">Figure 7: ROAD Most Relevant First scores across </w:t>
      </w:r>
      <w:r w:rsidR="00264DCA">
        <w:t>various</w:t>
      </w:r>
      <w:r>
        <w:t xml:space="preserve"> percentiles </w:t>
      </w:r>
      <w:r w:rsidR="00264DCA">
        <w:t xml:space="preserve">of pixel </w:t>
      </w:r>
      <w:proofErr w:type="spellStart"/>
      <w:r w:rsidR="00264DCA">
        <w:t>importances</w:t>
      </w:r>
      <w:proofErr w:type="spellEnd"/>
      <w:r w:rsidR="00264DCA">
        <w:t xml:space="preserve"> </w:t>
      </w:r>
      <w:r>
        <w:t>for DenseNet201</w:t>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5217958A" w14:textId="6C4FA73F" w:rsidR="005F2F8B"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79FA69EC" w14:textId="2D8B495A" w:rsidR="00C5684D" w:rsidRDefault="00C5684D" w:rsidP="003B2000">
      <w:pPr>
        <w:pStyle w:val="PARAGRAPH"/>
        <w:ind w:firstLine="0"/>
        <w:rPr>
          <w:rFonts w:ascii="Palatino" w:hAnsi="Palatino"/>
          <w:sz w:val="19"/>
          <w:szCs w:val="19"/>
        </w:rPr>
      </w:pPr>
    </w:p>
    <w:p w14:paraId="160E8020" w14:textId="3F9B61DA" w:rsidR="00E70FCC" w:rsidRDefault="00E70FCC" w:rsidP="00E70FCC">
      <w:pPr>
        <w:pStyle w:val="Caption"/>
        <w:keepNext/>
      </w:pPr>
      <w:r>
        <w:t xml:space="preserve">Table </w:t>
      </w:r>
      <w:r>
        <w:fldChar w:fldCharType="begin"/>
      </w:r>
      <w:r>
        <w:instrText xml:space="preserve"> SEQ Table \* ARABIC </w:instrText>
      </w:r>
      <w:r>
        <w:fldChar w:fldCharType="separate"/>
      </w:r>
      <w:r w:rsidR="00831CA2">
        <w:rPr>
          <w:noProof/>
        </w:rPr>
        <w:t>8</w:t>
      </w:r>
      <w:r>
        <w:fldChar w:fldCharType="end"/>
      </w:r>
      <w:r>
        <w:t>: Classification Report for DarkNet19</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E70FCC" w14:paraId="36778723" w14:textId="77777777" w:rsidTr="00B0624E">
        <w:trPr>
          <w:trHeight w:val="310"/>
        </w:trPr>
        <w:tc>
          <w:tcPr>
            <w:tcW w:w="1024" w:type="dxa"/>
            <w:tcBorders>
              <w:bottom w:val="single" w:sz="4" w:space="0" w:color="auto"/>
              <w:right w:val="single" w:sz="4" w:space="0" w:color="auto"/>
            </w:tcBorders>
          </w:tcPr>
          <w:p w14:paraId="65F51F46"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7BDAEC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2E7B74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E6FF417"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07F3FE82"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Support</w:t>
            </w:r>
          </w:p>
        </w:tc>
      </w:tr>
      <w:tr w:rsidR="00E70FCC" w14:paraId="63C453D1" w14:textId="77777777" w:rsidTr="00B0624E">
        <w:trPr>
          <w:trHeight w:val="277"/>
        </w:trPr>
        <w:tc>
          <w:tcPr>
            <w:tcW w:w="1024" w:type="dxa"/>
            <w:tcBorders>
              <w:top w:val="single" w:sz="4" w:space="0" w:color="auto"/>
              <w:right w:val="single" w:sz="4" w:space="0" w:color="auto"/>
            </w:tcBorders>
          </w:tcPr>
          <w:p w14:paraId="22880F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8BDD34E" w14:textId="13DB213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84</w:t>
            </w:r>
          </w:p>
        </w:tc>
        <w:tc>
          <w:tcPr>
            <w:tcW w:w="970" w:type="dxa"/>
            <w:tcBorders>
              <w:top w:val="single" w:sz="4" w:space="0" w:color="auto"/>
            </w:tcBorders>
          </w:tcPr>
          <w:p w14:paraId="05603500" w14:textId="1F7802B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1021" w:type="dxa"/>
            <w:tcBorders>
              <w:top w:val="single" w:sz="4" w:space="0" w:color="auto"/>
            </w:tcBorders>
          </w:tcPr>
          <w:p w14:paraId="56DDF66C" w14:textId="07F742B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871" w:type="dxa"/>
            <w:tcBorders>
              <w:top w:val="single" w:sz="4" w:space="0" w:color="auto"/>
            </w:tcBorders>
          </w:tcPr>
          <w:p w14:paraId="1C437AA2" w14:textId="6EAB90D0" w:rsidR="00E70FCC" w:rsidRPr="001136D4" w:rsidRDefault="00E70FCC" w:rsidP="00B0624E">
            <w:pPr>
              <w:pStyle w:val="PARAGRAPH"/>
              <w:ind w:firstLine="0"/>
              <w:rPr>
                <w:rFonts w:ascii="Palatino" w:hAnsi="Palatino"/>
                <w:sz w:val="16"/>
                <w:szCs w:val="16"/>
              </w:rPr>
            </w:pPr>
            <w:r>
              <w:rPr>
                <w:rFonts w:ascii="Palatino" w:hAnsi="Palatino"/>
                <w:sz w:val="16"/>
                <w:szCs w:val="16"/>
              </w:rPr>
              <w:t>500</w:t>
            </w:r>
          </w:p>
        </w:tc>
      </w:tr>
      <w:tr w:rsidR="00E70FCC" w14:paraId="170E1C1A" w14:textId="77777777" w:rsidTr="00B0624E">
        <w:trPr>
          <w:trHeight w:val="232"/>
        </w:trPr>
        <w:tc>
          <w:tcPr>
            <w:tcW w:w="1024" w:type="dxa"/>
            <w:tcBorders>
              <w:right w:val="single" w:sz="4" w:space="0" w:color="auto"/>
            </w:tcBorders>
          </w:tcPr>
          <w:p w14:paraId="7DD077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417BDBE5" w14:textId="0753D7AD"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7AFAD98" w14:textId="45223D4C"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2</w:t>
            </w:r>
          </w:p>
        </w:tc>
        <w:tc>
          <w:tcPr>
            <w:tcW w:w="1021" w:type="dxa"/>
          </w:tcPr>
          <w:p w14:paraId="39A36C0C" w14:textId="77777777" w:rsidR="00E70FCC" w:rsidRPr="001136D4" w:rsidRDefault="00E70FCC" w:rsidP="00B0624E">
            <w:pPr>
              <w:pStyle w:val="PARAGRAPH"/>
              <w:ind w:firstLine="0"/>
              <w:rPr>
                <w:rFonts w:ascii="Palatino" w:hAnsi="Palatino"/>
                <w:sz w:val="16"/>
                <w:szCs w:val="16"/>
              </w:rPr>
            </w:pPr>
            <w:r>
              <w:rPr>
                <w:rFonts w:ascii="Palatino" w:hAnsi="Palatino"/>
                <w:sz w:val="16"/>
                <w:szCs w:val="16"/>
              </w:rPr>
              <w:t>0.94</w:t>
            </w:r>
          </w:p>
        </w:tc>
        <w:tc>
          <w:tcPr>
            <w:tcW w:w="871" w:type="dxa"/>
          </w:tcPr>
          <w:p w14:paraId="4D74DB4E" w14:textId="5276279A" w:rsidR="00E70FCC" w:rsidRPr="001136D4" w:rsidRDefault="00E70FCC" w:rsidP="00B0624E">
            <w:pPr>
              <w:pStyle w:val="PARAGRAPH"/>
              <w:ind w:firstLine="0"/>
              <w:rPr>
                <w:rFonts w:ascii="Palatino" w:hAnsi="Palatino"/>
                <w:sz w:val="16"/>
                <w:szCs w:val="16"/>
              </w:rPr>
            </w:pPr>
            <w:r>
              <w:rPr>
                <w:rFonts w:ascii="Palatino" w:hAnsi="Palatino"/>
                <w:sz w:val="16"/>
                <w:szCs w:val="16"/>
              </w:rPr>
              <w:t>486</w:t>
            </w:r>
          </w:p>
        </w:tc>
      </w:tr>
      <w:tr w:rsidR="00E70FCC" w14:paraId="113253AB" w14:textId="77777777" w:rsidTr="00B0624E">
        <w:trPr>
          <w:trHeight w:val="195"/>
        </w:trPr>
        <w:tc>
          <w:tcPr>
            <w:tcW w:w="1024" w:type="dxa"/>
            <w:tcBorders>
              <w:bottom w:val="single" w:sz="4" w:space="0" w:color="auto"/>
              <w:right w:val="single" w:sz="4" w:space="0" w:color="auto"/>
            </w:tcBorders>
          </w:tcPr>
          <w:p w14:paraId="1358BFFB"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EC9ABF1" w14:textId="0A679642"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970" w:type="dxa"/>
          </w:tcPr>
          <w:p w14:paraId="29D61963" w14:textId="75B4559F"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87</w:t>
            </w:r>
          </w:p>
        </w:tc>
        <w:tc>
          <w:tcPr>
            <w:tcW w:w="1021" w:type="dxa"/>
          </w:tcPr>
          <w:p w14:paraId="1598C6D4" w14:textId="0BB76A9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82</w:t>
            </w:r>
          </w:p>
        </w:tc>
        <w:tc>
          <w:tcPr>
            <w:tcW w:w="871" w:type="dxa"/>
          </w:tcPr>
          <w:p w14:paraId="21108105" w14:textId="629AEF58" w:rsidR="00E70FCC" w:rsidRPr="001136D4" w:rsidRDefault="00E70FCC" w:rsidP="00B0624E">
            <w:pPr>
              <w:pStyle w:val="PARAGRAPH"/>
              <w:ind w:firstLine="0"/>
              <w:rPr>
                <w:rFonts w:ascii="Palatino" w:hAnsi="Palatino"/>
                <w:sz w:val="16"/>
                <w:szCs w:val="16"/>
              </w:rPr>
            </w:pPr>
            <w:r>
              <w:rPr>
                <w:rFonts w:ascii="Palatino" w:hAnsi="Palatino"/>
                <w:sz w:val="16"/>
                <w:szCs w:val="16"/>
              </w:rPr>
              <w:t>514</w:t>
            </w:r>
          </w:p>
        </w:tc>
      </w:tr>
    </w:tbl>
    <w:p w14:paraId="52C07919" w14:textId="77777777" w:rsidR="00E70FCC" w:rsidRDefault="00E70FCC" w:rsidP="00E70FCC">
      <w:pPr>
        <w:pStyle w:val="PARAGRAPH"/>
        <w:ind w:firstLine="0"/>
        <w:rPr>
          <w:rFonts w:ascii="Palatino" w:hAnsi="Palatino"/>
          <w:sz w:val="19"/>
          <w:szCs w:val="19"/>
        </w:rPr>
      </w:pPr>
    </w:p>
    <w:p w14:paraId="5389BBC4" w14:textId="77777777" w:rsidR="00E70FCC" w:rsidRDefault="00E70FCC" w:rsidP="003B2000">
      <w:pPr>
        <w:pStyle w:val="PARAGRAPH"/>
        <w:ind w:firstLine="0"/>
        <w:rPr>
          <w:rFonts w:ascii="Palatino" w:hAnsi="Palatino"/>
          <w:sz w:val="19"/>
          <w:szCs w:val="19"/>
        </w:rPr>
      </w:pPr>
    </w:p>
    <w:p w14:paraId="7A36DB62" w14:textId="452F2510" w:rsidR="005F2F8B" w:rsidRDefault="00437B56" w:rsidP="003B2000">
      <w:pPr>
        <w:pStyle w:val="PARAGRAPH"/>
        <w:ind w:firstLine="0"/>
        <w:rPr>
          <w:rFonts w:ascii="Palatino" w:hAnsi="Palatino"/>
          <w:sz w:val="19"/>
          <w:szCs w:val="19"/>
        </w:rPr>
      </w:pPr>
      <w:r>
        <w:rPr>
          <w:rFonts w:ascii="Palatino" w:hAnsi="Palatino"/>
          <w:sz w:val="19"/>
          <w:szCs w:val="19"/>
        </w:rPr>
        <w:t xml:space="preserve">As can be seen, the DarkNet19 model achieved an accuracy </w:t>
      </w:r>
      <w:r w:rsidR="005A4C23">
        <w:rPr>
          <w:rFonts w:ascii="Palatino" w:hAnsi="Palatino"/>
          <w:sz w:val="19"/>
          <w:szCs w:val="19"/>
        </w:rPr>
        <w:t xml:space="preserve">of </w:t>
      </w:r>
      <w:r>
        <w:rPr>
          <w:rFonts w:ascii="Palatino" w:hAnsi="Palatino"/>
          <w:sz w:val="19"/>
          <w:szCs w:val="19"/>
        </w:rPr>
        <w:t>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4FE4D684" w:rsidR="00C5684D" w:rsidRDefault="00C5684D" w:rsidP="003B2000">
      <w:pPr>
        <w:pStyle w:val="PARAGRAPH"/>
        <w:ind w:firstLine="0"/>
        <w:rPr>
          <w:rFonts w:ascii="Palatino" w:hAnsi="Palatino"/>
          <w:sz w:val="19"/>
          <w:szCs w:val="19"/>
        </w:rPr>
      </w:pPr>
    </w:p>
    <w:p w14:paraId="19065515" w14:textId="77777777" w:rsidR="00E70751" w:rsidRDefault="00E70751" w:rsidP="003B2000">
      <w:pPr>
        <w:pStyle w:val="PARAGRAPH"/>
        <w:ind w:firstLine="0"/>
        <w:rPr>
          <w:rFonts w:ascii="Palatino" w:hAnsi="Palatino"/>
          <w:sz w:val="19"/>
          <w:szCs w:val="19"/>
        </w:rPr>
      </w:pPr>
    </w:p>
    <w:p w14:paraId="13923D7D" w14:textId="603322D3" w:rsidR="007A430E" w:rsidRDefault="007A430E" w:rsidP="007A430E">
      <w:pPr>
        <w:pStyle w:val="Caption"/>
        <w:keepNext/>
      </w:pPr>
      <w:r>
        <w:lastRenderedPageBreak/>
        <w:t xml:space="preserve">Table </w:t>
      </w:r>
      <w:r>
        <w:fldChar w:fldCharType="begin"/>
      </w:r>
      <w:r>
        <w:instrText xml:space="preserve"> SEQ Table \* ARABIC </w:instrText>
      </w:r>
      <w:r>
        <w:fldChar w:fldCharType="separate"/>
      </w:r>
      <w:r w:rsidR="00831CA2">
        <w:rPr>
          <w:noProof/>
        </w:rPr>
        <w:t>9</w:t>
      </w:r>
      <w:r>
        <w:fldChar w:fldCharType="end"/>
      </w:r>
      <w:r>
        <w:t>: Confusion Matrix for DarkNet19</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F63B86">
        <w:trPr>
          <w:trHeight w:val="233"/>
        </w:trPr>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8F6A721"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F63B86">
        <w:trPr>
          <w:trHeight w:val="278"/>
        </w:trPr>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F63B86">
        <w:trPr>
          <w:trHeight w:val="269"/>
        </w:trPr>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D7939A8" w14:textId="30771428" w:rsidR="006F2538" w:rsidRPr="00F63B86" w:rsidRDefault="006702B3" w:rsidP="005D3F6C">
            <w:pPr>
              <w:pStyle w:val="PARAGRAPH"/>
              <w:ind w:firstLine="0"/>
              <w:rPr>
                <w:rFonts w:ascii="Palatino" w:hAnsi="Palatino"/>
                <w:b/>
                <w:bCs/>
                <w:sz w:val="15"/>
                <w:szCs w:val="15"/>
              </w:rPr>
            </w:pPr>
            <w:r w:rsidRPr="00F63B86">
              <w:rPr>
                <w:rFonts w:ascii="Palatino" w:hAnsi="Palatino"/>
                <w:b/>
                <w:bCs/>
                <w:sz w:val="15"/>
                <w:szCs w:val="15"/>
              </w:rPr>
              <w:t>384</w:t>
            </w:r>
          </w:p>
        </w:tc>
        <w:tc>
          <w:tcPr>
            <w:tcW w:w="1194" w:type="dxa"/>
            <w:shd w:val="clear" w:color="auto" w:fill="auto"/>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auto"/>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F63B86">
        <w:trPr>
          <w:trHeight w:val="414"/>
        </w:trPr>
        <w:tc>
          <w:tcPr>
            <w:tcW w:w="641" w:type="dxa"/>
          </w:tcPr>
          <w:p w14:paraId="1EDA4828" w14:textId="25661818"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auto"/>
          </w:tcPr>
          <w:p w14:paraId="0F6A02B7" w14:textId="75D8B293" w:rsidR="006F2538" w:rsidRPr="00F63B86" w:rsidRDefault="006F2538" w:rsidP="005D3F6C">
            <w:pPr>
              <w:pStyle w:val="PARAGRAPH"/>
              <w:ind w:firstLine="0"/>
              <w:rPr>
                <w:rFonts w:ascii="Palatino" w:hAnsi="Palatino"/>
                <w:b/>
                <w:bCs/>
                <w:sz w:val="15"/>
                <w:szCs w:val="15"/>
              </w:rPr>
            </w:pPr>
            <w:r w:rsidRPr="00F63B86">
              <w:rPr>
                <w:rFonts w:ascii="Palatino" w:hAnsi="Palatino"/>
                <w:b/>
                <w:bCs/>
                <w:sz w:val="15"/>
                <w:szCs w:val="15"/>
              </w:rPr>
              <w:t>4</w:t>
            </w:r>
            <w:r w:rsidR="00932CF1" w:rsidRPr="00F63B86">
              <w:rPr>
                <w:rFonts w:ascii="Palatino" w:hAnsi="Palatino"/>
                <w:b/>
                <w:bCs/>
                <w:sz w:val="15"/>
                <w:szCs w:val="15"/>
              </w:rPr>
              <w:t>49</w:t>
            </w:r>
          </w:p>
        </w:tc>
        <w:tc>
          <w:tcPr>
            <w:tcW w:w="949" w:type="dxa"/>
            <w:shd w:val="clear" w:color="auto" w:fill="auto"/>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63B86">
        <w:trPr>
          <w:trHeight w:val="278"/>
        </w:trPr>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auto"/>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auto"/>
          </w:tcPr>
          <w:p w14:paraId="2AD00DF7" w14:textId="7594A5E7" w:rsidR="006F2538" w:rsidRPr="00F63B86" w:rsidRDefault="00F91FCE" w:rsidP="005D3F6C">
            <w:pPr>
              <w:pStyle w:val="PARAGRAPH"/>
              <w:ind w:firstLine="0"/>
              <w:rPr>
                <w:rFonts w:ascii="Palatino" w:hAnsi="Palatino"/>
                <w:b/>
                <w:bCs/>
                <w:sz w:val="15"/>
                <w:szCs w:val="15"/>
              </w:rPr>
            </w:pPr>
            <w:r w:rsidRPr="00F63B86">
              <w:rPr>
                <w:rFonts w:ascii="Palatino" w:hAnsi="Palatino"/>
                <w:b/>
                <w:bCs/>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C25D15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w:t>
      </w:r>
      <w:r w:rsidR="00D05BD1">
        <w:rPr>
          <w:rFonts w:ascii="Palatino" w:hAnsi="Palatino"/>
          <w:sz w:val="19"/>
          <w:szCs w:val="19"/>
        </w:rPr>
        <w:t>scans predicted to be</w:t>
      </w:r>
      <w:r>
        <w:rPr>
          <w:rFonts w:ascii="Palatino" w:hAnsi="Palatino"/>
          <w:sz w:val="19"/>
          <w:szCs w:val="19"/>
        </w:rPr>
        <w:t xml:space="preserve"> COVID-19 positive in the test dataset, </w:t>
      </w:r>
      <w:r w:rsidR="00711762">
        <w:rPr>
          <w:rFonts w:ascii="Palatino" w:hAnsi="Palatino"/>
          <w:sz w:val="19"/>
          <w:szCs w:val="19"/>
        </w:rPr>
        <w:t>10</w:t>
      </w:r>
      <w:r>
        <w:rPr>
          <w:rFonts w:ascii="Palatino" w:hAnsi="Palatino"/>
          <w:sz w:val="19"/>
          <w:szCs w:val="19"/>
        </w:rPr>
        <w:t xml:space="preserve"> of the scans </w:t>
      </w:r>
      <w:r w:rsidR="00D05BD1">
        <w:rPr>
          <w:rFonts w:ascii="Palatino" w:hAnsi="Palatino"/>
          <w:sz w:val="19"/>
          <w:szCs w:val="19"/>
        </w:rPr>
        <w:t>were in fact</w:t>
      </w:r>
      <w:r>
        <w:rPr>
          <w:rFonts w:ascii="Palatino" w:hAnsi="Palatino"/>
          <w:sz w:val="19"/>
          <w:szCs w:val="19"/>
        </w:rPr>
        <w:t xml:space="preserve"> healthy and </w:t>
      </w:r>
      <w:r w:rsidR="00F87E98">
        <w:rPr>
          <w:rFonts w:ascii="Palatino" w:hAnsi="Palatino"/>
          <w:sz w:val="19"/>
          <w:szCs w:val="19"/>
        </w:rPr>
        <w:t>7</w:t>
      </w:r>
      <w:r>
        <w:rPr>
          <w:rFonts w:ascii="Palatino" w:hAnsi="Palatino"/>
          <w:sz w:val="19"/>
          <w:szCs w:val="19"/>
        </w:rPr>
        <w:t xml:space="preserve"> </w:t>
      </w:r>
      <w:r w:rsidR="00D05BD1">
        <w:rPr>
          <w:rFonts w:ascii="Palatino" w:hAnsi="Palatino"/>
          <w:sz w:val="19"/>
          <w:szCs w:val="19"/>
        </w:rPr>
        <w:t>were</w:t>
      </w:r>
      <w:r>
        <w:rPr>
          <w:rFonts w:ascii="Palatino" w:hAnsi="Palatino"/>
          <w:sz w:val="19"/>
          <w:szCs w:val="19"/>
        </w:rPr>
        <w:t xml:space="preserv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p w14:paraId="4CD58045" w14:textId="147B654D" w:rsidR="00B86AF6" w:rsidRDefault="00B86AF6" w:rsidP="00B86AF6">
      <w:pPr>
        <w:pStyle w:val="Caption"/>
        <w:keepNext/>
      </w:pPr>
      <w:r>
        <w:t xml:space="preserve">Table </w:t>
      </w:r>
      <w:r>
        <w:fldChar w:fldCharType="begin"/>
      </w:r>
      <w:r>
        <w:instrText xml:space="preserve"> SEQ Table \* ARABIC </w:instrText>
      </w:r>
      <w:r>
        <w:fldChar w:fldCharType="separate"/>
      </w:r>
      <w:r w:rsidR="00831CA2">
        <w:rPr>
          <w:noProof/>
        </w:rPr>
        <w:t>10</w:t>
      </w:r>
      <w:r>
        <w:fldChar w:fldCharType="end"/>
      </w:r>
      <w:r>
        <w:t>: Evaluation Metrics Summary for DarkNet19</w:t>
      </w: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9F4E78" w:rsidRPr="009F34AD" w14:paraId="13CB2664" w14:textId="77777777" w:rsidTr="005D3F6C">
        <w:tc>
          <w:tcPr>
            <w:tcW w:w="2438" w:type="dxa"/>
          </w:tcPr>
          <w:p w14:paraId="2DD19DD9" w14:textId="32521D82" w:rsidR="009F4E78" w:rsidRDefault="009F4E78" w:rsidP="009F4E78">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5DA165CC" w14:textId="58EB2C87" w:rsidR="009F4E78" w:rsidRDefault="009F4E78" w:rsidP="009F4E78">
            <w:pPr>
              <w:pStyle w:val="PARAGRAPH"/>
              <w:ind w:firstLine="0"/>
              <w:rPr>
                <w:rFonts w:ascii="Palatino" w:hAnsi="Palatino"/>
                <w:sz w:val="18"/>
                <w:szCs w:val="18"/>
              </w:rPr>
            </w:pPr>
            <w:r>
              <w:rPr>
                <w:rFonts w:ascii="Palatino" w:hAnsi="Palatino"/>
                <w:sz w:val="18"/>
                <w:szCs w:val="18"/>
              </w:rPr>
              <w:t>0.92</w:t>
            </w:r>
          </w:p>
        </w:tc>
      </w:tr>
      <w:tr w:rsidR="009F4E78" w:rsidRPr="009F34AD" w14:paraId="4A706DF1" w14:textId="77777777" w:rsidTr="005D3F6C">
        <w:tc>
          <w:tcPr>
            <w:tcW w:w="2438" w:type="dxa"/>
          </w:tcPr>
          <w:p w14:paraId="479B1DF8" w14:textId="1342DEAB" w:rsidR="009F4E78" w:rsidRDefault="009F4E78" w:rsidP="009F4E78">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4D99687" w14:textId="7C46F37F" w:rsidR="009F4E78" w:rsidRDefault="009F4E78" w:rsidP="009F4E78">
            <w:pPr>
              <w:pStyle w:val="PARAGRAPH"/>
              <w:ind w:firstLine="0"/>
              <w:rPr>
                <w:rFonts w:ascii="Palatino" w:hAnsi="Palatino"/>
                <w:sz w:val="18"/>
                <w:szCs w:val="18"/>
              </w:rPr>
            </w:pPr>
            <w:r>
              <w:rPr>
                <w:rFonts w:ascii="Palatino" w:hAnsi="Palatino"/>
                <w:sz w:val="18"/>
                <w:szCs w:val="18"/>
              </w:rPr>
              <w:t>0.98</w:t>
            </w:r>
          </w:p>
        </w:tc>
      </w:tr>
      <w:tr w:rsidR="009F4E78" w:rsidRPr="009F34AD" w14:paraId="6EFF0C58" w14:textId="77777777" w:rsidTr="005D3F6C">
        <w:tc>
          <w:tcPr>
            <w:tcW w:w="2438" w:type="dxa"/>
          </w:tcPr>
          <w:p w14:paraId="490F18D0" w14:textId="77777777" w:rsidR="009F4E78" w:rsidRPr="009F34AD" w:rsidRDefault="009F4E78" w:rsidP="009F4E78">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9F4E78" w:rsidRPr="009F34AD" w:rsidRDefault="009F4E78" w:rsidP="009F4E78">
            <w:pPr>
              <w:pStyle w:val="PARAGRAPH"/>
              <w:ind w:firstLine="0"/>
              <w:rPr>
                <w:rFonts w:ascii="Palatino" w:hAnsi="Palatino"/>
                <w:sz w:val="18"/>
                <w:szCs w:val="18"/>
              </w:rPr>
            </w:pPr>
            <w:r>
              <w:rPr>
                <w:rFonts w:ascii="Palatino" w:hAnsi="Palatino"/>
                <w:sz w:val="18"/>
                <w:szCs w:val="18"/>
              </w:rPr>
              <w:t>20.8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7939BD6B" w14:textId="77777777" w:rsidR="002B13C0" w:rsidRDefault="00A928E2" w:rsidP="002B13C0">
      <w:pPr>
        <w:pStyle w:val="PARAGRAPH"/>
        <w:keepNext/>
        <w:ind w:firstLine="0"/>
      </w:pPr>
      <w:r>
        <w:rPr>
          <w:rFonts w:ascii="Palatino" w:hAnsi="Palatino"/>
          <w:noProof/>
          <w:sz w:val="18"/>
          <w:szCs w:val="18"/>
        </w:rPr>
        <w:drawing>
          <wp:inline distT="0" distB="0" distL="0" distR="0" wp14:anchorId="0E3CE68D" wp14:editId="655D135D">
            <wp:extent cx="3103245" cy="1810385"/>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529F89A" w14:textId="48F108CF" w:rsidR="005F2F8B" w:rsidRDefault="002B13C0" w:rsidP="002B13C0">
      <w:pPr>
        <w:pStyle w:val="Caption"/>
        <w:rPr>
          <w:rFonts w:ascii="Palatino" w:hAnsi="Palatino"/>
          <w:sz w:val="19"/>
          <w:szCs w:val="19"/>
        </w:rPr>
      </w:pPr>
      <w:r>
        <w:t xml:space="preserve">Figure </w:t>
      </w:r>
      <w:r w:rsidR="00CC70E0">
        <w:t>8</w:t>
      </w:r>
      <w:r>
        <w:t xml:space="preserve">: ROAD Most Relevant First scores across various percentiles of pixel </w:t>
      </w:r>
      <w:proofErr w:type="spellStart"/>
      <w:r>
        <w:t>importances</w:t>
      </w:r>
      <w:proofErr w:type="spellEnd"/>
      <w:r>
        <w:t xml:space="preserve"> for DarkNet19</w:t>
      </w:r>
    </w:p>
    <w:p w14:paraId="3B9DEAD5" w14:textId="77777777" w:rsidR="00672065" w:rsidRDefault="00672065" w:rsidP="003B2000">
      <w:pPr>
        <w:pStyle w:val="PARAGRAPHnoindent"/>
        <w:rPr>
          <w:rFonts w:ascii="Palatino" w:hAnsi="Palatino"/>
          <w:sz w:val="18"/>
          <w:szCs w:val="18"/>
        </w:rPr>
      </w:pPr>
    </w:p>
    <w:p w14:paraId="73FC0D17" w14:textId="3FB035FE" w:rsidR="003B2000" w:rsidRPr="00247A3C" w:rsidRDefault="005E4A11" w:rsidP="00E95119">
      <w:pPr>
        <w:pStyle w:val="PARAGRAPHnoindent"/>
        <w:rPr>
          <w:rFonts w:ascii="Palatino" w:hAnsi="Palatino"/>
          <w:sz w:val="19"/>
          <w:szCs w:val="19"/>
        </w:rPr>
      </w:pPr>
      <w:r w:rsidRPr="00247A3C">
        <w:rPr>
          <w:rFonts w:ascii="Palatino" w:hAnsi="Palatino"/>
          <w:sz w:val="19"/>
          <w:szCs w:val="19"/>
        </w:rPr>
        <w:t xml:space="preserve">As can be seen in the graph above, the DarkNet19 model was able to achieve between </w:t>
      </w:r>
      <w:r w:rsidR="00E95119">
        <w:rPr>
          <w:rFonts w:ascii="Palatino" w:hAnsi="Palatino"/>
          <w:sz w:val="19"/>
          <w:szCs w:val="19"/>
        </w:rPr>
        <w:t>13.5</w:t>
      </w:r>
      <w:r w:rsidRPr="00247A3C">
        <w:rPr>
          <w:rFonts w:ascii="Palatino" w:hAnsi="Palatino"/>
          <w:sz w:val="19"/>
          <w:szCs w:val="19"/>
        </w:rPr>
        <w:t xml:space="preserve">% and </w:t>
      </w:r>
      <w:r w:rsidR="00E95119">
        <w:rPr>
          <w:rFonts w:ascii="Palatino" w:hAnsi="Palatino"/>
          <w:sz w:val="19"/>
          <w:szCs w:val="19"/>
        </w:rPr>
        <w:t>4.23</w:t>
      </w:r>
      <w:r w:rsidRPr="00247A3C">
        <w:rPr>
          <w:rFonts w:ascii="Palatino" w:hAnsi="Palatino"/>
          <w:sz w:val="19"/>
          <w:szCs w:val="19"/>
        </w:rPr>
        <w:t>%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w:t>
      </w:r>
      <w:r w:rsidR="00E95119">
        <w:rPr>
          <w:rFonts w:ascii="Palatino" w:hAnsi="Palatino"/>
          <w:sz w:val="19"/>
          <w:szCs w:val="19"/>
        </w:rPr>
        <w:t>similar</w:t>
      </w:r>
      <w:r w:rsidR="00FC62A4" w:rsidRPr="00247A3C">
        <w:rPr>
          <w:rFonts w:ascii="Palatino" w:hAnsi="Palatino"/>
          <w:sz w:val="19"/>
          <w:szCs w:val="19"/>
        </w:rPr>
        <w:t xml:space="preserve"> drop in confidence </w:t>
      </w:r>
      <w:r w:rsidR="00E95119">
        <w:rPr>
          <w:rFonts w:ascii="Palatino" w:hAnsi="Palatino"/>
          <w:sz w:val="19"/>
          <w:szCs w:val="19"/>
        </w:rPr>
        <w:t>to</w:t>
      </w:r>
      <w:r w:rsidR="00FC62A4" w:rsidRPr="00247A3C">
        <w:rPr>
          <w:rFonts w:ascii="Palatino" w:hAnsi="Palatino"/>
          <w:sz w:val="19"/>
          <w:szCs w:val="19"/>
        </w:rPr>
        <w:t xml:space="preserve"> the VGG16 </w:t>
      </w:r>
      <w:proofErr w:type="gramStart"/>
      <w:r w:rsidR="00DA03F8">
        <w:rPr>
          <w:rFonts w:ascii="Palatino" w:hAnsi="Palatino"/>
          <w:sz w:val="19"/>
          <w:szCs w:val="19"/>
        </w:rPr>
        <w:t>model, but</w:t>
      </w:r>
      <w:proofErr w:type="gramEnd"/>
      <w:r w:rsidR="00DA03F8">
        <w:rPr>
          <w:rFonts w:ascii="Palatino" w:hAnsi="Palatino"/>
          <w:sz w:val="19"/>
          <w:szCs w:val="19"/>
        </w:rPr>
        <w:t xml:space="preserve"> performs better for the 80</w:t>
      </w:r>
      <w:r w:rsidR="00DA03F8" w:rsidRPr="00DA03F8">
        <w:rPr>
          <w:rFonts w:ascii="Palatino" w:hAnsi="Palatino"/>
          <w:sz w:val="19"/>
          <w:szCs w:val="19"/>
          <w:vertAlign w:val="superscript"/>
        </w:rPr>
        <w:t>th</w:t>
      </w:r>
      <w:r w:rsidR="00DA03F8">
        <w:rPr>
          <w:rFonts w:ascii="Palatino" w:hAnsi="Palatino"/>
          <w:sz w:val="19"/>
          <w:szCs w:val="19"/>
        </w:rPr>
        <w:t xml:space="preserve"> and 90</w:t>
      </w:r>
      <w:r w:rsidR="00DA03F8" w:rsidRPr="00DA03F8">
        <w:rPr>
          <w:rFonts w:ascii="Palatino" w:hAnsi="Palatino"/>
          <w:sz w:val="19"/>
          <w:szCs w:val="19"/>
          <w:vertAlign w:val="superscript"/>
        </w:rPr>
        <w:t>th</w:t>
      </w:r>
      <w:r w:rsidR="00DA03F8">
        <w:rPr>
          <w:rFonts w:ascii="Palatino" w:hAnsi="Palatino"/>
          <w:sz w:val="19"/>
          <w:szCs w:val="19"/>
        </w:rPr>
        <w:t xml:space="preserve"> percentiles.</w:t>
      </w:r>
      <w:r w:rsidR="0021583E">
        <w:rPr>
          <w:rFonts w:ascii="Palatino" w:hAnsi="Palatino"/>
          <w:sz w:val="19"/>
          <w:szCs w:val="19"/>
        </w:rPr>
        <w:t xml:space="preserve"> The 70</w:t>
      </w:r>
      <w:r w:rsidR="0021583E" w:rsidRPr="0021583E">
        <w:rPr>
          <w:rFonts w:ascii="Palatino" w:hAnsi="Palatino"/>
          <w:sz w:val="19"/>
          <w:szCs w:val="19"/>
          <w:vertAlign w:val="superscript"/>
        </w:rPr>
        <w:t>th</w:t>
      </w:r>
      <w:r w:rsidR="0021583E">
        <w:rPr>
          <w:rFonts w:ascii="Palatino" w:hAnsi="Palatino"/>
          <w:sz w:val="19"/>
          <w:szCs w:val="19"/>
        </w:rPr>
        <w:t>, 80</w:t>
      </w:r>
      <w:r w:rsidR="0021583E" w:rsidRPr="0021583E">
        <w:rPr>
          <w:rFonts w:ascii="Palatino" w:hAnsi="Palatino"/>
          <w:sz w:val="19"/>
          <w:szCs w:val="19"/>
          <w:vertAlign w:val="superscript"/>
        </w:rPr>
        <w:t>th</w:t>
      </w:r>
      <w:r w:rsidR="0021583E">
        <w:rPr>
          <w:rFonts w:ascii="Palatino" w:hAnsi="Palatino"/>
          <w:sz w:val="19"/>
          <w:szCs w:val="19"/>
        </w:rPr>
        <w:t xml:space="preserve"> and 90</w:t>
      </w:r>
      <w:r w:rsidR="0021583E" w:rsidRPr="0021583E">
        <w:rPr>
          <w:rFonts w:ascii="Palatino" w:hAnsi="Palatino"/>
          <w:sz w:val="19"/>
          <w:szCs w:val="19"/>
          <w:vertAlign w:val="superscript"/>
        </w:rPr>
        <w:t>th</w:t>
      </w:r>
      <w:r w:rsidR="0021583E">
        <w:rPr>
          <w:rFonts w:ascii="Palatino" w:hAnsi="Palatino"/>
          <w:sz w:val="19"/>
          <w:szCs w:val="19"/>
        </w:rPr>
        <w:t xml:space="preserve"> percentiles </w:t>
      </w:r>
      <w:r w:rsidR="00104FF4">
        <w:rPr>
          <w:rFonts w:ascii="Palatino" w:hAnsi="Palatino"/>
          <w:sz w:val="19"/>
          <w:szCs w:val="19"/>
        </w:rPr>
        <w:t>achieve similar performance to</w:t>
      </w:r>
      <w:r w:rsidR="0021583E">
        <w:rPr>
          <w:rFonts w:ascii="Palatino" w:hAnsi="Palatino"/>
          <w:sz w:val="19"/>
          <w:szCs w:val="19"/>
        </w:rPr>
        <w:t xml:space="preserve"> Dense</w:t>
      </w:r>
      <w:r w:rsidR="0021583E">
        <w:rPr>
          <w:rFonts w:ascii="Palatino" w:hAnsi="Palatino"/>
          <w:sz w:val="19"/>
          <w:szCs w:val="19"/>
        </w:rPr>
        <w:t>Net201</w:t>
      </w:r>
      <w:r w:rsidR="00110D4B">
        <w:rPr>
          <w:rFonts w:ascii="Palatino" w:hAnsi="Palatino"/>
          <w:sz w:val="19"/>
          <w:szCs w:val="19"/>
        </w:rPr>
        <w:t xml:space="preserve"> but better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However, DarkNet19 achieves slightly worse performance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xml:space="preserve"> percentiles compared to VGG16.</w:t>
      </w:r>
    </w:p>
    <w:p w14:paraId="5B9FB464" w14:textId="18D8579E" w:rsidR="00DF59F5" w:rsidRPr="00247A3C" w:rsidRDefault="00DF59F5" w:rsidP="00DF59F5">
      <w:pPr>
        <w:pStyle w:val="PARAGRAPH"/>
        <w:rPr>
          <w:sz w:val="19"/>
          <w:szCs w:val="19"/>
        </w:rPr>
      </w:pPr>
    </w:p>
    <w:p w14:paraId="3EA60278" w14:textId="5DD55A37"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0D465B" w:rsidRPr="00247A3C">
        <w:rPr>
          <w:rFonts w:ascii="Palatino" w:hAnsi="Palatino"/>
          <w:sz w:val="19"/>
          <w:szCs w:val="19"/>
        </w:rPr>
        <w:t>4</w:t>
      </w:r>
      <w:r w:rsidR="007E40E1">
        <w:rPr>
          <w:rFonts w:ascii="Palatino" w:hAnsi="Palatino"/>
          <w:sz w:val="19"/>
          <w:szCs w:val="19"/>
        </w:rPr>
        <w:t>.</w:t>
      </w:r>
      <w:r w:rsidR="000D465B" w:rsidRPr="00247A3C">
        <w:rPr>
          <w:rFonts w:ascii="Palatino" w:hAnsi="Palatino"/>
          <w:sz w:val="19"/>
          <w:szCs w:val="19"/>
        </w:rPr>
        <w:t>89</w:t>
      </w:r>
    </w:p>
    <w:p w14:paraId="527510F3" w14:textId="77777777" w:rsidR="00F76AFC" w:rsidRPr="00247A3C" w:rsidRDefault="00F76AFC" w:rsidP="00DF59F5">
      <w:pPr>
        <w:pStyle w:val="PARAGRAPH"/>
        <w:ind w:firstLine="0"/>
        <w:rPr>
          <w:rFonts w:ascii="Palatino" w:hAnsi="Palatino"/>
          <w:sz w:val="19"/>
          <w:szCs w:val="19"/>
        </w:rPr>
      </w:pPr>
    </w:p>
    <w:p w14:paraId="33C8D1A9" w14:textId="2AE8B413"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w:t>
      </w:r>
      <w:proofErr w:type="gramStart"/>
      <w:r w:rsidRPr="00247A3C">
        <w:rPr>
          <w:rFonts w:ascii="Palatino" w:hAnsi="Palatino"/>
          <w:sz w:val="19"/>
          <w:szCs w:val="19"/>
        </w:rPr>
        <w:t>is able to</w:t>
      </w:r>
      <w:proofErr w:type="gramEnd"/>
      <w:r w:rsidRPr="00247A3C">
        <w:rPr>
          <w:rFonts w:ascii="Palatino" w:hAnsi="Palatino"/>
          <w:sz w:val="19"/>
          <w:szCs w:val="19"/>
        </w:rPr>
        <w:t xml:space="preserve"> </w:t>
      </w:r>
      <w:r w:rsidR="00941993">
        <w:rPr>
          <w:rFonts w:ascii="Palatino" w:hAnsi="Palatino"/>
          <w:sz w:val="19"/>
          <w:szCs w:val="19"/>
        </w:rPr>
        <w:t>achieve an</w:t>
      </w:r>
      <w:r w:rsidRPr="00247A3C">
        <w:rPr>
          <w:rFonts w:ascii="Palatino" w:hAnsi="Palatino"/>
          <w:sz w:val="19"/>
          <w:szCs w:val="19"/>
        </w:rPr>
        <w:t xml:space="preserve"> increase in confidence in its classification when pixels are perturbated from the image based upon their importance judged by the classifier</w:t>
      </w:r>
      <w:r w:rsidR="0023049E">
        <w:rPr>
          <w:rFonts w:ascii="Palatino" w:hAnsi="Palatino"/>
          <w:sz w:val="19"/>
          <w:szCs w:val="19"/>
        </w:rPr>
        <w:t xml:space="preserve"> by more than the VGG16 and DenseNet201 classifiers.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The following results were achieved by the EfficientNetB0 model on the entire test dataset.</w:t>
      </w:r>
    </w:p>
    <w:p w14:paraId="4C6192D3" w14:textId="3B40BB52" w:rsidR="00CD7342" w:rsidRPr="006F65D9" w:rsidRDefault="00CD7342" w:rsidP="006F65D9">
      <w:pPr>
        <w:pStyle w:val="PARAGRAPH"/>
        <w:ind w:firstLine="0"/>
        <w:rPr>
          <w:rFonts w:ascii="Palatino" w:hAnsi="Palatino"/>
          <w:sz w:val="19"/>
          <w:szCs w:val="19"/>
        </w:rPr>
      </w:pPr>
    </w:p>
    <w:p w14:paraId="21D73A80" w14:textId="3E1B5285" w:rsidR="008721A7" w:rsidRDefault="008721A7" w:rsidP="008721A7">
      <w:pPr>
        <w:pStyle w:val="Caption"/>
        <w:keepNext/>
      </w:pPr>
      <w:r>
        <w:t xml:space="preserve">Table </w:t>
      </w:r>
      <w:r>
        <w:fldChar w:fldCharType="begin"/>
      </w:r>
      <w:r>
        <w:instrText xml:space="preserve"> SEQ Table \* ARABIC </w:instrText>
      </w:r>
      <w:r>
        <w:fldChar w:fldCharType="separate"/>
      </w:r>
      <w:r w:rsidR="00831CA2">
        <w:rPr>
          <w:noProof/>
        </w:rPr>
        <w:t>11</w:t>
      </w:r>
      <w:r>
        <w:fldChar w:fldCharType="end"/>
      </w:r>
      <w:r>
        <w:t>: Classification Report for EfficientNetB0</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721A7" w14:paraId="0674F8B1" w14:textId="77777777" w:rsidTr="00B0624E">
        <w:trPr>
          <w:trHeight w:val="310"/>
        </w:trPr>
        <w:tc>
          <w:tcPr>
            <w:tcW w:w="1024" w:type="dxa"/>
            <w:tcBorders>
              <w:bottom w:val="single" w:sz="4" w:space="0" w:color="auto"/>
              <w:right w:val="single" w:sz="4" w:space="0" w:color="auto"/>
            </w:tcBorders>
          </w:tcPr>
          <w:p w14:paraId="2E625868"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DE663C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8F7707"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4CD6334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07A7F5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Support</w:t>
            </w:r>
          </w:p>
        </w:tc>
      </w:tr>
      <w:tr w:rsidR="008721A7" w14:paraId="24ACFCBE" w14:textId="77777777" w:rsidTr="00B0624E">
        <w:trPr>
          <w:trHeight w:val="277"/>
        </w:trPr>
        <w:tc>
          <w:tcPr>
            <w:tcW w:w="1024" w:type="dxa"/>
            <w:tcBorders>
              <w:top w:val="single" w:sz="4" w:space="0" w:color="auto"/>
              <w:right w:val="single" w:sz="4" w:space="0" w:color="auto"/>
            </w:tcBorders>
          </w:tcPr>
          <w:p w14:paraId="507552F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3FFD0EE5" w14:textId="61E057A6"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81</w:t>
            </w:r>
          </w:p>
        </w:tc>
        <w:tc>
          <w:tcPr>
            <w:tcW w:w="970" w:type="dxa"/>
            <w:tcBorders>
              <w:top w:val="single" w:sz="4" w:space="0" w:color="auto"/>
            </w:tcBorders>
          </w:tcPr>
          <w:p w14:paraId="6A314B5E" w14:textId="21231553"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1021" w:type="dxa"/>
            <w:tcBorders>
              <w:top w:val="single" w:sz="4" w:space="0" w:color="auto"/>
            </w:tcBorders>
          </w:tcPr>
          <w:p w14:paraId="00254FBC" w14:textId="47B26A3F"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78</w:t>
            </w:r>
          </w:p>
        </w:tc>
        <w:tc>
          <w:tcPr>
            <w:tcW w:w="871" w:type="dxa"/>
            <w:tcBorders>
              <w:top w:val="single" w:sz="4" w:space="0" w:color="auto"/>
            </w:tcBorders>
          </w:tcPr>
          <w:p w14:paraId="32709911" w14:textId="461E2465" w:rsidR="008721A7" w:rsidRPr="001136D4" w:rsidRDefault="008721A7" w:rsidP="00B0624E">
            <w:pPr>
              <w:pStyle w:val="PARAGRAPH"/>
              <w:ind w:firstLine="0"/>
              <w:rPr>
                <w:rFonts w:ascii="Palatino" w:hAnsi="Palatino"/>
                <w:sz w:val="16"/>
                <w:szCs w:val="16"/>
              </w:rPr>
            </w:pPr>
            <w:r>
              <w:rPr>
                <w:rFonts w:ascii="Palatino" w:hAnsi="Palatino"/>
                <w:sz w:val="16"/>
                <w:szCs w:val="16"/>
              </w:rPr>
              <w:t>503</w:t>
            </w:r>
          </w:p>
        </w:tc>
      </w:tr>
      <w:tr w:rsidR="008721A7" w14:paraId="414E3D4D" w14:textId="77777777" w:rsidTr="00B0624E">
        <w:trPr>
          <w:trHeight w:val="232"/>
        </w:trPr>
        <w:tc>
          <w:tcPr>
            <w:tcW w:w="1024" w:type="dxa"/>
            <w:tcBorders>
              <w:right w:val="single" w:sz="4" w:space="0" w:color="auto"/>
            </w:tcBorders>
          </w:tcPr>
          <w:p w14:paraId="1B68C58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D6F01AC" w14:textId="45EF2335"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69FE259" w14:textId="1AE67E0E"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3</w:t>
            </w:r>
          </w:p>
        </w:tc>
        <w:tc>
          <w:tcPr>
            <w:tcW w:w="1021" w:type="dxa"/>
          </w:tcPr>
          <w:p w14:paraId="7EBB5961" w14:textId="77777777" w:rsidR="008721A7" w:rsidRPr="001136D4" w:rsidRDefault="008721A7" w:rsidP="00B0624E">
            <w:pPr>
              <w:pStyle w:val="PARAGRAPH"/>
              <w:ind w:firstLine="0"/>
              <w:rPr>
                <w:rFonts w:ascii="Palatino" w:hAnsi="Palatino"/>
                <w:sz w:val="16"/>
                <w:szCs w:val="16"/>
              </w:rPr>
            </w:pPr>
            <w:r>
              <w:rPr>
                <w:rFonts w:ascii="Palatino" w:hAnsi="Palatino"/>
                <w:sz w:val="16"/>
                <w:szCs w:val="16"/>
              </w:rPr>
              <w:t>0.94</w:t>
            </w:r>
          </w:p>
        </w:tc>
        <w:tc>
          <w:tcPr>
            <w:tcW w:w="871" w:type="dxa"/>
          </w:tcPr>
          <w:p w14:paraId="7460D166" w14:textId="40DFD026" w:rsidR="008721A7" w:rsidRPr="001136D4" w:rsidRDefault="008721A7" w:rsidP="00B0624E">
            <w:pPr>
              <w:pStyle w:val="PARAGRAPH"/>
              <w:ind w:firstLine="0"/>
              <w:rPr>
                <w:rFonts w:ascii="Palatino" w:hAnsi="Palatino"/>
                <w:sz w:val="16"/>
                <w:szCs w:val="16"/>
              </w:rPr>
            </w:pPr>
            <w:r>
              <w:rPr>
                <w:rFonts w:ascii="Palatino" w:hAnsi="Palatino"/>
                <w:sz w:val="16"/>
                <w:szCs w:val="16"/>
              </w:rPr>
              <w:t>490</w:t>
            </w:r>
          </w:p>
        </w:tc>
      </w:tr>
      <w:tr w:rsidR="008721A7" w14:paraId="5ADAC631" w14:textId="77777777" w:rsidTr="00B0624E">
        <w:trPr>
          <w:trHeight w:val="195"/>
        </w:trPr>
        <w:tc>
          <w:tcPr>
            <w:tcW w:w="1024" w:type="dxa"/>
            <w:tcBorders>
              <w:bottom w:val="single" w:sz="4" w:space="0" w:color="auto"/>
              <w:right w:val="single" w:sz="4" w:space="0" w:color="auto"/>
            </w:tcBorders>
          </w:tcPr>
          <w:p w14:paraId="71928790"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1D67A24A" w14:textId="16C7847B"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970" w:type="dxa"/>
          </w:tcPr>
          <w:p w14:paraId="2BC9B7D7" w14:textId="58AACD6C"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83</w:t>
            </w:r>
          </w:p>
        </w:tc>
        <w:tc>
          <w:tcPr>
            <w:tcW w:w="1021" w:type="dxa"/>
          </w:tcPr>
          <w:p w14:paraId="749E8D77" w14:textId="4C270F85"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1A610AF" w14:textId="57DFAEC6" w:rsidR="008721A7" w:rsidRPr="001136D4" w:rsidRDefault="008721A7" w:rsidP="00B0624E">
            <w:pPr>
              <w:pStyle w:val="PARAGRAPH"/>
              <w:ind w:firstLine="0"/>
              <w:rPr>
                <w:rFonts w:ascii="Palatino" w:hAnsi="Palatino"/>
                <w:sz w:val="16"/>
                <w:szCs w:val="16"/>
              </w:rPr>
            </w:pPr>
            <w:r>
              <w:rPr>
                <w:rFonts w:ascii="Palatino" w:hAnsi="Palatino"/>
                <w:sz w:val="16"/>
                <w:szCs w:val="16"/>
              </w:rPr>
              <w:t>507</w:t>
            </w:r>
          </w:p>
        </w:tc>
      </w:tr>
    </w:tbl>
    <w:p w14:paraId="15F21D9F" w14:textId="77777777" w:rsidR="008721A7" w:rsidRDefault="008721A7" w:rsidP="008721A7">
      <w:pPr>
        <w:pStyle w:val="PARAGRAPH"/>
        <w:ind w:firstLine="0"/>
        <w:rPr>
          <w:rFonts w:ascii="Palatino" w:hAnsi="Palatino"/>
          <w:sz w:val="19"/>
          <w:szCs w:val="19"/>
        </w:rPr>
      </w:pPr>
    </w:p>
    <w:p w14:paraId="0706E3EB" w14:textId="77777777" w:rsidR="008721A7" w:rsidRDefault="008721A7" w:rsidP="00D23271">
      <w:pPr>
        <w:pStyle w:val="PARAGRAPH"/>
        <w:ind w:firstLine="0"/>
        <w:rPr>
          <w:rFonts w:ascii="Palatino" w:hAnsi="Palatino"/>
          <w:sz w:val="19"/>
          <w:szCs w:val="19"/>
        </w:rPr>
      </w:pPr>
    </w:p>
    <w:p w14:paraId="3AE7126C" w14:textId="5EE80B50"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23A1F32C"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p w14:paraId="16FA9310" w14:textId="77777777" w:rsidR="00627E8C" w:rsidRDefault="00627E8C" w:rsidP="00D23271">
      <w:pPr>
        <w:pStyle w:val="PARAGRAPH"/>
        <w:ind w:firstLine="0"/>
        <w:rPr>
          <w:rFonts w:ascii="Palatino" w:hAnsi="Palatino"/>
          <w:sz w:val="19"/>
          <w:szCs w:val="19"/>
        </w:rPr>
      </w:pPr>
    </w:p>
    <w:p w14:paraId="09565126" w14:textId="51652773" w:rsidR="00A7279B" w:rsidRDefault="00A7279B" w:rsidP="00A7279B">
      <w:pPr>
        <w:pStyle w:val="Caption"/>
        <w:keepNext/>
      </w:pPr>
      <w:r>
        <w:t xml:space="preserve">Table </w:t>
      </w:r>
      <w:r>
        <w:fldChar w:fldCharType="begin"/>
      </w:r>
      <w:r>
        <w:instrText xml:space="preserve"> SEQ Table \* ARABIC </w:instrText>
      </w:r>
      <w:r>
        <w:fldChar w:fldCharType="separate"/>
      </w:r>
      <w:r w:rsidR="00831CA2">
        <w:rPr>
          <w:noProof/>
        </w:rPr>
        <w:t>12</w:t>
      </w:r>
      <w:r>
        <w:fldChar w:fldCharType="end"/>
      </w:r>
      <w:r>
        <w:t>: Confusion Matrix for EfficientNetB0</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8826AB">
        <w:trPr>
          <w:trHeight w:val="217"/>
        </w:trPr>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22D6AD8D"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8826AB">
        <w:trPr>
          <w:trHeight w:val="263"/>
        </w:trPr>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8826AB">
        <w:trPr>
          <w:trHeight w:val="280"/>
        </w:trPr>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4C585048" w14:textId="40223E57" w:rsidR="00D433D3" w:rsidRPr="008826AB" w:rsidRDefault="00791B7E" w:rsidP="005D3F6C">
            <w:pPr>
              <w:pStyle w:val="PARAGRAPH"/>
              <w:ind w:firstLine="0"/>
              <w:rPr>
                <w:rFonts w:ascii="Palatino" w:hAnsi="Palatino"/>
                <w:b/>
                <w:bCs/>
                <w:sz w:val="15"/>
                <w:szCs w:val="15"/>
              </w:rPr>
            </w:pPr>
            <w:r w:rsidRPr="008826AB">
              <w:rPr>
                <w:rFonts w:ascii="Palatino" w:hAnsi="Palatino"/>
                <w:b/>
                <w:bCs/>
                <w:sz w:val="15"/>
                <w:szCs w:val="15"/>
              </w:rPr>
              <w:t>380</w:t>
            </w:r>
          </w:p>
        </w:tc>
        <w:tc>
          <w:tcPr>
            <w:tcW w:w="1194" w:type="dxa"/>
            <w:shd w:val="clear" w:color="auto" w:fill="auto"/>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auto"/>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8826AB">
        <w:trPr>
          <w:trHeight w:val="412"/>
        </w:trPr>
        <w:tc>
          <w:tcPr>
            <w:tcW w:w="641" w:type="dxa"/>
          </w:tcPr>
          <w:p w14:paraId="02173276" w14:textId="25B52FCA"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auto"/>
          </w:tcPr>
          <w:p w14:paraId="51A761F6" w14:textId="255948D0" w:rsidR="00D433D3" w:rsidRPr="008826AB" w:rsidRDefault="00D433D3" w:rsidP="005D3F6C">
            <w:pPr>
              <w:pStyle w:val="PARAGRAPH"/>
              <w:ind w:firstLine="0"/>
              <w:rPr>
                <w:rFonts w:ascii="Palatino" w:hAnsi="Palatino"/>
                <w:b/>
                <w:bCs/>
                <w:sz w:val="15"/>
                <w:szCs w:val="15"/>
              </w:rPr>
            </w:pPr>
            <w:r w:rsidRPr="008826AB">
              <w:rPr>
                <w:rFonts w:ascii="Palatino" w:hAnsi="Palatino"/>
                <w:b/>
                <w:bCs/>
                <w:sz w:val="15"/>
                <w:szCs w:val="15"/>
              </w:rPr>
              <w:t>4</w:t>
            </w:r>
            <w:r w:rsidR="00C752B0" w:rsidRPr="008826AB">
              <w:rPr>
                <w:rFonts w:ascii="Palatino" w:hAnsi="Palatino"/>
                <w:b/>
                <w:bCs/>
                <w:sz w:val="15"/>
                <w:szCs w:val="15"/>
              </w:rPr>
              <w:t>54</w:t>
            </w:r>
          </w:p>
        </w:tc>
        <w:tc>
          <w:tcPr>
            <w:tcW w:w="949" w:type="dxa"/>
            <w:shd w:val="clear" w:color="auto" w:fill="auto"/>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8826AB">
        <w:trPr>
          <w:trHeight w:val="277"/>
        </w:trPr>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auto"/>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auto"/>
          </w:tcPr>
          <w:p w14:paraId="3C596FF6" w14:textId="057BEFCF" w:rsidR="00D433D3" w:rsidRPr="008826AB" w:rsidRDefault="00D51042" w:rsidP="005D3F6C">
            <w:pPr>
              <w:pStyle w:val="PARAGRAPH"/>
              <w:ind w:firstLine="0"/>
              <w:rPr>
                <w:rFonts w:ascii="Palatino" w:hAnsi="Palatino"/>
                <w:b/>
                <w:bCs/>
                <w:sz w:val="15"/>
                <w:szCs w:val="15"/>
              </w:rPr>
            </w:pPr>
            <w:r w:rsidRPr="008826AB">
              <w:rPr>
                <w:rFonts w:ascii="Palatino" w:hAnsi="Palatino"/>
                <w:b/>
                <w:bCs/>
                <w:sz w:val="15"/>
                <w:szCs w:val="15"/>
              </w:rPr>
              <w:t>420</w:t>
            </w:r>
          </w:p>
        </w:tc>
      </w:tr>
    </w:tbl>
    <w:p w14:paraId="64EFF8A5" w14:textId="77777777" w:rsidR="00627E8C" w:rsidRDefault="00627E8C" w:rsidP="00B7408C">
      <w:pPr>
        <w:pStyle w:val="PARAGRAPH"/>
        <w:ind w:firstLine="0"/>
        <w:rPr>
          <w:rFonts w:ascii="Palatino" w:hAnsi="Palatino"/>
          <w:sz w:val="19"/>
          <w:szCs w:val="19"/>
        </w:rPr>
      </w:pPr>
    </w:p>
    <w:p w14:paraId="5DBFA019" w14:textId="25E88982"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w:t>
      </w:r>
      <w:r w:rsidR="00790697">
        <w:rPr>
          <w:rFonts w:ascii="Palatino" w:hAnsi="Palatino"/>
          <w:sz w:val="19"/>
          <w:szCs w:val="19"/>
        </w:rPr>
        <w:t xml:space="preserve">predicted to be </w:t>
      </w:r>
      <w:r>
        <w:rPr>
          <w:rFonts w:ascii="Palatino" w:hAnsi="Palatino"/>
          <w:sz w:val="19"/>
          <w:szCs w:val="19"/>
        </w:rPr>
        <w:t xml:space="preserve">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w:t>
      </w:r>
      <w:r w:rsidR="00EA1380">
        <w:rPr>
          <w:rFonts w:ascii="Palatino" w:hAnsi="Palatino"/>
          <w:sz w:val="19"/>
          <w:szCs w:val="19"/>
        </w:rPr>
        <w:t xml:space="preserve">were in fact </w:t>
      </w:r>
      <w:r w:rsidR="005C6077">
        <w:rPr>
          <w:rFonts w:ascii="Palatino" w:hAnsi="Palatino"/>
          <w:sz w:val="19"/>
          <w:szCs w:val="19"/>
        </w:rPr>
        <w:t xml:space="preserve">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w:t>
      </w:r>
      <w:r w:rsidR="00EA1380">
        <w:rPr>
          <w:rFonts w:ascii="Palatino" w:hAnsi="Palatino"/>
          <w:sz w:val="19"/>
          <w:szCs w:val="19"/>
        </w:rPr>
        <w:t xml:space="preserve"> were predicted correctly by the classifier</w:t>
      </w:r>
      <w:r w:rsidR="003866BF">
        <w:rPr>
          <w:rFonts w:ascii="Palatino" w:hAnsi="Palatino"/>
          <w:sz w:val="19"/>
          <w:szCs w:val="19"/>
        </w:rPr>
        <w:t>, and so the recall was 93%</w:t>
      </w:r>
      <w:r w:rsidR="005C6077">
        <w:rPr>
          <w:rFonts w:ascii="Palatino" w:hAnsi="Palatino"/>
          <w:sz w:val="19"/>
          <w:szCs w:val="19"/>
        </w:rPr>
        <w:t xml:space="preserve">.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p w14:paraId="3059612F" w14:textId="1FDC5DC0" w:rsidR="00DA75CE" w:rsidRDefault="00DA75CE" w:rsidP="00DA75CE">
      <w:pPr>
        <w:pStyle w:val="Caption"/>
        <w:keepNext/>
      </w:pPr>
      <w:r>
        <w:t xml:space="preserve">Table </w:t>
      </w:r>
      <w:r>
        <w:fldChar w:fldCharType="begin"/>
      </w:r>
      <w:r>
        <w:instrText xml:space="preserve"> SEQ Table \* ARABIC </w:instrText>
      </w:r>
      <w:r>
        <w:fldChar w:fldCharType="separate"/>
      </w:r>
      <w:r w:rsidR="00831CA2">
        <w:rPr>
          <w:noProof/>
        </w:rPr>
        <w:t>13</w:t>
      </w:r>
      <w:r>
        <w:fldChar w:fldCharType="end"/>
      </w:r>
      <w:r>
        <w:t>: Evaluation Metrics Summary for EfficientNetB0</w:t>
      </w: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B15776" w:rsidRPr="009F34AD" w14:paraId="74D96656" w14:textId="77777777" w:rsidTr="005D3F6C">
        <w:tc>
          <w:tcPr>
            <w:tcW w:w="2438" w:type="dxa"/>
          </w:tcPr>
          <w:p w14:paraId="6BA0D88E" w14:textId="36510AFC" w:rsidR="00B15776" w:rsidRDefault="00B15776" w:rsidP="00B1577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14A0B8AC" w14:textId="25913499" w:rsidR="00B15776" w:rsidRDefault="00B15776" w:rsidP="00B15776">
            <w:pPr>
              <w:pStyle w:val="PARAGRAPH"/>
              <w:ind w:firstLine="0"/>
              <w:rPr>
                <w:rFonts w:ascii="Palatino" w:hAnsi="Palatino"/>
                <w:sz w:val="18"/>
                <w:szCs w:val="18"/>
              </w:rPr>
            </w:pPr>
            <w:r>
              <w:rPr>
                <w:rFonts w:ascii="Palatino" w:hAnsi="Palatino"/>
                <w:sz w:val="18"/>
                <w:szCs w:val="18"/>
              </w:rPr>
              <w:t>0.93</w:t>
            </w:r>
          </w:p>
        </w:tc>
      </w:tr>
      <w:tr w:rsidR="00B15776" w:rsidRPr="009F34AD" w14:paraId="413134C8" w14:textId="77777777" w:rsidTr="005D3F6C">
        <w:tc>
          <w:tcPr>
            <w:tcW w:w="2438" w:type="dxa"/>
          </w:tcPr>
          <w:p w14:paraId="7D50FC4C" w14:textId="5E1F2D2D" w:rsidR="00B15776" w:rsidRDefault="00B15776" w:rsidP="00B1577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6EBDAAF" w14:textId="74368EA0" w:rsidR="00B15776" w:rsidRDefault="00B15776" w:rsidP="00B15776">
            <w:pPr>
              <w:pStyle w:val="PARAGRAPH"/>
              <w:ind w:firstLine="0"/>
              <w:rPr>
                <w:rFonts w:ascii="Palatino" w:hAnsi="Palatino"/>
                <w:sz w:val="18"/>
                <w:szCs w:val="18"/>
              </w:rPr>
            </w:pPr>
            <w:r>
              <w:rPr>
                <w:rFonts w:ascii="Palatino" w:hAnsi="Palatino"/>
                <w:sz w:val="18"/>
                <w:szCs w:val="18"/>
              </w:rPr>
              <w:t>0.98</w:t>
            </w:r>
          </w:p>
        </w:tc>
      </w:tr>
      <w:tr w:rsidR="00B15776" w:rsidRPr="009F34AD" w14:paraId="28A46699" w14:textId="77777777" w:rsidTr="005D3F6C">
        <w:tc>
          <w:tcPr>
            <w:tcW w:w="2438" w:type="dxa"/>
          </w:tcPr>
          <w:p w14:paraId="62942BDC" w14:textId="77777777" w:rsidR="00B15776" w:rsidRPr="009F34AD" w:rsidRDefault="00B15776" w:rsidP="00B15776">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B15776" w:rsidRPr="009F34AD" w:rsidRDefault="00B15776" w:rsidP="00B15776">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57628EB1" w14:textId="77777777" w:rsidR="00C611A1" w:rsidRDefault="001D4294" w:rsidP="00C611A1">
      <w:pPr>
        <w:pStyle w:val="PARAGRAPH"/>
        <w:keepNext/>
        <w:ind w:firstLine="0"/>
      </w:pPr>
      <w:r>
        <w:rPr>
          <w:rFonts w:ascii="Palatino" w:hAnsi="Palatino"/>
          <w:noProof/>
          <w:sz w:val="18"/>
          <w:szCs w:val="18"/>
        </w:rPr>
        <w:drawing>
          <wp:inline distT="0" distB="0" distL="0" distR="0" wp14:anchorId="395C077D" wp14:editId="3BFDA7BA">
            <wp:extent cx="3103245" cy="1810385"/>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5D69522" w14:textId="6197F099" w:rsidR="00063C45" w:rsidRPr="00063C45" w:rsidRDefault="00C611A1" w:rsidP="00C611A1">
      <w:pPr>
        <w:pStyle w:val="Caption"/>
        <w:rPr>
          <w:rFonts w:ascii="Palatino" w:hAnsi="Palatino"/>
          <w:sz w:val="19"/>
          <w:szCs w:val="19"/>
        </w:rPr>
      </w:pPr>
      <w:r>
        <w:t xml:space="preserve">Figure 9: ROAD Most Relevant First scores across various percentiles of pixel </w:t>
      </w:r>
      <w:proofErr w:type="spellStart"/>
      <w:r>
        <w:t>importances</w:t>
      </w:r>
      <w:proofErr w:type="spellEnd"/>
      <w:r>
        <w:t xml:space="preserve"> for EfficientNetB0</w:t>
      </w:r>
    </w:p>
    <w:p w14:paraId="1257BC3A" w14:textId="2D249A74"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68834C46" w:rsidR="00DF6768" w:rsidRDefault="00DF6768" w:rsidP="00DF6768">
      <w:pPr>
        <w:pStyle w:val="PARAGRAPH"/>
        <w:ind w:firstLine="0"/>
        <w:rPr>
          <w:rFonts w:ascii="Palatino" w:hAnsi="Palatino"/>
          <w:sz w:val="19"/>
          <w:szCs w:val="19"/>
        </w:rPr>
      </w:pPr>
      <w:r w:rsidRPr="00EF14D8">
        <w:rPr>
          <w:rFonts w:ascii="Palatino" w:hAnsi="Palatino"/>
          <w:sz w:val="19"/>
          <w:szCs w:val="19"/>
        </w:rPr>
        <w:t xml:space="preserve">The following results were achieved by the proposed </w:t>
      </w:r>
      <w:r w:rsidR="00A952AB" w:rsidRPr="00EF14D8">
        <w:rPr>
          <w:rFonts w:ascii="Palatino" w:hAnsi="Palatino"/>
          <w:sz w:val="19"/>
          <w:szCs w:val="19"/>
        </w:rPr>
        <w:t>ensemble</w:t>
      </w:r>
      <w:r w:rsidRPr="00EF14D8">
        <w:rPr>
          <w:rFonts w:ascii="Palatino" w:hAnsi="Palatino"/>
          <w:sz w:val="19"/>
          <w:szCs w:val="19"/>
        </w:rPr>
        <w:t xml:space="preserve"> model in this paper:</w:t>
      </w:r>
    </w:p>
    <w:p w14:paraId="1AA36CB0" w14:textId="6979AF9B" w:rsidR="002959DD" w:rsidRPr="00EF14D8" w:rsidRDefault="002959DD" w:rsidP="002959DD">
      <w:pPr>
        <w:pStyle w:val="PARAGRAPHnoindent"/>
      </w:pPr>
    </w:p>
    <w:p w14:paraId="657F574D" w14:textId="41A44F74" w:rsidR="00831CA2" w:rsidRDefault="00831CA2" w:rsidP="00831CA2">
      <w:pPr>
        <w:pStyle w:val="Caption"/>
        <w:keepNext/>
      </w:pPr>
      <w:r>
        <w:t xml:space="preserve">Table </w:t>
      </w:r>
      <w:r>
        <w:fldChar w:fldCharType="begin"/>
      </w:r>
      <w:r>
        <w:instrText xml:space="preserve"> SEQ Table \* ARABIC </w:instrText>
      </w:r>
      <w:r>
        <w:fldChar w:fldCharType="separate"/>
      </w:r>
      <w:r>
        <w:rPr>
          <w:noProof/>
        </w:rPr>
        <w:t>14</w:t>
      </w:r>
      <w:r>
        <w:fldChar w:fldCharType="end"/>
      </w:r>
      <w:r>
        <w:t>: Classification Report for Proposed Ensemble Method</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31CA2" w14:paraId="50EEF36E" w14:textId="77777777" w:rsidTr="00B0624E">
        <w:trPr>
          <w:trHeight w:val="310"/>
        </w:trPr>
        <w:tc>
          <w:tcPr>
            <w:tcW w:w="1024" w:type="dxa"/>
            <w:tcBorders>
              <w:bottom w:val="single" w:sz="4" w:space="0" w:color="auto"/>
              <w:right w:val="single" w:sz="4" w:space="0" w:color="auto"/>
            </w:tcBorders>
          </w:tcPr>
          <w:p w14:paraId="0AEDE89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6400FF16"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546D01A"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8AA3881"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5469C8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Support</w:t>
            </w:r>
          </w:p>
        </w:tc>
      </w:tr>
      <w:tr w:rsidR="00831CA2" w14:paraId="606E66BD" w14:textId="77777777" w:rsidTr="00B0624E">
        <w:trPr>
          <w:trHeight w:val="277"/>
        </w:trPr>
        <w:tc>
          <w:tcPr>
            <w:tcW w:w="1024" w:type="dxa"/>
            <w:tcBorders>
              <w:top w:val="single" w:sz="4" w:space="0" w:color="auto"/>
              <w:right w:val="single" w:sz="4" w:space="0" w:color="auto"/>
            </w:tcBorders>
          </w:tcPr>
          <w:p w14:paraId="79FD926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0FE5A820" w14:textId="0006B158"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970" w:type="dxa"/>
            <w:tcBorders>
              <w:top w:val="single" w:sz="4" w:space="0" w:color="auto"/>
            </w:tcBorders>
          </w:tcPr>
          <w:p w14:paraId="786F841A" w14:textId="4D7C15BD"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5</w:t>
            </w:r>
          </w:p>
        </w:tc>
        <w:tc>
          <w:tcPr>
            <w:tcW w:w="1021" w:type="dxa"/>
            <w:tcBorders>
              <w:top w:val="single" w:sz="4" w:space="0" w:color="auto"/>
            </w:tcBorders>
          </w:tcPr>
          <w:p w14:paraId="692BC74A" w14:textId="77777777" w:rsidR="00831CA2" w:rsidRPr="001136D4" w:rsidRDefault="00831CA2"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4F8946D0" w14:textId="38FDCEF4" w:rsidR="00831CA2" w:rsidRPr="001136D4" w:rsidRDefault="00831CA2" w:rsidP="00B0624E">
            <w:pPr>
              <w:pStyle w:val="PARAGRAPH"/>
              <w:ind w:firstLine="0"/>
              <w:rPr>
                <w:rFonts w:ascii="Palatino" w:hAnsi="Palatino"/>
                <w:sz w:val="16"/>
                <w:szCs w:val="16"/>
              </w:rPr>
            </w:pPr>
            <w:r>
              <w:rPr>
                <w:rFonts w:ascii="Palatino" w:hAnsi="Palatino"/>
                <w:sz w:val="16"/>
                <w:szCs w:val="16"/>
              </w:rPr>
              <w:t>505</w:t>
            </w:r>
          </w:p>
        </w:tc>
      </w:tr>
      <w:tr w:rsidR="00831CA2" w14:paraId="1C302334" w14:textId="77777777" w:rsidTr="00B0624E">
        <w:trPr>
          <w:trHeight w:val="232"/>
        </w:trPr>
        <w:tc>
          <w:tcPr>
            <w:tcW w:w="1024" w:type="dxa"/>
            <w:tcBorders>
              <w:right w:val="single" w:sz="4" w:space="0" w:color="auto"/>
            </w:tcBorders>
          </w:tcPr>
          <w:p w14:paraId="06683DF3"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681D4C39" w14:textId="259E4FAD"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9</w:t>
            </w:r>
          </w:p>
        </w:tc>
        <w:tc>
          <w:tcPr>
            <w:tcW w:w="970" w:type="dxa"/>
          </w:tcPr>
          <w:p w14:paraId="47020258" w14:textId="0F43E009"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3320C96E" w14:textId="3BE50203"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8</w:t>
            </w:r>
          </w:p>
        </w:tc>
        <w:tc>
          <w:tcPr>
            <w:tcW w:w="871" w:type="dxa"/>
          </w:tcPr>
          <w:p w14:paraId="0BDC442D" w14:textId="0B91066D" w:rsidR="00831CA2" w:rsidRPr="001136D4" w:rsidRDefault="00831CA2" w:rsidP="00B0624E">
            <w:pPr>
              <w:pStyle w:val="PARAGRAPH"/>
              <w:ind w:firstLine="0"/>
              <w:rPr>
                <w:rFonts w:ascii="Palatino" w:hAnsi="Palatino"/>
                <w:sz w:val="16"/>
                <w:szCs w:val="16"/>
              </w:rPr>
            </w:pPr>
            <w:r>
              <w:rPr>
                <w:rFonts w:ascii="Palatino" w:hAnsi="Palatino"/>
                <w:sz w:val="16"/>
                <w:szCs w:val="16"/>
              </w:rPr>
              <w:t>496</w:t>
            </w:r>
          </w:p>
        </w:tc>
      </w:tr>
      <w:tr w:rsidR="00831CA2" w14:paraId="08A384DB" w14:textId="77777777" w:rsidTr="00B0624E">
        <w:trPr>
          <w:trHeight w:val="195"/>
        </w:trPr>
        <w:tc>
          <w:tcPr>
            <w:tcW w:w="1024" w:type="dxa"/>
            <w:tcBorders>
              <w:bottom w:val="single" w:sz="4" w:space="0" w:color="auto"/>
              <w:right w:val="single" w:sz="4" w:space="0" w:color="auto"/>
            </w:tcBorders>
          </w:tcPr>
          <w:p w14:paraId="7DC345D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75B8C5E" w14:textId="6401484A"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3</w:t>
            </w:r>
          </w:p>
        </w:tc>
        <w:tc>
          <w:tcPr>
            <w:tcW w:w="970" w:type="dxa"/>
          </w:tcPr>
          <w:p w14:paraId="1E24D9C7" w14:textId="6B77688F"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1021" w:type="dxa"/>
          </w:tcPr>
          <w:p w14:paraId="06C362CA" w14:textId="2E9A5F95"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1</w:t>
            </w:r>
          </w:p>
        </w:tc>
        <w:tc>
          <w:tcPr>
            <w:tcW w:w="871" w:type="dxa"/>
          </w:tcPr>
          <w:p w14:paraId="10B19B67" w14:textId="2801D5F4" w:rsidR="00831CA2" w:rsidRPr="001136D4" w:rsidRDefault="00831CA2" w:rsidP="00B0624E">
            <w:pPr>
              <w:pStyle w:val="PARAGRAPH"/>
              <w:ind w:firstLine="0"/>
              <w:rPr>
                <w:rFonts w:ascii="Palatino" w:hAnsi="Palatino"/>
                <w:sz w:val="16"/>
                <w:szCs w:val="16"/>
              </w:rPr>
            </w:pPr>
            <w:r>
              <w:rPr>
                <w:rFonts w:ascii="Palatino" w:hAnsi="Palatino"/>
                <w:sz w:val="16"/>
                <w:szCs w:val="16"/>
              </w:rPr>
              <w:t>499</w:t>
            </w:r>
          </w:p>
        </w:tc>
      </w:tr>
    </w:tbl>
    <w:p w14:paraId="1194E9AC" w14:textId="77777777" w:rsidR="00831CA2" w:rsidRDefault="00831CA2" w:rsidP="002A5C7F">
      <w:pPr>
        <w:pStyle w:val="PARAGRAPHnoindent"/>
        <w:rPr>
          <w:rFonts w:ascii="Palatino" w:hAnsi="Palatino"/>
          <w:sz w:val="18"/>
          <w:szCs w:val="18"/>
        </w:rPr>
      </w:pPr>
    </w:p>
    <w:p w14:paraId="41C703E9" w14:textId="77777777" w:rsidR="00831CA2" w:rsidRDefault="00831CA2" w:rsidP="002A5C7F">
      <w:pPr>
        <w:pStyle w:val="PARAGRAPHnoindent"/>
        <w:rPr>
          <w:rFonts w:ascii="Palatino" w:hAnsi="Palatino"/>
          <w:sz w:val="18"/>
          <w:szCs w:val="18"/>
        </w:rPr>
      </w:pPr>
    </w:p>
    <w:p w14:paraId="470668DC" w14:textId="18D51659" w:rsidR="002A5C7F" w:rsidRPr="00EF14D8" w:rsidRDefault="0097040E" w:rsidP="002A5C7F">
      <w:pPr>
        <w:pStyle w:val="PARAGRAPHnoindent"/>
        <w:rPr>
          <w:rFonts w:ascii="Palatino" w:hAnsi="Palatino"/>
          <w:sz w:val="18"/>
          <w:szCs w:val="18"/>
        </w:rPr>
      </w:pPr>
      <w:r w:rsidRPr="00EF14D8">
        <w:rPr>
          <w:rFonts w:ascii="Palatino" w:hAnsi="Palatino"/>
          <w:sz w:val="18"/>
          <w:szCs w:val="18"/>
        </w:rPr>
        <w:t xml:space="preserve">This shows that our proposed hierarchical architecture </w:t>
      </w:r>
      <w:proofErr w:type="gramStart"/>
      <w:r w:rsidRPr="00EF14D8">
        <w:rPr>
          <w:rFonts w:ascii="Palatino" w:hAnsi="Palatino"/>
          <w:sz w:val="18"/>
          <w:szCs w:val="18"/>
        </w:rPr>
        <w:t>is able to</w:t>
      </w:r>
      <w:proofErr w:type="gramEnd"/>
      <w:r w:rsidRPr="00EF14D8">
        <w:rPr>
          <w:rFonts w:ascii="Palatino" w:hAnsi="Palatino"/>
          <w:sz w:val="18"/>
          <w:szCs w:val="18"/>
        </w:rPr>
        <w:t xml:space="preserve"> achieve 8</w:t>
      </w:r>
      <w:r w:rsidR="00EF14D8" w:rsidRPr="00EF14D8">
        <w:rPr>
          <w:rFonts w:ascii="Palatino" w:hAnsi="Palatino"/>
          <w:sz w:val="18"/>
          <w:szCs w:val="18"/>
        </w:rPr>
        <w:t>7</w:t>
      </w:r>
      <w:r w:rsidRPr="00EF14D8">
        <w:rPr>
          <w:rFonts w:ascii="Palatino" w:hAnsi="Palatino"/>
          <w:sz w:val="18"/>
          <w:szCs w:val="18"/>
        </w:rPr>
        <w:t>% on the test set.</w:t>
      </w:r>
      <w:r w:rsidR="002A5C7F" w:rsidRPr="00EF14D8">
        <w:rPr>
          <w:rFonts w:ascii="Palatino" w:hAnsi="Palatino"/>
          <w:sz w:val="18"/>
          <w:szCs w:val="18"/>
        </w:rPr>
        <w:t xml:space="preserve"> </w:t>
      </w:r>
      <w:r w:rsidR="009E3E33" w:rsidRPr="00EF14D8">
        <w:rPr>
          <w:rFonts w:ascii="Palatino" w:hAnsi="Palatino"/>
          <w:sz w:val="18"/>
          <w:szCs w:val="18"/>
        </w:rPr>
        <w:t>This is a higher accuracy performance than the other 4 state-of-the-art models on the test set.</w:t>
      </w:r>
    </w:p>
    <w:p w14:paraId="0177163B" w14:textId="60F0E275" w:rsidR="00552815" w:rsidRPr="00EF14D8" w:rsidRDefault="00E9727D" w:rsidP="00223447">
      <w:pPr>
        <w:pStyle w:val="PARAGRAPHnoindent"/>
        <w:rPr>
          <w:rFonts w:ascii="Palatino" w:hAnsi="Palatino"/>
          <w:sz w:val="19"/>
          <w:szCs w:val="19"/>
        </w:rPr>
      </w:pPr>
      <w:r w:rsidRPr="00EF14D8">
        <w:rPr>
          <w:rFonts w:ascii="Palatino" w:hAnsi="Palatino"/>
          <w:sz w:val="19"/>
          <w:szCs w:val="19"/>
        </w:rPr>
        <w:t>The confusion matrix can be seen below:</w:t>
      </w:r>
    </w:p>
    <w:p w14:paraId="66DDF234" w14:textId="77777777" w:rsidR="00321607" w:rsidRPr="00EF14D8" w:rsidRDefault="00321607" w:rsidP="00DF63C6">
      <w:pPr>
        <w:pStyle w:val="PARAGRAPH"/>
        <w:ind w:firstLine="0"/>
      </w:pPr>
    </w:p>
    <w:p w14:paraId="79E417E3" w14:textId="30708DDC" w:rsidR="0001560E" w:rsidRDefault="0001560E" w:rsidP="0001560E">
      <w:pPr>
        <w:pStyle w:val="Caption"/>
        <w:keepNext/>
      </w:pPr>
      <w:r>
        <w:t xml:space="preserve">Table </w:t>
      </w:r>
      <w:r>
        <w:fldChar w:fldCharType="begin"/>
      </w:r>
      <w:r>
        <w:instrText xml:space="preserve"> SEQ Table \* ARABIC </w:instrText>
      </w:r>
      <w:r>
        <w:fldChar w:fldCharType="separate"/>
      </w:r>
      <w:r w:rsidR="00831CA2">
        <w:rPr>
          <w:noProof/>
        </w:rPr>
        <w:t>15</w:t>
      </w:r>
      <w:r>
        <w:fldChar w:fldCharType="end"/>
      </w:r>
      <w:r>
        <w:t>: Confusion Matrix for Proposed Ensemble Method</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EF14D8" w14:paraId="7FE49821" w14:textId="77777777" w:rsidTr="008E356B">
        <w:trPr>
          <w:trHeight w:val="198"/>
        </w:trPr>
        <w:tc>
          <w:tcPr>
            <w:tcW w:w="641" w:type="dxa"/>
          </w:tcPr>
          <w:p w14:paraId="38AFD1B9" w14:textId="77777777" w:rsidR="002D25A1" w:rsidRPr="00EF14D8" w:rsidRDefault="002D25A1" w:rsidP="005D3F6C">
            <w:pPr>
              <w:pStyle w:val="PARAGRAPH"/>
              <w:ind w:firstLine="0"/>
              <w:rPr>
                <w:rFonts w:ascii="Palatino" w:hAnsi="Palatino"/>
                <w:sz w:val="15"/>
                <w:szCs w:val="15"/>
              </w:rPr>
            </w:pPr>
          </w:p>
        </w:tc>
        <w:tc>
          <w:tcPr>
            <w:tcW w:w="1115" w:type="dxa"/>
          </w:tcPr>
          <w:p w14:paraId="4C0D7DB9" w14:textId="77777777" w:rsidR="002D25A1" w:rsidRPr="00EF14D8" w:rsidRDefault="002D25A1" w:rsidP="005D3F6C">
            <w:pPr>
              <w:pStyle w:val="PARAGRAPH"/>
              <w:ind w:firstLine="0"/>
              <w:rPr>
                <w:rFonts w:ascii="Palatino" w:hAnsi="Palatino"/>
                <w:sz w:val="15"/>
                <w:szCs w:val="15"/>
              </w:rPr>
            </w:pPr>
          </w:p>
        </w:tc>
        <w:tc>
          <w:tcPr>
            <w:tcW w:w="983" w:type="dxa"/>
          </w:tcPr>
          <w:p w14:paraId="3C9D020A" w14:textId="77777777" w:rsidR="002D25A1" w:rsidRPr="00EF14D8" w:rsidRDefault="002D25A1" w:rsidP="005D3F6C">
            <w:pPr>
              <w:pStyle w:val="PARAGRAPH"/>
              <w:ind w:firstLine="0"/>
              <w:rPr>
                <w:rFonts w:ascii="Palatino" w:hAnsi="Palatino"/>
                <w:sz w:val="15"/>
                <w:szCs w:val="15"/>
              </w:rPr>
            </w:pPr>
          </w:p>
        </w:tc>
        <w:tc>
          <w:tcPr>
            <w:tcW w:w="1194" w:type="dxa"/>
          </w:tcPr>
          <w:p w14:paraId="6E641FAF" w14:textId="5FA3681D" w:rsidR="002D25A1" w:rsidRPr="00EF14D8" w:rsidRDefault="0032160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220658D" w14:textId="77777777" w:rsidR="002D25A1" w:rsidRPr="00EF14D8" w:rsidRDefault="002D25A1" w:rsidP="005D3F6C">
            <w:pPr>
              <w:pStyle w:val="PARAGRAPH"/>
              <w:ind w:firstLine="0"/>
              <w:rPr>
                <w:rFonts w:ascii="Palatino" w:hAnsi="Palatino"/>
                <w:sz w:val="15"/>
                <w:szCs w:val="15"/>
              </w:rPr>
            </w:pPr>
          </w:p>
        </w:tc>
      </w:tr>
      <w:tr w:rsidR="002D25A1" w:rsidRPr="00EF14D8" w14:paraId="39017CED" w14:textId="77777777" w:rsidTr="008E356B">
        <w:trPr>
          <w:trHeight w:val="273"/>
        </w:trPr>
        <w:tc>
          <w:tcPr>
            <w:tcW w:w="641" w:type="dxa"/>
          </w:tcPr>
          <w:p w14:paraId="7FAD15E2" w14:textId="77777777" w:rsidR="002D25A1" w:rsidRPr="00EF14D8" w:rsidRDefault="002D25A1" w:rsidP="005D3F6C">
            <w:pPr>
              <w:pStyle w:val="PARAGRAPH"/>
              <w:ind w:firstLine="0"/>
              <w:rPr>
                <w:rFonts w:ascii="Palatino" w:hAnsi="Palatino"/>
                <w:sz w:val="15"/>
                <w:szCs w:val="15"/>
              </w:rPr>
            </w:pPr>
          </w:p>
        </w:tc>
        <w:tc>
          <w:tcPr>
            <w:tcW w:w="1115" w:type="dxa"/>
          </w:tcPr>
          <w:p w14:paraId="2E2D6E85" w14:textId="77777777" w:rsidR="002D25A1" w:rsidRPr="00EF14D8" w:rsidRDefault="002D25A1" w:rsidP="005D3F6C">
            <w:pPr>
              <w:pStyle w:val="PARAGRAPH"/>
              <w:ind w:firstLine="0"/>
              <w:rPr>
                <w:rFonts w:ascii="Palatino" w:hAnsi="Palatino"/>
                <w:sz w:val="15"/>
                <w:szCs w:val="15"/>
              </w:rPr>
            </w:pPr>
          </w:p>
        </w:tc>
        <w:tc>
          <w:tcPr>
            <w:tcW w:w="983" w:type="dxa"/>
          </w:tcPr>
          <w:p w14:paraId="1FF5C20E"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1194" w:type="dxa"/>
          </w:tcPr>
          <w:p w14:paraId="32224F7B"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49" w:type="dxa"/>
          </w:tcPr>
          <w:p w14:paraId="694FE498"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r>
      <w:tr w:rsidR="002D25A1" w:rsidRPr="00EF14D8" w14:paraId="2C6176EE" w14:textId="77777777" w:rsidTr="008E356B">
        <w:trPr>
          <w:trHeight w:val="276"/>
        </w:trPr>
        <w:tc>
          <w:tcPr>
            <w:tcW w:w="641" w:type="dxa"/>
          </w:tcPr>
          <w:p w14:paraId="0922648C" w14:textId="77777777" w:rsidR="002D25A1" w:rsidRPr="00EF14D8" w:rsidRDefault="002D25A1" w:rsidP="005D3F6C">
            <w:pPr>
              <w:pStyle w:val="PARAGRAPH"/>
              <w:ind w:firstLine="0"/>
              <w:rPr>
                <w:rFonts w:ascii="Palatino" w:hAnsi="Palatino"/>
                <w:sz w:val="15"/>
                <w:szCs w:val="15"/>
              </w:rPr>
            </w:pPr>
          </w:p>
        </w:tc>
        <w:tc>
          <w:tcPr>
            <w:tcW w:w="1115" w:type="dxa"/>
          </w:tcPr>
          <w:p w14:paraId="0777F72D"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983" w:type="dxa"/>
            <w:shd w:val="clear" w:color="auto" w:fill="auto"/>
          </w:tcPr>
          <w:p w14:paraId="20522230" w14:textId="48CC6A42"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427</w:t>
            </w:r>
          </w:p>
        </w:tc>
        <w:tc>
          <w:tcPr>
            <w:tcW w:w="1194" w:type="dxa"/>
            <w:shd w:val="clear" w:color="auto" w:fill="auto"/>
          </w:tcPr>
          <w:p w14:paraId="09F63EB1" w14:textId="0A269C98" w:rsidR="002D25A1" w:rsidRPr="00EF14D8" w:rsidRDefault="00F33314" w:rsidP="005D3F6C">
            <w:pPr>
              <w:pStyle w:val="PARAGRAPH"/>
              <w:ind w:firstLine="0"/>
              <w:rPr>
                <w:rFonts w:ascii="Palatino" w:hAnsi="Palatino"/>
                <w:sz w:val="15"/>
                <w:szCs w:val="15"/>
              </w:rPr>
            </w:pPr>
            <w:r>
              <w:rPr>
                <w:rFonts w:ascii="Palatino" w:hAnsi="Palatino"/>
                <w:sz w:val="15"/>
                <w:szCs w:val="15"/>
              </w:rPr>
              <w:t>5</w:t>
            </w:r>
          </w:p>
        </w:tc>
        <w:tc>
          <w:tcPr>
            <w:tcW w:w="949" w:type="dxa"/>
            <w:shd w:val="clear" w:color="auto" w:fill="auto"/>
          </w:tcPr>
          <w:p w14:paraId="46CFC911" w14:textId="55F17B97" w:rsidR="002D25A1" w:rsidRPr="00EF14D8" w:rsidRDefault="00F33314" w:rsidP="005D3F6C">
            <w:pPr>
              <w:pStyle w:val="PARAGRAPH"/>
              <w:ind w:firstLine="0"/>
              <w:rPr>
                <w:rFonts w:ascii="Palatino" w:hAnsi="Palatino"/>
                <w:sz w:val="15"/>
                <w:szCs w:val="15"/>
              </w:rPr>
            </w:pPr>
            <w:r>
              <w:rPr>
                <w:rFonts w:ascii="Palatino" w:hAnsi="Palatino"/>
                <w:sz w:val="15"/>
                <w:szCs w:val="15"/>
              </w:rPr>
              <w:t>73</w:t>
            </w:r>
          </w:p>
        </w:tc>
      </w:tr>
      <w:tr w:rsidR="002D25A1" w:rsidRPr="00EF14D8" w14:paraId="63411445" w14:textId="77777777" w:rsidTr="008E356B">
        <w:trPr>
          <w:trHeight w:val="408"/>
        </w:trPr>
        <w:tc>
          <w:tcPr>
            <w:tcW w:w="641" w:type="dxa"/>
          </w:tcPr>
          <w:p w14:paraId="321C5590" w14:textId="727EB8DA" w:rsidR="002D25A1" w:rsidRPr="00EF14D8" w:rsidRDefault="00394770"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040B4BA2"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83" w:type="dxa"/>
            <w:shd w:val="clear" w:color="auto" w:fill="auto"/>
          </w:tcPr>
          <w:p w14:paraId="406142EB" w14:textId="2DD77BA8" w:rsidR="002D25A1" w:rsidRPr="00EF14D8" w:rsidRDefault="00140177" w:rsidP="005D3F6C">
            <w:pPr>
              <w:pStyle w:val="PARAGRAPH"/>
              <w:ind w:firstLine="0"/>
              <w:rPr>
                <w:rFonts w:ascii="Palatino" w:hAnsi="Palatino"/>
                <w:sz w:val="15"/>
                <w:szCs w:val="15"/>
              </w:rPr>
            </w:pPr>
            <w:r w:rsidRPr="00EF14D8">
              <w:rPr>
                <w:rFonts w:ascii="Palatino" w:hAnsi="Palatino"/>
                <w:sz w:val="15"/>
                <w:szCs w:val="15"/>
              </w:rPr>
              <w:t>7</w:t>
            </w:r>
          </w:p>
        </w:tc>
        <w:tc>
          <w:tcPr>
            <w:tcW w:w="1194" w:type="dxa"/>
            <w:shd w:val="clear" w:color="auto" w:fill="auto"/>
          </w:tcPr>
          <w:p w14:paraId="6E510CA2" w14:textId="04BDCF32" w:rsidR="002D25A1" w:rsidRPr="008E356B" w:rsidRDefault="002D25A1" w:rsidP="005D3F6C">
            <w:pPr>
              <w:pStyle w:val="PARAGRAPH"/>
              <w:ind w:firstLine="0"/>
              <w:rPr>
                <w:rFonts w:ascii="Palatino" w:hAnsi="Palatino"/>
                <w:b/>
                <w:bCs/>
                <w:sz w:val="15"/>
                <w:szCs w:val="15"/>
              </w:rPr>
            </w:pPr>
            <w:r w:rsidRPr="008E356B">
              <w:rPr>
                <w:rFonts w:ascii="Palatino" w:hAnsi="Palatino"/>
                <w:b/>
                <w:bCs/>
                <w:sz w:val="15"/>
                <w:szCs w:val="15"/>
              </w:rPr>
              <w:t>4</w:t>
            </w:r>
            <w:r w:rsidR="00F33314" w:rsidRPr="008E356B">
              <w:rPr>
                <w:rFonts w:ascii="Palatino" w:hAnsi="Palatino"/>
                <w:b/>
                <w:bCs/>
                <w:sz w:val="15"/>
                <w:szCs w:val="15"/>
              </w:rPr>
              <w:t>82</w:t>
            </w:r>
          </w:p>
        </w:tc>
        <w:tc>
          <w:tcPr>
            <w:tcW w:w="949" w:type="dxa"/>
            <w:shd w:val="clear" w:color="auto" w:fill="auto"/>
          </w:tcPr>
          <w:p w14:paraId="365E85D5" w14:textId="720D2DC1" w:rsidR="002D25A1" w:rsidRPr="00EF14D8" w:rsidRDefault="00F33314" w:rsidP="005D3F6C">
            <w:pPr>
              <w:pStyle w:val="PARAGRAPH"/>
              <w:ind w:firstLine="0"/>
              <w:rPr>
                <w:rFonts w:ascii="Palatino" w:hAnsi="Palatino"/>
                <w:sz w:val="15"/>
                <w:szCs w:val="15"/>
              </w:rPr>
            </w:pPr>
            <w:r>
              <w:rPr>
                <w:rFonts w:ascii="Palatino" w:hAnsi="Palatino"/>
                <w:sz w:val="15"/>
                <w:szCs w:val="15"/>
              </w:rPr>
              <w:t>7</w:t>
            </w:r>
          </w:p>
        </w:tc>
      </w:tr>
      <w:tr w:rsidR="002D25A1" w:rsidRPr="00EF14D8" w14:paraId="6A382FB2" w14:textId="77777777" w:rsidTr="008E356B">
        <w:trPr>
          <w:trHeight w:val="272"/>
        </w:trPr>
        <w:tc>
          <w:tcPr>
            <w:tcW w:w="641" w:type="dxa"/>
          </w:tcPr>
          <w:p w14:paraId="52B37761" w14:textId="77777777" w:rsidR="002D25A1" w:rsidRPr="00EF14D8" w:rsidRDefault="002D25A1" w:rsidP="005D3F6C">
            <w:pPr>
              <w:pStyle w:val="PARAGRAPH"/>
              <w:ind w:firstLine="0"/>
              <w:rPr>
                <w:rFonts w:ascii="Palatino" w:hAnsi="Palatino"/>
                <w:sz w:val="15"/>
                <w:szCs w:val="15"/>
              </w:rPr>
            </w:pPr>
          </w:p>
        </w:tc>
        <w:tc>
          <w:tcPr>
            <w:tcW w:w="1115" w:type="dxa"/>
          </w:tcPr>
          <w:p w14:paraId="49F795AF"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c>
          <w:tcPr>
            <w:tcW w:w="983" w:type="dxa"/>
            <w:shd w:val="clear" w:color="auto" w:fill="auto"/>
          </w:tcPr>
          <w:p w14:paraId="3A36456C" w14:textId="1E1EF571" w:rsidR="002D25A1" w:rsidRPr="00EF14D8" w:rsidRDefault="00F33314" w:rsidP="005D3F6C">
            <w:pPr>
              <w:pStyle w:val="PARAGRAPH"/>
              <w:ind w:firstLine="0"/>
              <w:rPr>
                <w:rFonts w:ascii="Palatino" w:hAnsi="Palatino"/>
                <w:sz w:val="15"/>
                <w:szCs w:val="15"/>
              </w:rPr>
            </w:pPr>
            <w:r>
              <w:rPr>
                <w:rFonts w:ascii="Palatino" w:hAnsi="Palatino"/>
                <w:sz w:val="15"/>
                <w:szCs w:val="15"/>
              </w:rPr>
              <w:t>100</w:t>
            </w:r>
          </w:p>
        </w:tc>
        <w:tc>
          <w:tcPr>
            <w:tcW w:w="1194" w:type="dxa"/>
            <w:shd w:val="clear" w:color="auto" w:fill="auto"/>
          </w:tcPr>
          <w:p w14:paraId="4F121AD2" w14:textId="46840206" w:rsidR="002D25A1" w:rsidRPr="00EF14D8" w:rsidRDefault="00F33314" w:rsidP="005D3F6C">
            <w:pPr>
              <w:pStyle w:val="PARAGRAPH"/>
              <w:ind w:firstLine="0"/>
              <w:rPr>
                <w:rFonts w:ascii="Palatino" w:hAnsi="Palatino"/>
                <w:sz w:val="15"/>
                <w:szCs w:val="15"/>
              </w:rPr>
            </w:pPr>
            <w:r>
              <w:rPr>
                <w:rFonts w:ascii="Palatino" w:hAnsi="Palatino"/>
                <w:sz w:val="15"/>
                <w:szCs w:val="15"/>
              </w:rPr>
              <w:t>2</w:t>
            </w:r>
          </w:p>
        </w:tc>
        <w:tc>
          <w:tcPr>
            <w:tcW w:w="949" w:type="dxa"/>
            <w:shd w:val="clear" w:color="auto" w:fill="auto"/>
          </w:tcPr>
          <w:p w14:paraId="049BDB49" w14:textId="765EA47A"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397</w:t>
            </w:r>
          </w:p>
        </w:tc>
      </w:tr>
    </w:tbl>
    <w:p w14:paraId="13382A4C" w14:textId="77777777" w:rsidR="001824D7" w:rsidRPr="00EF14D8" w:rsidRDefault="001824D7" w:rsidP="00870EDE">
      <w:pPr>
        <w:pStyle w:val="PARAGRAPH"/>
        <w:ind w:firstLine="0"/>
        <w:rPr>
          <w:rFonts w:ascii="Palatino" w:hAnsi="Palatino"/>
          <w:b/>
          <w:bCs/>
          <w:sz w:val="19"/>
          <w:szCs w:val="19"/>
        </w:rPr>
      </w:pPr>
    </w:p>
    <w:p w14:paraId="4714E27E" w14:textId="786F780C" w:rsidR="00870EDE" w:rsidRPr="00EF14D8" w:rsidRDefault="001C1993" w:rsidP="00870EDE">
      <w:pPr>
        <w:pStyle w:val="PARAGRAPH"/>
        <w:ind w:firstLine="0"/>
        <w:rPr>
          <w:rFonts w:ascii="Palatino" w:hAnsi="Palatino"/>
          <w:sz w:val="18"/>
          <w:szCs w:val="18"/>
        </w:rPr>
      </w:pPr>
      <w:r w:rsidRPr="00EF14D8">
        <w:rPr>
          <w:rFonts w:ascii="Palatino" w:hAnsi="Palatino"/>
          <w:sz w:val="18"/>
          <w:szCs w:val="18"/>
        </w:rPr>
        <w:t>This confusion matrix shows that the proposed hierarchical model has a recall of 9</w:t>
      </w:r>
      <w:r w:rsidR="00F12C28">
        <w:rPr>
          <w:rFonts w:ascii="Palatino" w:hAnsi="Palatino"/>
          <w:sz w:val="18"/>
          <w:szCs w:val="18"/>
        </w:rPr>
        <w:t>7</w:t>
      </w:r>
      <w:r w:rsidRPr="00EF14D8">
        <w:rPr>
          <w:rFonts w:ascii="Palatino" w:hAnsi="Palatino"/>
          <w:sz w:val="18"/>
          <w:szCs w:val="18"/>
        </w:rPr>
        <w:t>%, and a precision of 9</w:t>
      </w:r>
      <w:r w:rsidR="00F12C28">
        <w:rPr>
          <w:rFonts w:ascii="Palatino" w:hAnsi="Palatino"/>
          <w:sz w:val="18"/>
          <w:szCs w:val="18"/>
        </w:rPr>
        <w:t>9</w:t>
      </w:r>
      <w:r w:rsidRPr="00EF14D8">
        <w:rPr>
          <w:rFonts w:ascii="Palatino" w:hAnsi="Palatino"/>
          <w:sz w:val="18"/>
          <w:szCs w:val="18"/>
        </w:rPr>
        <w:t>%</w:t>
      </w:r>
      <w:r w:rsidR="007353D8">
        <w:rPr>
          <w:rFonts w:ascii="Palatino" w:hAnsi="Palatino"/>
          <w:sz w:val="18"/>
          <w:szCs w:val="18"/>
        </w:rPr>
        <w:t xml:space="preserve"> for the </w:t>
      </w:r>
      <w:r w:rsidR="007353D8">
        <w:rPr>
          <w:rFonts w:ascii="Palatino" w:hAnsi="Palatino"/>
          <w:sz w:val="18"/>
          <w:szCs w:val="18"/>
        </w:rPr>
        <w:t>COVID-19 positive class</w:t>
      </w:r>
      <w:r w:rsidRPr="00EF14D8">
        <w:rPr>
          <w:rFonts w:ascii="Palatino" w:hAnsi="Palatino"/>
          <w:sz w:val="18"/>
          <w:szCs w:val="18"/>
        </w:rPr>
        <w:t>. As stated previously, precision and recall are important metrics to consider in this paper’s investigation.</w:t>
      </w:r>
      <w:r w:rsidR="00A4621B" w:rsidRPr="00EF14D8">
        <w:rPr>
          <w:rFonts w:ascii="Palatino" w:hAnsi="Palatino"/>
          <w:sz w:val="18"/>
          <w:szCs w:val="18"/>
        </w:rPr>
        <w:t xml:space="preserve"> </w:t>
      </w:r>
      <w:r w:rsidR="00AB2881">
        <w:rPr>
          <w:rFonts w:ascii="Palatino" w:hAnsi="Palatino"/>
          <w:sz w:val="18"/>
          <w:szCs w:val="18"/>
        </w:rPr>
        <w:t xml:space="preserve">Notably, out of all the </w:t>
      </w:r>
      <w:r w:rsidR="003E7F6E">
        <w:rPr>
          <w:rFonts w:ascii="Palatino" w:hAnsi="Palatino"/>
          <w:sz w:val="18"/>
          <w:szCs w:val="18"/>
        </w:rPr>
        <w:t>predicted</w:t>
      </w:r>
      <w:r w:rsidR="00AB2881">
        <w:rPr>
          <w:rFonts w:ascii="Palatino" w:hAnsi="Palatino"/>
          <w:sz w:val="18"/>
          <w:szCs w:val="18"/>
        </w:rPr>
        <w:t xml:space="preserve"> COVID-19 positive medical scans in the test set, the model predicted only 7 incorrectly, out of a total of 489 images, giving the precision of 99%. Additionally, out of all the images </w:t>
      </w:r>
      <w:r w:rsidR="004C44C3">
        <w:rPr>
          <w:rFonts w:ascii="Palatino" w:hAnsi="Palatino"/>
          <w:sz w:val="18"/>
          <w:szCs w:val="18"/>
        </w:rPr>
        <w:t xml:space="preserve">that were </w:t>
      </w:r>
      <w:proofErr w:type="gramStart"/>
      <w:r w:rsidR="004C44C3">
        <w:rPr>
          <w:rFonts w:ascii="Palatino" w:hAnsi="Palatino"/>
          <w:sz w:val="18"/>
          <w:szCs w:val="18"/>
        </w:rPr>
        <w:t>actually</w:t>
      </w:r>
      <w:r w:rsidR="00AB2881">
        <w:rPr>
          <w:rFonts w:ascii="Palatino" w:hAnsi="Palatino"/>
          <w:sz w:val="18"/>
          <w:szCs w:val="18"/>
        </w:rPr>
        <w:t xml:space="preserve"> COVID-19</w:t>
      </w:r>
      <w:proofErr w:type="gramEnd"/>
      <w:r w:rsidR="00AB2881">
        <w:rPr>
          <w:rFonts w:ascii="Palatino" w:hAnsi="Palatino"/>
          <w:sz w:val="18"/>
          <w:szCs w:val="18"/>
        </w:rPr>
        <w:t xml:space="preserve"> positive, the model only incorrectly predicted 14 out of 496. </w:t>
      </w:r>
      <w:r w:rsidR="004666A8">
        <w:rPr>
          <w:rFonts w:ascii="Palatino" w:hAnsi="Palatino"/>
          <w:sz w:val="18"/>
          <w:szCs w:val="18"/>
        </w:rPr>
        <w:t xml:space="preserve">This model predicts a relatively high number of false positives for the healthy and ‘other’ classes. In particular, the model predicts </w:t>
      </w:r>
      <w:r w:rsidR="00DA7CA1">
        <w:rPr>
          <w:rFonts w:ascii="Palatino" w:hAnsi="Palatino"/>
          <w:sz w:val="18"/>
          <w:szCs w:val="18"/>
        </w:rPr>
        <w:t>‘other’</w:t>
      </w:r>
      <w:r w:rsidR="004666A8">
        <w:rPr>
          <w:rFonts w:ascii="Palatino" w:hAnsi="Palatino"/>
          <w:sz w:val="18"/>
          <w:szCs w:val="18"/>
        </w:rPr>
        <w:t xml:space="preserve"> scans as belonging to the</w:t>
      </w:r>
      <w:r w:rsidR="00DA7CA1">
        <w:rPr>
          <w:rFonts w:ascii="Palatino" w:hAnsi="Palatino"/>
          <w:sz w:val="18"/>
          <w:szCs w:val="18"/>
        </w:rPr>
        <w:t xml:space="preserve"> healthy</w:t>
      </w:r>
      <w:r w:rsidR="004666A8">
        <w:rPr>
          <w:rFonts w:ascii="Palatino" w:hAnsi="Palatino"/>
          <w:sz w:val="18"/>
          <w:szCs w:val="18"/>
        </w:rPr>
        <w:t xml:space="preserve"> class for 100 samples out of the 534 total samples </w:t>
      </w:r>
      <w:r w:rsidR="00DA7CA1">
        <w:rPr>
          <w:rFonts w:ascii="Palatino" w:hAnsi="Palatino"/>
          <w:sz w:val="18"/>
          <w:szCs w:val="18"/>
        </w:rPr>
        <w:t>predicted as belonging to</w:t>
      </w:r>
      <w:r w:rsidR="004666A8">
        <w:rPr>
          <w:rFonts w:ascii="Palatino" w:hAnsi="Palatino"/>
          <w:sz w:val="18"/>
          <w:szCs w:val="18"/>
        </w:rPr>
        <w:t xml:space="preserve"> the healthy class, and 73 </w:t>
      </w:r>
      <w:r w:rsidR="00DA7CA1">
        <w:rPr>
          <w:rFonts w:ascii="Palatino" w:hAnsi="Palatino"/>
          <w:sz w:val="18"/>
          <w:szCs w:val="18"/>
        </w:rPr>
        <w:t>healthy</w:t>
      </w:r>
      <w:r w:rsidR="004666A8">
        <w:rPr>
          <w:rFonts w:ascii="Palatino" w:hAnsi="Palatino"/>
          <w:sz w:val="18"/>
          <w:szCs w:val="18"/>
        </w:rPr>
        <w:t xml:space="preserve"> scans as belonging to the </w:t>
      </w:r>
      <w:r w:rsidR="00DA7CA1">
        <w:rPr>
          <w:rFonts w:ascii="Palatino" w:hAnsi="Palatino"/>
          <w:sz w:val="18"/>
          <w:szCs w:val="18"/>
        </w:rPr>
        <w:t>‘other’</w:t>
      </w:r>
      <w:r w:rsidR="004666A8">
        <w:rPr>
          <w:rFonts w:ascii="Palatino" w:hAnsi="Palatino"/>
          <w:sz w:val="18"/>
          <w:szCs w:val="18"/>
        </w:rPr>
        <w:t xml:space="preserve"> class out of a total of 477 total</w:t>
      </w:r>
      <w:r w:rsidR="00DA7CA1">
        <w:rPr>
          <w:rFonts w:ascii="Palatino" w:hAnsi="Palatino"/>
          <w:sz w:val="18"/>
          <w:szCs w:val="18"/>
        </w:rPr>
        <w:t xml:space="preserve"> predicted</w:t>
      </w:r>
      <w:r w:rsidR="004666A8">
        <w:rPr>
          <w:rFonts w:ascii="Palatino" w:hAnsi="Palatino"/>
          <w:sz w:val="18"/>
          <w:szCs w:val="18"/>
        </w:rPr>
        <w:t xml:space="preserve"> ‘other’ scans in the test set. However, these numbers of incorrect predictions are in-line with the other state-of-the-art models</w:t>
      </w:r>
      <w:r w:rsidR="00A4621B" w:rsidRPr="00EF14D8">
        <w:rPr>
          <w:rFonts w:ascii="Palatino" w:hAnsi="Palatino"/>
          <w:sz w:val="18"/>
          <w:szCs w:val="18"/>
        </w:rPr>
        <w:t>. A summary of this model’s stats can be found below:</w:t>
      </w:r>
    </w:p>
    <w:p w14:paraId="70203889" w14:textId="77777777" w:rsidR="007E7081" w:rsidRPr="00EF14D8" w:rsidRDefault="007E7081" w:rsidP="00870EDE">
      <w:pPr>
        <w:pStyle w:val="PARAGRAPH"/>
        <w:ind w:firstLine="0"/>
        <w:rPr>
          <w:rFonts w:ascii="Palatino" w:hAnsi="Palatino"/>
          <w:sz w:val="18"/>
          <w:szCs w:val="18"/>
        </w:rPr>
      </w:pPr>
    </w:p>
    <w:p w14:paraId="26B61D4F" w14:textId="040078D0" w:rsidR="00221D51" w:rsidRDefault="00221D51" w:rsidP="00221D51">
      <w:pPr>
        <w:pStyle w:val="Caption"/>
        <w:keepNext/>
      </w:pPr>
      <w:r>
        <w:t xml:space="preserve">Table </w:t>
      </w:r>
      <w:r>
        <w:fldChar w:fldCharType="begin"/>
      </w:r>
      <w:r>
        <w:instrText xml:space="preserve"> SEQ Table \* ARABIC </w:instrText>
      </w:r>
      <w:r>
        <w:fldChar w:fldCharType="separate"/>
      </w:r>
      <w:r w:rsidR="00831CA2">
        <w:rPr>
          <w:noProof/>
        </w:rPr>
        <w:t>16</w:t>
      </w:r>
      <w:r>
        <w:fldChar w:fldCharType="end"/>
      </w:r>
      <w:r>
        <w:t>: Evaluation Metrics Summary for Proposed Ensemble Method</w:t>
      </w:r>
    </w:p>
    <w:tbl>
      <w:tblPr>
        <w:tblStyle w:val="TableGrid"/>
        <w:tblW w:w="0" w:type="auto"/>
        <w:tblLook w:val="04A0" w:firstRow="1" w:lastRow="0" w:firstColumn="1" w:lastColumn="0" w:noHBand="0" w:noVBand="1"/>
      </w:tblPr>
      <w:tblGrid>
        <w:gridCol w:w="2438"/>
        <w:gridCol w:w="2439"/>
      </w:tblGrid>
      <w:tr w:rsidR="006967A8" w:rsidRPr="00EF14D8" w14:paraId="07AE34C0" w14:textId="77777777" w:rsidTr="005D3F6C">
        <w:tc>
          <w:tcPr>
            <w:tcW w:w="2438" w:type="dxa"/>
          </w:tcPr>
          <w:p w14:paraId="3500AF43" w14:textId="77777777" w:rsidR="006967A8" w:rsidRPr="00EF14D8" w:rsidRDefault="006967A8" w:rsidP="005D3F6C">
            <w:pPr>
              <w:pStyle w:val="PARAGRAPH"/>
              <w:ind w:firstLine="0"/>
              <w:rPr>
                <w:rFonts w:ascii="Palatino" w:hAnsi="Palatino"/>
                <w:b/>
                <w:bCs/>
                <w:sz w:val="18"/>
                <w:szCs w:val="18"/>
              </w:rPr>
            </w:pPr>
            <w:r w:rsidRPr="00EF14D8">
              <w:rPr>
                <w:rFonts w:ascii="Palatino" w:hAnsi="Palatino"/>
                <w:b/>
                <w:bCs/>
                <w:sz w:val="18"/>
                <w:szCs w:val="18"/>
              </w:rPr>
              <w:t>Evaluation Metric</w:t>
            </w:r>
          </w:p>
        </w:tc>
        <w:tc>
          <w:tcPr>
            <w:tcW w:w="2439" w:type="dxa"/>
          </w:tcPr>
          <w:p w14:paraId="7650753A" w14:textId="77777777" w:rsidR="006967A8" w:rsidRPr="00EF14D8" w:rsidRDefault="006967A8" w:rsidP="005D3F6C">
            <w:pPr>
              <w:pStyle w:val="PARAGRAPH"/>
              <w:ind w:firstLine="0"/>
              <w:rPr>
                <w:rFonts w:ascii="Palatino" w:hAnsi="Palatino"/>
                <w:sz w:val="18"/>
                <w:szCs w:val="18"/>
              </w:rPr>
            </w:pPr>
          </w:p>
        </w:tc>
      </w:tr>
      <w:tr w:rsidR="006967A8" w:rsidRPr="00EF14D8" w14:paraId="38633DA9" w14:textId="77777777" w:rsidTr="005D3F6C">
        <w:tc>
          <w:tcPr>
            <w:tcW w:w="2438" w:type="dxa"/>
          </w:tcPr>
          <w:p w14:paraId="412A54D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Accuracy</w:t>
            </w:r>
          </w:p>
        </w:tc>
        <w:tc>
          <w:tcPr>
            <w:tcW w:w="2439" w:type="dxa"/>
          </w:tcPr>
          <w:p w14:paraId="10055A3B" w14:textId="1A1623ED"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0.8</w:t>
            </w:r>
            <w:r w:rsidR="007A2547">
              <w:rPr>
                <w:rFonts w:ascii="Palatino" w:hAnsi="Palatino"/>
                <w:sz w:val="18"/>
                <w:szCs w:val="18"/>
              </w:rPr>
              <w:t>7</w:t>
            </w:r>
          </w:p>
        </w:tc>
      </w:tr>
      <w:tr w:rsidR="006967A8" w:rsidRPr="00EF14D8" w14:paraId="38B9962E" w14:textId="77777777" w:rsidTr="005D3F6C">
        <w:tc>
          <w:tcPr>
            <w:tcW w:w="2438" w:type="dxa"/>
          </w:tcPr>
          <w:p w14:paraId="5241470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Precision (Class 1)</w:t>
            </w:r>
          </w:p>
        </w:tc>
        <w:tc>
          <w:tcPr>
            <w:tcW w:w="2439" w:type="dxa"/>
          </w:tcPr>
          <w:p w14:paraId="2D4E87B9" w14:textId="16CC6F43"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9</w:t>
            </w:r>
          </w:p>
        </w:tc>
      </w:tr>
      <w:tr w:rsidR="006967A8" w:rsidRPr="00EF14D8" w14:paraId="6EDDCC8B" w14:textId="77777777" w:rsidTr="005D3F6C">
        <w:tc>
          <w:tcPr>
            <w:tcW w:w="2438" w:type="dxa"/>
          </w:tcPr>
          <w:p w14:paraId="42C3319C"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Recall (Class 1)</w:t>
            </w:r>
          </w:p>
        </w:tc>
        <w:tc>
          <w:tcPr>
            <w:tcW w:w="2439" w:type="dxa"/>
          </w:tcPr>
          <w:p w14:paraId="555311C6" w14:textId="7B2ECE59"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7</w:t>
            </w:r>
          </w:p>
        </w:tc>
      </w:tr>
      <w:tr w:rsidR="007C30E6" w:rsidRPr="00EF14D8" w14:paraId="31BC8E5D" w14:textId="77777777" w:rsidTr="005D3F6C">
        <w:tc>
          <w:tcPr>
            <w:tcW w:w="2438" w:type="dxa"/>
          </w:tcPr>
          <w:p w14:paraId="2364BAAF" w14:textId="7011FC58" w:rsidR="007C30E6" w:rsidRPr="00EF14D8" w:rsidRDefault="007C30E6" w:rsidP="007C30E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A5AA017" w14:textId="5CA568ED" w:rsidR="007C30E6" w:rsidRPr="00EF14D8" w:rsidRDefault="007C30E6" w:rsidP="007C30E6">
            <w:pPr>
              <w:pStyle w:val="PARAGRAPH"/>
              <w:ind w:firstLine="0"/>
              <w:rPr>
                <w:rFonts w:ascii="Palatino" w:hAnsi="Palatino"/>
                <w:sz w:val="18"/>
                <w:szCs w:val="18"/>
              </w:rPr>
            </w:pPr>
            <w:r>
              <w:rPr>
                <w:rFonts w:ascii="Palatino" w:hAnsi="Palatino"/>
                <w:sz w:val="18"/>
                <w:szCs w:val="18"/>
              </w:rPr>
              <w:t>0.97</w:t>
            </w:r>
          </w:p>
        </w:tc>
      </w:tr>
      <w:tr w:rsidR="007C30E6" w:rsidRPr="00EF14D8" w14:paraId="7A6404A1" w14:textId="77777777" w:rsidTr="005D3F6C">
        <w:tc>
          <w:tcPr>
            <w:tcW w:w="2438" w:type="dxa"/>
          </w:tcPr>
          <w:p w14:paraId="68874509" w14:textId="7D0ABC9E" w:rsidR="007C30E6" w:rsidRPr="00EF14D8" w:rsidRDefault="007C30E6" w:rsidP="007C30E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87061C8" w14:textId="6508508D" w:rsidR="007C30E6" w:rsidRPr="00EF14D8" w:rsidRDefault="00754E58" w:rsidP="007C30E6">
            <w:pPr>
              <w:pStyle w:val="PARAGRAPH"/>
              <w:ind w:firstLine="0"/>
              <w:rPr>
                <w:rFonts w:ascii="Palatino" w:hAnsi="Palatino"/>
                <w:sz w:val="18"/>
                <w:szCs w:val="18"/>
              </w:rPr>
            </w:pPr>
            <w:r>
              <w:rPr>
                <w:rFonts w:ascii="Palatino" w:hAnsi="Palatino"/>
                <w:sz w:val="18"/>
                <w:szCs w:val="18"/>
              </w:rPr>
              <w:t>0.99</w:t>
            </w:r>
          </w:p>
        </w:tc>
      </w:tr>
      <w:tr w:rsidR="007C30E6" w:rsidRPr="00EF14D8" w14:paraId="371C26F1" w14:textId="77777777" w:rsidTr="005D3F6C">
        <w:tc>
          <w:tcPr>
            <w:tcW w:w="2438" w:type="dxa"/>
          </w:tcPr>
          <w:p w14:paraId="4DFCD4C0" w14:textId="77777777" w:rsidR="007C30E6" w:rsidRPr="00EF14D8" w:rsidRDefault="007C30E6" w:rsidP="007C30E6">
            <w:pPr>
              <w:pStyle w:val="PARAGRAPH"/>
              <w:ind w:firstLine="0"/>
              <w:rPr>
                <w:rFonts w:ascii="Palatino" w:hAnsi="Palatino"/>
                <w:sz w:val="18"/>
                <w:szCs w:val="18"/>
              </w:rPr>
            </w:pPr>
            <w:r w:rsidRPr="00EF14D8">
              <w:rPr>
                <w:rFonts w:ascii="Palatino" w:hAnsi="Palatino"/>
                <w:sz w:val="18"/>
                <w:szCs w:val="18"/>
              </w:rPr>
              <w:t>Time Taken on Test Set</w:t>
            </w:r>
          </w:p>
        </w:tc>
        <w:tc>
          <w:tcPr>
            <w:tcW w:w="2439" w:type="dxa"/>
          </w:tcPr>
          <w:p w14:paraId="777AA516" w14:textId="18396BCD" w:rsidR="007C30E6" w:rsidRPr="00EF14D8" w:rsidRDefault="007C30E6" w:rsidP="007C30E6">
            <w:pPr>
              <w:pStyle w:val="PARAGRAPH"/>
              <w:ind w:firstLine="0"/>
              <w:rPr>
                <w:rFonts w:ascii="Palatino" w:hAnsi="Palatino"/>
                <w:sz w:val="18"/>
                <w:szCs w:val="18"/>
              </w:rPr>
            </w:pPr>
            <w:r>
              <w:rPr>
                <w:rFonts w:ascii="Palatino" w:hAnsi="Palatino"/>
                <w:sz w:val="18"/>
                <w:szCs w:val="18"/>
              </w:rPr>
              <w:t>49.6</w:t>
            </w:r>
            <w:r w:rsidRPr="00EF14D8">
              <w:rPr>
                <w:rFonts w:ascii="Palatino" w:hAnsi="Palatino"/>
                <w:sz w:val="18"/>
                <w:szCs w:val="18"/>
              </w:rPr>
              <w:t xml:space="preserve"> seconds</w:t>
            </w:r>
          </w:p>
        </w:tc>
      </w:tr>
    </w:tbl>
    <w:p w14:paraId="74F404B6" w14:textId="77777777" w:rsidR="00924113" w:rsidRPr="00EF14D8" w:rsidRDefault="00924113" w:rsidP="00870EDE">
      <w:pPr>
        <w:pStyle w:val="PARAGRAPH"/>
        <w:ind w:firstLine="0"/>
        <w:rPr>
          <w:rFonts w:ascii="Palatino" w:hAnsi="Palatino"/>
          <w:sz w:val="18"/>
          <w:szCs w:val="18"/>
        </w:rPr>
      </w:pPr>
    </w:p>
    <w:p w14:paraId="26C6435F" w14:textId="5D740BB2" w:rsidR="00B325EC" w:rsidRPr="00EF14D8" w:rsidRDefault="00B325EC" w:rsidP="00870EDE">
      <w:pPr>
        <w:pStyle w:val="PARAGRAPH"/>
        <w:ind w:firstLine="0"/>
        <w:rPr>
          <w:rFonts w:ascii="Palatino" w:hAnsi="Palatino"/>
          <w:sz w:val="18"/>
          <w:szCs w:val="18"/>
        </w:rPr>
      </w:pPr>
      <w:r w:rsidRPr="00EF14D8">
        <w:rPr>
          <w:rFonts w:ascii="Palatino" w:hAnsi="Palatino"/>
          <w:sz w:val="18"/>
          <w:szCs w:val="18"/>
        </w:rPr>
        <w:t xml:space="preserve">As can be seen above, this model takes approximately </w:t>
      </w:r>
      <w:r w:rsidR="00377F9D">
        <w:rPr>
          <w:rFonts w:ascii="Palatino" w:hAnsi="Palatino"/>
          <w:sz w:val="18"/>
          <w:szCs w:val="18"/>
        </w:rPr>
        <w:t>2</w:t>
      </w:r>
      <w:r w:rsidRPr="00EF14D8">
        <w:rPr>
          <w:rFonts w:ascii="Palatino" w:hAnsi="Palatino"/>
          <w:sz w:val="18"/>
          <w:szCs w:val="18"/>
        </w:rPr>
        <w:t xml:space="preserve"> times the time to run on the test set as the other models in this study. However, </w:t>
      </w:r>
      <w:r w:rsidR="00377F9D">
        <w:rPr>
          <w:rFonts w:ascii="Palatino" w:hAnsi="Palatino"/>
          <w:sz w:val="18"/>
          <w:szCs w:val="18"/>
        </w:rPr>
        <w:t>50</w:t>
      </w:r>
      <w:r w:rsidRPr="00EF14D8">
        <w:rPr>
          <w:rFonts w:ascii="Palatino" w:hAnsi="Palatino"/>
          <w:sz w:val="18"/>
          <w:szCs w:val="18"/>
        </w:rPr>
        <w:t xml:space="preserve"> seconds is still fast enough to be used in the real-world and not have doctors waiting for the results of the model inference for too long </w:t>
      </w:r>
      <w:proofErr w:type="gramStart"/>
      <w:r w:rsidRPr="00EF14D8">
        <w:rPr>
          <w:rFonts w:ascii="Palatino" w:hAnsi="Palatino"/>
          <w:sz w:val="18"/>
          <w:szCs w:val="18"/>
        </w:rPr>
        <w:t>in order to</w:t>
      </w:r>
      <w:proofErr w:type="gramEnd"/>
      <w:r w:rsidRPr="00EF14D8">
        <w:rPr>
          <w:rFonts w:ascii="Palatino" w:hAnsi="Palatino"/>
          <w:sz w:val="18"/>
          <w:szCs w:val="18"/>
        </w:rPr>
        <w:t xml:space="preserve"> aid with the diagnosis.</w:t>
      </w:r>
    </w:p>
    <w:p w14:paraId="738CE91C" w14:textId="7FD7CAB5" w:rsidR="0003499F" w:rsidRPr="00EF14D8" w:rsidRDefault="0003499F" w:rsidP="0003499F">
      <w:pPr>
        <w:pStyle w:val="PARAGRAPH"/>
        <w:ind w:firstLine="0"/>
        <w:rPr>
          <w:rFonts w:ascii="Palatino" w:hAnsi="Palatino"/>
          <w:sz w:val="18"/>
          <w:szCs w:val="18"/>
        </w:rPr>
      </w:pPr>
    </w:p>
    <w:p w14:paraId="1488858E" w14:textId="66D4D35B" w:rsidR="0003499F" w:rsidRDefault="0003499F" w:rsidP="0003499F">
      <w:pPr>
        <w:pStyle w:val="PARAGRAPH"/>
        <w:ind w:firstLine="0"/>
        <w:rPr>
          <w:rFonts w:ascii="Palatino" w:hAnsi="Palatino"/>
          <w:sz w:val="18"/>
          <w:szCs w:val="18"/>
          <w:u w:val="single"/>
        </w:rPr>
      </w:pPr>
      <w:r w:rsidRPr="00EF14D8">
        <w:rPr>
          <w:rFonts w:ascii="Palatino" w:hAnsi="Palatino"/>
          <w:sz w:val="18"/>
          <w:szCs w:val="18"/>
          <w:u w:val="single"/>
        </w:rPr>
        <w:t>Grad-CAM Heatmap</w:t>
      </w:r>
    </w:p>
    <w:p w14:paraId="0DBD2C85" w14:textId="16F026DA" w:rsidR="0097067F" w:rsidRPr="0097067F" w:rsidRDefault="0097067F" w:rsidP="00C51A7A">
      <w:pPr>
        <w:pStyle w:val="PARAGRAPH"/>
        <w:ind w:firstLine="0"/>
        <w:rPr>
          <w:rFonts w:ascii="Palatino" w:hAnsi="Palatino"/>
          <w:sz w:val="18"/>
          <w:szCs w:val="18"/>
        </w:rPr>
      </w:pPr>
      <w:proofErr w:type="gramStart"/>
      <w:r>
        <w:rPr>
          <w:rFonts w:ascii="Palatino" w:hAnsi="Palatino"/>
          <w:sz w:val="18"/>
          <w:szCs w:val="18"/>
        </w:rPr>
        <w:t>In order to</w:t>
      </w:r>
      <w:proofErr w:type="gramEnd"/>
      <w:r>
        <w:rPr>
          <w:rFonts w:ascii="Palatino" w:hAnsi="Palatino"/>
          <w:sz w:val="18"/>
          <w:szCs w:val="18"/>
        </w:rPr>
        <w:t xml:space="preserve"> create heatmaps with the ensemble model, the target layers for both the VGG16 and EfficientNetB0 layers are used. The result of these target layers for each of the models in the ensemble is then averaged</w:t>
      </w:r>
      <w:r w:rsidR="00BF79CE">
        <w:rPr>
          <w:rFonts w:ascii="Palatino" w:hAnsi="Palatino"/>
          <w:sz w:val="18"/>
          <w:szCs w:val="18"/>
        </w:rPr>
        <w:t xml:space="preserve"> to produce the final output for the whole ensemble model.</w:t>
      </w:r>
    </w:p>
    <w:p w14:paraId="04D91A68" w14:textId="77777777" w:rsidR="00206773" w:rsidRDefault="004A52FC" w:rsidP="00206773">
      <w:pPr>
        <w:pStyle w:val="PARAGRAPH"/>
        <w:keepNext/>
        <w:ind w:firstLine="0"/>
      </w:pPr>
      <w:r w:rsidRPr="00EF14D8">
        <w:rPr>
          <w:rFonts w:ascii="Palatino" w:hAnsi="Palatino"/>
          <w:noProof/>
          <w:sz w:val="18"/>
          <w:szCs w:val="18"/>
        </w:rPr>
        <w:drawing>
          <wp:inline distT="0" distB="0" distL="0" distR="0" wp14:anchorId="44C591E9" wp14:editId="71B73E7A">
            <wp:extent cx="3103245" cy="1810385"/>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B04F95F" w14:textId="217BC2DB" w:rsidR="0003499F" w:rsidRPr="00EF14D8" w:rsidRDefault="00206773" w:rsidP="00206773">
      <w:pPr>
        <w:pStyle w:val="Caption"/>
        <w:rPr>
          <w:rFonts w:ascii="Palatino" w:hAnsi="Palatino"/>
        </w:rPr>
      </w:pPr>
      <w:r>
        <w:t>Figure</w:t>
      </w:r>
      <w:r w:rsidR="00FF03C2">
        <w:t xml:space="preserve"> 10</w:t>
      </w:r>
      <w:r>
        <w:t xml:space="preserve">: ROAD Most Relevant First scores across various percentiles of pixel </w:t>
      </w:r>
      <w:proofErr w:type="spellStart"/>
      <w:r>
        <w:t>importances</w:t>
      </w:r>
      <w:proofErr w:type="spellEnd"/>
      <w:r>
        <w:t xml:space="preserve"> for Proposed Ensemble Method</w:t>
      </w:r>
    </w:p>
    <w:p w14:paraId="0655FB10" w14:textId="088CE647" w:rsidR="00870EDE" w:rsidRDefault="0070672B" w:rsidP="00870EDE">
      <w:pPr>
        <w:pStyle w:val="PARAGRAPH"/>
        <w:ind w:firstLine="0"/>
        <w:rPr>
          <w:rFonts w:ascii="Palatino" w:hAnsi="Palatino"/>
          <w:sz w:val="19"/>
          <w:szCs w:val="19"/>
        </w:rPr>
      </w:pPr>
      <w:r>
        <w:rPr>
          <w:rFonts w:ascii="Palatino" w:hAnsi="Palatino"/>
          <w:sz w:val="19"/>
          <w:szCs w:val="19"/>
        </w:rPr>
        <w:t>As can be seen in the graph above, the proposed ensemble model’s confidence drops from 27.1% at the 50</w:t>
      </w:r>
      <w:r w:rsidRPr="0070672B">
        <w:rPr>
          <w:rFonts w:ascii="Palatino" w:hAnsi="Palatino"/>
          <w:sz w:val="19"/>
          <w:szCs w:val="19"/>
          <w:vertAlign w:val="superscript"/>
        </w:rPr>
        <w:t>th</w:t>
      </w:r>
      <w:r>
        <w:rPr>
          <w:rFonts w:ascii="Palatino" w:hAnsi="Palatino"/>
          <w:sz w:val="19"/>
          <w:szCs w:val="19"/>
        </w:rPr>
        <w:t xml:space="preserve"> percentile of important pixels to 6.32% at the 90</w:t>
      </w:r>
      <w:r w:rsidRPr="0070672B">
        <w:rPr>
          <w:rFonts w:ascii="Palatino" w:hAnsi="Palatino"/>
          <w:sz w:val="19"/>
          <w:szCs w:val="19"/>
          <w:vertAlign w:val="superscript"/>
        </w:rPr>
        <w:t>th</w:t>
      </w:r>
      <w:r>
        <w:rPr>
          <w:rFonts w:ascii="Palatino" w:hAnsi="Palatino"/>
          <w:sz w:val="19"/>
          <w:szCs w:val="19"/>
        </w:rPr>
        <w:t xml:space="preserve"> percentile pixels. This is a significant increase from the other 4 state-of-the-art models tested in this paper, which found the highest confidence drop at the 90</w:t>
      </w:r>
      <w:r w:rsidRPr="0070672B">
        <w:rPr>
          <w:rFonts w:ascii="Palatino" w:hAnsi="Palatino"/>
          <w:sz w:val="19"/>
          <w:szCs w:val="19"/>
          <w:vertAlign w:val="superscript"/>
        </w:rPr>
        <w:t>th</w:t>
      </w:r>
      <w:r>
        <w:rPr>
          <w:rFonts w:ascii="Palatino" w:hAnsi="Palatino"/>
          <w:sz w:val="19"/>
          <w:szCs w:val="19"/>
        </w:rPr>
        <w:t xml:space="preserve"> percentile to be 3.85% and the highest confidence drop at 50</w:t>
      </w:r>
      <w:r w:rsidRPr="0070672B">
        <w:rPr>
          <w:rFonts w:ascii="Palatino" w:hAnsi="Palatino"/>
          <w:sz w:val="19"/>
          <w:szCs w:val="19"/>
          <w:vertAlign w:val="superscript"/>
        </w:rPr>
        <w:t>th</w:t>
      </w:r>
      <w:r>
        <w:rPr>
          <w:rFonts w:ascii="Palatino" w:hAnsi="Palatino"/>
          <w:sz w:val="19"/>
          <w:szCs w:val="19"/>
        </w:rPr>
        <w:t xml:space="preserve"> percentile to be </w:t>
      </w:r>
      <w:r>
        <w:rPr>
          <w:rFonts w:ascii="Palatino" w:hAnsi="Palatino"/>
          <w:sz w:val="19"/>
          <w:szCs w:val="19"/>
        </w:rPr>
        <w:lastRenderedPageBreak/>
        <w:t xml:space="preserve">17% for the DenseNet201 model and VGG16 model respectively. </w:t>
      </w:r>
    </w:p>
    <w:p w14:paraId="206AE545" w14:textId="1FF76FB3" w:rsidR="002E39B1" w:rsidRDefault="002E39B1" w:rsidP="00870EDE">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properly compare against the other 4 models across all 5 percentiles, the ROAD Combined score for the proposed model was calculated.</w:t>
      </w:r>
    </w:p>
    <w:p w14:paraId="7284E590" w14:textId="77777777" w:rsidR="002E39B1" w:rsidRPr="0070672B" w:rsidRDefault="002E39B1" w:rsidP="00870EDE">
      <w:pPr>
        <w:pStyle w:val="PARAGRAPH"/>
        <w:ind w:firstLine="0"/>
        <w:rPr>
          <w:rFonts w:ascii="Palatino" w:hAnsi="Palatino"/>
          <w:sz w:val="19"/>
          <w:szCs w:val="19"/>
        </w:rPr>
      </w:pPr>
    </w:p>
    <w:p w14:paraId="70E416BF" w14:textId="6F67C6B6" w:rsidR="00B762DC" w:rsidRDefault="00B762DC" w:rsidP="00870EDE">
      <w:pPr>
        <w:pStyle w:val="PARAGRAPH"/>
        <w:ind w:firstLine="0"/>
        <w:rPr>
          <w:rFonts w:ascii="Palatino" w:hAnsi="Palatino"/>
          <w:sz w:val="18"/>
          <w:szCs w:val="18"/>
        </w:rPr>
      </w:pPr>
      <w:r w:rsidRPr="00EF14D8">
        <w:rPr>
          <w:rFonts w:ascii="Palatino" w:hAnsi="Palatino"/>
          <w:sz w:val="18"/>
          <w:szCs w:val="18"/>
        </w:rPr>
        <w:t xml:space="preserve">Average ROAD Combined across 5 percentiles: </w:t>
      </w:r>
      <w:r w:rsidR="00C5642F">
        <w:rPr>
          <w:rFonts w:ascii="Palatino" w:hAnsi="Palatino"/>
          <w:sz w:val="18"/>
          <w:szCs w:val="18"/>
        </w:rPr>
        <w:t>9</w:t>
      </w:r>
      <w:r w:rsidR="00C122CD">
        <w:rPr>
          <w:rFonts w:ascii="Palatino" w:hAnsi="Palatino"/>
          <w:sz w:val="18"/>
          <w:szCs w:val="18"/>
        </w:rPr>
        <w:t>.64</w:t>
      </w:r>
    </w:p>
    <w:p w14:paraId="7B3F28A1" w14:textId="410693B6" w:rsidR="002E39B1" w:rsidRDefault="002E39B1" w:rsidP="00870EDE">
      <w:pPr>
        <w:pStyle w:val="PARAGRAPH"/>
        <w:ind w:firstLine="0"/>
        <w:rPr>
          <w:rFonts w:ascii="Palatino" w:hAnsi="Palatino"/>
          <w:sz w:val="18"/>
          <w:szCs w:val="18"/>
        </w:rPr>
      </w:pPr>
    </w:p>
    <w:p w14:paraId="345D8443" w14:textId="1D0F22B3" w:rsidR="002E39B1" w:rsidRDefault="002E39B1" w:rsidP="00870EDE">
      <w:pPr>
        <w:pStyle w:val="PARAGRAPH"/>
        <w:ind w:firstLine="0"/>
        <w:rPr>
          <w:rFonts w:ascii="Palatino" w:hAnsi="Palatino"/>
          <w:sz w:val="18"/>
          <w:szCs w:val="18"/>
        </w:rPr>
      </w:pPr>
      <w:r>
        <w:rPr>
          <w:rFonts w:ascii="Palatino" w:hAnsi="Palatino"/>
          <w:sz w:val="18"/>
          <w:szCs w:val="18"/>
        </w:rPr>
        <w:t>This ROAD Combined score is also significantly above the other 4 state-of-the-art models, with the highest ROAD Combined score before this proposed model being 4.</w:t>
      </w:r>
      <w:r w:rsidR="00E36BB1">
        <w:rPr>
          <w:rFonts w:ascii="Palatino" w:hAnsi="Palatino"/>
          <w:sz w:val="18"/>
          <w:szCs w:val="18"/>
        </w:rPr>
        <w:t>89</w:t>
      </w:r>
      <w:r>
        <w:rPr>
          <w:rFonts w:ascii="Palatino" w:hAnsi="Palatino"/>
          <w:sz w:val="18"/>
          <w:szCs w:val="18"/>
        </w:rPr>
        <w:t>.</w:t>
      </w:r>
    </w:p>
    <w:p w14:paraId="2A23F4EA" w14:textId="77777777" w:rsidR="002D77CB" w:rsidRPr="00B762DC" w:rsidRDefault="002D77CB" w:rsidP="00870EDE">
      <w:pPr>
        <w:pStyle w:val="PARAGRAPH"/>
        <w:ind w:firstLine="0"/>
        <w:rPr>
          <w:rFonts w:ascii="Palatino" w:hAnsi="Palatino"/>
          <w:sz w:val="18"/>
          <w:szCs w:val="18"/>
        </w:rPr>
      </w:pPr>
    </w:p>
    <w:p w14:paraId="396BF1C4" w14:textId="09963484"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626962F3" w14:textId="242D2FD5" w:rsidR="002D3F74" w:rsidRDefault="008A7F25" w:rsidP="008A7F25">
      <w:pPr>
        <w:pStyle w:val="PARAGRAPH"/>
        <w:ind w:firstLine="360"/>
        <w:rPr>
          <w:rFonts w:ascii="Palatino" w:hAnsi="Palatino"/>
          <w:sz w:val="19"/>
          <w:szCs w:val="19"/>
        </w:rPr>
      </w:pPr>
      <w:r>
        <w:rPr>
          <w:rFonts w:ascii="Palatino" w:hAnsi="Palatino"/>
          <w:sz w:val="19"/>
          <w:szCs w:val="19"/>
        </w:rPr>
        <w:t xml:space="preserve">To evaluate the models in this paper, and to answer the research question, the models </w:t>
      </w:r>
      <w:proofErr w:type="gramStart"/>
      <w:r>
        <w:rPr>
          <w:rFonts w:ascii="Palatino" w:hAnsi="Palatino"/>
          <w:sz w:val="19"/>
          <w:szCs w:val="19"/>
        </w:rPr>
        <w:t>have to</w:t>
      </w:r>
      <w:proofErr w:type="gramEnd"/>
      <w:r>
        <w:rPr>
          <w:rFonts w:ascii="Palatino" w:hAnsi="Palatino"/>
          <w:sz w:val="19"/>
          <w:szCs w:val="19"/>
        </w:rPr>
        <w:t xml:space="preserve"> compared both on performance metrics and </w:t>
      </w:r>
      <w:proofErr w:type="spellStart"/>
      <w:r>
        <w:rPr>
          <w:rFonts w:ascii="Palatino" w:hAnsi="Palatino"/>
          <w:sz w:val="19"/>
          <w:szCs w:val="19"/>
        </w:rPr>
        <w:t>explainability</w:t>
      </w:r>
      <w:proofErr w:type="spellEnd"/>
      <w:r>
        <w:rPr>
          <w:rFonts w:ascii="Palatino" w:hAnsi="Palatino"/>
          <w:sz w:val="19"/>
          <w:szCs w:val="19"/>
        </w:rPr>
        <w:t xml:space="preserve"> metrics. </w:t>
      </w:r>
    </w:p>
    <w:p w14:paraId="7490B347" w14:textId="6E3A8DC5" w:rsidR="008A7F25" w:rsidRDefault="008A7F25" w:rsidP="002D3F74">
      <w:pPr>
        <w:pStyle w:val="PARAGRAPH"/>
        <w:ind w:firstLine="0"/>
        <w:rPr>
          <w:rFonts w:ascii="Palatino" w:hAnsi="Palatino"/>
          <w:sz w:val="19"/>
          <w:szCs w:val="19"/>
        </w:rPr>
      </w:pPr>
    </w:p>
    <w:p w14:paraId="01BA6D8B" w14:textId="512587A6" w:rsidR="00143FA9" w:rsidRDefault="009A4AD3" w:rsidP="002D3F74">
      <w:pPr>
        <w:pStyle w:val="PARAGRAPH"/>
        <w:ind w:firstLine="0"/>
        <w:rPr>
          <w:rFonts w:ascii="Palatino" w:hAnsi="Palatino"/>
          <w:sz w:val="19"/>
          <w:szCs w:val="19"/>
        </w:rPr>
      </w:pPr>
      <w:r>
        <w:rPr>
          <w:rFonts w:ascii="Palatino" w:hAnsi="Palatino"/>
          <w:sz w:val="19"/>
          <w:szCs w:val="19"/>
        </w:rPr>
        <w:t xml:space="preserve">In this study, the models’ performance was measured using the following metrics: accuracy, precision, recall, time taken for inference on test set, </w:t>
      </w:r>
      <w:proofErr w:type="gramStart"/>
      <w:r>
        <w:rPr>
          <w:rFonts w:ascii="Palatino" w:hAnsi="Palatino"/>
          <w:sz w:val="19"/>
          <w:szCs w:val="19"/>
        </w:rPr>
        <w:t>sensitivity</w:t>
      </w:r>
      <w:proofErr w:type="gramEnd"/>
      <w:r>
        <w:rPr>
          <w:rFonts w:ascii="Palatino" w:hAnsi="Palatino"/>
          <w:sz w:val="19"/>
          <w:szCs w:val="19"/>
        </w:rPr>
        <w:t xml:space="preserve"> and specificity. The table below summarises the results for each of the models on these metrics:</w:t>
      </w:r>
    </w:p>
    <w:p w14:paraId="27D1C479" w14:textId="77777777" w:rsidR="00BE0018" w:rsidRDefault="00BE0018" w:rsidP="002D3F74">
      <w:pPr>
        <w:pStyle w:val="PARAGRAPH"/>
        <w:ind w:firstLine="0"/>
        <w:rPr>
          <w:rFonts w:ascii="Palatino" w:hAnsi="Palatino"/>
          <w:sz w:val="19"/>
          <w:szCs w:val="19"/>
        </w:rPr>
      </w:pPr>
    </w:p>
    <w:p w14:paraId="584F3DEB" w14:textId="202259F8" w:rsidR="00BE0018" w:rsidRDefault="00BE0018" w:rsidP="00BE0018">
      <w:pPr>
        <w:pStyle w:val="Caption"/>
        <w:keepNext/>
      </w:pPr>
      <w:r>
        <w:t xml:space="preserve">Table </w:t>
      </w:r>
      <w:r>
        <w:fldChar w:fldCharType="begin"/>
      </w:r>
      <w:r>
        <w:instrText xml:space="preserve"> SEQ Table \* ARABIC </w:instrText>
      </w:r>
      <w:r>
        <w:fldChar w:fldCharType="separate"/>
      </w:r>
      <w:r w:rsidR="00831CA2">
        <w:rPr>
          <w:noProof/>
        </w:rPr>
        <w:t>17</w:t>
      </w:r>
      <w:r>
        <w:fldChar w:fldCharType="end"/>
      </w:r>
      <w:r>
        <w:t>: Evaluation Metrics Comparison with all 5 models</w:t>
      </w:r>
    </w:p>
    <w:tbl>
      <w:tblPr>
        <w:tblStyle w:val="TableGrid"/>
        <w:tblW w:w="4957" w:type="dxa"/>
        <w:tblLook w:val="04A0" w:firstRow="1" w:lastRow="0" w:firstColumn="1" w:lastColumn="0" w:noHBand="0" w:noVBand="1"/>
      </w:tblPr>
      <w:tblGrid>
        <w:gridCol w:w="812"/>
        <w:gridCol w:w="813"/>
        <w:gridCol w:w="813"/>
        <w:gridCol w:w="813"/>
        <w:gridCol w:w="813"/>
        <w:gridCol w:w="893"/>
      </w:tblGrid>
      <w:tr w:rsidR="00C16D5F" w14:paraId="14DD7D73" w14:textId="77777777" w:rsidTr="00143FA9">
        <w:trPr>
          <w:trHeight w:val="390"/>
        </w:trPr>
        <w:tc>
          <w:tcPr>
            <w:tcW w:w="812" w:type="dxa"/>
          </w:tcPr>
          <w:p w14:paraId="47779A23" w14:textId="53C3C0E7" w:rsidR="00C16D5F" w:rsidRPr="00BF3106" w:rsidRDefault="00C16D5F" w:rsidP="00C16D5F">
            <w:pPr>
              <w:pStyle w:val="PARAGRAPH"/>
              <w:ind w:firstLine="0"/>
              <w:rPr>
                <w:rFonts w:ascii="Palatino" w:hAnsi="Palatino"/>
                <w:sz w:val="13"/>
                <w:szCs w:val="13"/>
              </w:rPr>
            </w:pPr>
            <w:r w:rsidRPr="00BF3106">
              <w:rPr>
                <w:rFonts w:ascii="Palatino" w:hAnsi="Palatino"/>
                <w:b/>
                <w:bCs/>
                <w:sz w:val="13"/>
                <w:szCs w:val="13"/>
              </w:rPr>
              <w:t>Evaluation Metric</w:t>
            </w:r>
          </w:p>
        </w:tc>
        <w:tc>
          <w:tcPr>
            <w:tcW w:w="813" w:type="dxa"/>
          </w:tcPr>
          <w:p w14:paraId="526114E5" w14:textId="4E27B99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VGG16</w:t>
            </w:r>
          </w:p>
        </w:tc>
        <w:tc>
          <w:tcPr>
            <w:tcW w:w="813" w:type="dxa"/>
          </w:tcPr>
          <w:p w14:paraId="716B6968" w14:textId="7689260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DenseNet201</w:t>
            </w:r>
          </w:p>
        </w:tc>
        <w:tc>
          <w:tcPr>
            <w:tcW w:w="813" w:type="dxa"/>
          </w:tcPr>
          <w:p w14:paraId="40B7C147" w14:textId="4D1B92BD"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DarkNet19</w:t>
            </w:r>
          </w:p>
        </w:tc>
        <w:tc>
          <w:tcPr>
            <w:tcW w:w="813" w:type="dxa"/>
          </w:tcPr>
          <w:p w14:paraId="647E9C6E" w14:textId="41203AD5"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EfficientNetB0</w:t>
            </w:r>
          </w:p>
        </w:tc>
        <w:tc>
          <w:tcPr>
            <w:tcW w:w="893" w:type="dxa"/>
          </w:tcPr>
          <w:p w14:paraId="6844076B" w14:textId="0D11DCDC" w:rsidR="00C16D5F" w:rsidRPr="00BF3106" w:rsidRDefault="00F5745D" w:rsidP="00143FA9">
            <w:pPr>
              <w:pStyle w:val="PARAGRAPH"/>
              <w:ind w:firstLine="0"/>
              <w:jc w:val="center"/>
              <w:rPr>
                <w:rFonts w:ascii="Palatino" w:hAnsi="Palatino"/>
                <w:b/>
                <w:bCs/>
                <w:sz w:val="13"/>
                <w:szCs w:val="13"/>
              </w:rPr>
            </w:pPr>
            <w:r w:rsidRPr="00BF3106">
              <w:rPr>
                <w:rFonts w:ascii="Palatino" w:hAnsi="Palatino"/>
                <w:b/>
                <w:bCs/>
                <w:sz w:val="13"/>
                <w:szCs w:val="13"/>
              </w:rPr>
              <w:t xml:space="preserve">Our </w:t>
            </w:r>
            <w:r w:rsidR="00C16D5F" w:rsidRPr="00BF3106">
              <w:rPr>
                <w:rFonts w:ascii="Palatino" w:hAnsi="Palatino"/>
                <w:b/>
                <w:bCs/>
                <w:sz w:val="13"/>
                <w:szCs w:val="13"/>
              </w:rPr>
              <w:t>Ensemble Model</w:t>
            </w:r>
          </w:p>
        </w:tc>
      </w:tr>
      <w:tr w:rsidR="003E6844" w14:paraId="78D13142" w14:textId="77777777" w:rsidTr="006D4A9F">
        <w:trPr>
          <w:trHeight w:val="269"/>
        </w:trPr>
        <w:tc>
          <w:tcPr>
            <w:tcW w:w="812" w:type="dxa"/>
          </w:tcPr>
          <w:p w14:paraId="102255A2" w14:textId="279A3E12"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Accuracy</w:t>
            </w:r>
          </w:p>
        </w:tc>
        <w:tc>
          <w:tcPr>
            <w:tcW w:w="813" w:type="dxa"/>
            <w:shd w:val="clear" w:color="auto" w:fill="auto"/>
          </w:tcPr>
          <w:p w14:paraId="103BEBD1" w14:textId="0B8DE699"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0.86</w:t>
            </w:r>
          </w:p>
        </w:tc>
        <w:tc>
          <w:tcPr>
            <w:tcW w:w="813" w:type="dxa"/>
            <w:shd w:val="clear" w:color="auto" w:fill="auto"/>
          </w:tcPr>
          <w:p w14:paraId="65D25ABC" w14:textId="68495946"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0.86</w:t>
            </w:r>
          </w:p>
        </w:tc>
        <w:tc>
          <w:tcPr>
            <w:tcW w:w="813" w:type="dxa"/>
            <w:shd w:val="clear" w:color="auto" w:fill="auto"/>
          </w:tcPr>
          <w:p w14:paraId="51EFC5C6" w14:textId="28B51C29"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0.85</w:t>
            </w:r>
          </w:p>
        </w:tc>
        <w:tc>
          <w:tcPr>
            <w:tcW w:w="813" w:type="dxa"/>
            <w:shd w:val="clear" w:color="auto" w:fill="auto"/>
          </w:tcPr>
          <w:p w14:paraId="768310D9" w14:textId="426AF161"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0.84</w:t>
            </w:r>
          </w:p>
        </w:tc>
        <w:tc>
          <w:tcPr>
            <w:tcW w:w="893" w:type="dxa"/>
            <w:shd w:val="clear" w:color="auto" w:fill="auto"/>
          </w:tcPr>
          <w:p w14:paraId="1D2A3F75" w14:textId="0D2FDC0E"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0.87</w:t>
            </w:r>
          </w:p>
        </w:tc>
      </w:tr>
      <w:tr w:rsidR="003E6844" w14:paraId="17E4840C" w14:textId="77777777" w:rsidTr="006D4A9F">
        <w:trPr>
          <w:trHeight w:val="414"/>
        </w:trPr>
        <w:tc>
          <w:tcPr>
            <w:tcW w:w="812" w:type="dxa"/>
          </w:tcPr>
          <w:p w14:paraId="0C5BB54E" w14:textId="634C0E8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Precision (Class 1)</w:t>
            </w:r>
          </w:p>
        </w:tc>
        <w:tc>
          <w:tcPr>
            <w:tcW w:w="813" w:type="dxa"/>
            <w:shd w:val="clear" w:color="auto" w:fill="auto"/>
          </w:tcPr>
          <w:p w14:paraId="35471C6C" w14:textId="5DD4377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0.94</w:t>
            </w:r>
          </w:p>
        </w:tc>
        <w:tc>
          <w:tcPr>
            <w:tcW w:w="813" w:type="dxa"/>
            <w:shd w:val="clear" w:color="auto" w:fill="auto"/>
          </w:tcPr>
          <w:p w14:paraId="041A1FB9" w14:textId="60F2CE82"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0.95</w:t>
            </w:r>
          </w:p>
        </w:tc>
        <w:tc>
          <w:tcPr>
            <w:tcW w:w="813" w:type="dxa"/>
            <w:shd w:val="clear" w:color="auto" w:fill="auto"/>
          </w:tcPr>
          <w:p w14:paraId="793FB06E" w14:textId="4706086B"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0.96</w:t>
            </w:r>
          </w:p>
        </w:tc>
        <w:tc>
          <w:tcPr>
            <w:tcW w:w="813" w:type="dxa"/>
            <w:shd w:val="clear" w:color="auto" w:fill="auto"/>
          </w:tcPr>
          <w:p w14:paraId="1B605CF5" w14:textId="1BBAF985"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0.96</w:t>
            </w:r>
          </w:p>
        </w:tc>
        <w:tc>
          <w:tcPr>
            <w:tcW w:w="893" w:type="dxa"/>
            <w:shd w:val="clear" w:color="auto" w:fill="auto"/>
          </w:tcPr>
          <w:p w14:paraId="5ADAD32E" w14:textId="0019CD8C"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7C6EF0AC" w14:textId="77777777" w:rsidTr="006D4A9F">
        <w:trPr>
          <w:trHeight w:val="420"/>
        </w:trPr>
        <w:tc>
          <w:tcPr>
            <w:tcW w:w="812" w:type="dxa"/>
          </w:tcPr>
          <w:p w14:paraId="34AA8F43" w14:textId="77D74B81"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Recall (Class 1)</w:t>
            </w:r>
          </w:p>
        </w:tc>
        <w:tc>
          <w:tcPr>
            <w:tcW w:w="813" w:type="dxa"/>
            <w:shd w:val="clear" w:color="auto" w:fill="auto"/>
          </w:tcPr>
          <w:p w14:paraId="0E46BB16" w14:textId="316015A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4A83E1E1" w14:textId="5DE949A3"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407D58FE" w14:textId="4D7DBB33"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23CBE377" w14:textId="6F0330A4"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FE201E1" w14:textId="78EF19C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0F2CDB36" w14:textId="77777777" w:rsidTr="006D4A9F">
        <w:trPr>
          <w:trHeight w:val="412"/>
        </w:trPr>
        <w:tc>
          <w:tcPr>
            <w:tcW w:w="812" w:type="dxa"/>
          </w:tcPr>
          <w:p w14:paraId="4713F1D1" w14:textId="19787F9D"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Sensitivity (Class 1)</w:t>
            </w:r>
          </w:p>
        </w:tc>
        <w:tc>
          <w:tcPr>
            <w:tcW w:w="813" w:type="dxa"/>
            <w:shd w:val="clear" w:color="auto" w:fill="auto"/>
          </w:tcPr>
          <w:p w14:paraId="6330B82A" w14:textId="4E2AE668"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5F1609E8" w14:textId="59BAC81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6B8703A3" w14:textId="6B83748F"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35A375CF" w14:textId="686DEECC"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AEB47C3" w14:textId="07BC975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7C4E146B" w14:textId="77777777" w:rsidTr="006D4A9F">
        <w:trPr>
          <w:trHeight w:val="456"/>
        </w:trPr>
        <w:tc>
          <w:tcPr>
            <w:tcW w:w="812" w:type="dxa"/>
          </w:tcPr>
          <w:p w14:paraId="46E25227" w14:textId="3EC4654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Specificity (Class 1)</w:t>
            </w:r>
          </w:p>
        </w:tc>
        <w:tc>
          <w:tcPr>
            <w:tcW w:w="813" w:type="dxa"/>
            <w:shd w:val="clear" w:color="auto" w:fill="auto"/>
          </w:tcPr>
          <w:p w14:paraId="73766A19" w14:textId="5ED5F59A"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0.96</w:t>
            </w:r>
          </w:p>
        </w:tc>
        <w:tc>
          <w:tcPr>
            <w:tcW w:w="813" w:type="dxa"/>
            <w:shd w:val="clear" w:color="auto" w:fill="auto"/>
          </w:tcPr>
          <w:p w14:paraId="20D1294F" w14:textId="6D9AAD9C"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shd w:val="clear" w:color="auto" w:fill="auto"/>
          </w:tcPr>
          <w:p w14:paraId="132A88A7" w14:textId="2D1B7468"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0.98</w:t>
            </w:r>
          </w:p>
        </w:tc>
        <w:tc>
          <w:tcPr>
            <w:tcW w:w="813" w:type="dxa"/>
            <w:shd w:val="clear" w:color="auto" w:fill="auto"/>
          </w:tcPr>
          <w:p w14:paraId="61C9370C" w14:textId="5C6F059D"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0.98</w:t>
            </w:r>
          </w:p>
        </w:tc>
        <w:tc>
          <w:tcPr>
            <w:tcW w:w="893" w:type="dxa"/>
            <w:shd w:val="clear" w:color="auto" w:fill="auto"/>
          </w:tcPr>
          <w:p w14:paraId="7F51B307" w14:textId="69061CE6"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3D9C3335" w14:textId="77777777" w:rsidTr="006D4A9F">
        <w:tc>
          <w:tcPr>
            <w:tcW w:w="812" w:type="dxa"/>
          </w:tcPr>
          <w:p w14:paraId="06E3144B" w14:textId="7CE56DD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Time Taken on Test Set</w:t>
            </w:r>
            <w:r>
              <w:rPr>
                <w:rFonts w:ascii="Palatino" w:hAnsi="Palatino"/>
                <w:sz w:val="12"/>
                <w:szCs w:val="12"/>
              </w:rPr>
              <w:t xml:space="preserve"> (seconds)</w:t>
            </w:r>
          </w:p>
        </w:tc>
        <w:tc>
          <w:tcPr>
            <w:tcW w:w="813" w:type="dxa"/>
            <w:shd w:val="clear" w:color="auto" w:fill="auto"/>
          </w:tcPr>
          <w:p w14:paraId="508E2BE1" w14:textId="0549CF6B"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 xml:space="preserve">24.2 </w:t>
            </w:r>
          </w:p>
        </w:tc>
        <w:tc>
          <w:tcPr>
            <w:tcW w:w="813" w:type="dxa"/>
            <w:shd w:val="clear" w:color="auto" w:fill="auto"/>
          </w:tcPr>
          <w:p w14:paraId="79363E23" w14:textId="0361F19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30.4</w:t>
            </w:r>
          </w:p>
        </w:tc>
        <w:tc>
          <w:tcPr>
            <w:tcW w:w="813" w:type="dxa"/>
            <w:shd w:val="clear" w:color="auto" w:fill="auto"/>
          </w:tcPr>
          <w:p w14:paraId="30FAB808" w14:textId="3C268C9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13" w:type="dxa"/>
            <w:shd w:val="clear" w:color="auto" w:fill="auto"/>
          </w:tcPr>
          <w:p w14:paraId="1D72D35D" w14:textId="19CC22A0"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93" w:type="dxa"/>
            <w:shd w:val="clear" w:color="auto" w:fill="auto"/>
          </w:tcPr>
          <w:p w14:paraId="59236310" w14:textId="655D91C2"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49.6</w:t>
            </w:r>
          </w:p>
        </w:tc>
      </w:tr>
    </w:tbl>
    <w:p w14:paraId="6F68D846" w14:textId="77777777" w:rsidR="00860B74" w:rsidRPr="009B1509" w:rsidRDefault="00860B74" w:rsidP="002D3F74">
      <w:pPr>
        <w:pStyle w:val="PARAGRAPH"/>
        <w:ind w:firstLine="0"/>
        <w:rPr>
          <w:rFonts w:ascii="Palatino" w:hAnsi="Palatino"/>
          <w:sz w:val="19"/>
          <w:szCs w:val="19"/>
        </w:rPr>
      </w:pPr>
    </w:p>
    <w:p w14:paraId="231A6AFC" w14:textId="2EF9A56B" w:rsidR="008B32D9" w:rsidRDefault="001C74FF" w:rsidP="007B5528">
      <w:pPr>
        <w:pStyle w:val="PARAGRAPH"/>
        <w:ind w:firstLine="720"/>
        <w:rPr>
          <w:rFonts w:ascii="Palatino" w:hAnsi="Palatino"/>
          <w:sz w:val="19"/>
          <w:szCs w:val="19"/>
        </w:rPr>
      </w:pPr>
      <w:r>
        <w:rPr>
          <w:rFonts w:ascii="Palatino" w:hAnsi="Palatino"/>
          <w:sz w:val="19"/>
          <w:szCs w:val="19"/>
        </w:rPr>
        <w:t>Highlighted in the table above are the models that achieved the highest result for each of the evaluation metrics. As can be clearly seen, the proposed ensemble method in this paper achieves the highest performance in all the evaluation metrics apart from the time taken for the model to run its inference on the test set.</w:t>
      </w:r>
      <w:r w:rsidR="00F5745D">
        <w:rPr>
          <w:rFonts w:ascii="Palatino" w:hAnsi="Palatino"/>
          <w:sz w:val="19"/>
          <w:szCs w:val="19"/>
        </w:rPr>
        <w:t xml:space="preserve"> </w:t>
      </w:r>
      <w:r w:rsidR="00CE20B0">
        <w:rPr>
          <w:rFonts w:ascii="Palatino" w:hAnsi="Palatino"/>
          <w:sz w:val="19"/>
          <w:szCs w:val="19"/>
        </w:rPr>
        <w:t xml:space="preserve">The test set contains 1500 samples, and so if these models were </w:t>
      </w:r>
      <w:proofErr w:type="gramStart"/>
      <w:r w:rsidR="00CE20B0">
        <w:rPr>
          <w:rFonts w:ascii="Palatino" w:hAnsi="Palatino"/>
          <w:sz w:val="19"/>
          <w:szCs w:val="19"/>
        </w:rPr>
        <w:t>ran</w:t>
      </w:r>
      <w:proofErr w:type="gramEnd"/>
      <w:r w:rsidR="00CE20B0">
        <w:rPr>
          <w:rFonts w:ascii="Palatino" w:hAnsi="Palatino"/>
          <w:sz w:val="19"/>
          <w:szCs w:val="19"/>
        </w:rPr>
        <w:t xml:space="preserve"> on a singular medical image in reality, then the time taken per scan is still insignificant, even if our proposed model takes twice the length of time on the 1500 sample test set.</w:t>
      </w:r>
      <w:r w:rsidR="00921D76">
        <w:rPr>
          <w:rFonts w:ascii="Palatino" w:hAnsi="Palatino"/>
          <w:sz w:val="19"/>
          <w:szCs w:val="19"/>
        </w:rPr>
        <w:t xml:space="preserve"> </w:t>
      </w:r>
      <w:r w:rsidR="00D86691">
        <w:rPr>
          <w:rFonts w:ascii="Palatino" w:hAnsi="Palatino"/>
          <w:sz w:val="19"/>
          <w:szCs w:val="19"/>
        </w:rPr>
        <w:t>As such, the drawback of our proposed model on this metric is greatly outweighed by its performances across the other metrics.</w:t>
      </w:r>
    </w:p>
    <w:p w14:paraId="195FD266" w14:textId="12EBC69B" w:rsidR="001C74FF" w:rsidRDefault="008B32D9" w:rsidP="007B5528">
      <w:pPr>
        <w:pStyle w:val="PARAGRAPH"/>
        <w:ind w:firstLine="720"/>
        <w:rPr>
          <w:rFonts w:ascii="Palatino" w:hAnsi="Palatino"/>
          <w:sz w:val="19"/>
          <w:szCs w:val="19"/>
        </w:rPr>
      </w:pPr>
      <w:r>
        <w:rPr>
          <w:rFonts w:ascii="Palatino" w:hAnsi="Palatino"/>
          <w:sz w:val="19"/>
          <w:szCs w:val="19"/>
        </w:rPr>
        <w:t>As our proposed ensemble method out-performs all the other state-of-the-art models across all metrics apart from the time taken for inference (which has been explained to be less important), this model is therefore the most suitable model for hybrid CT/X-Ray can COVID-19 prediction in terms of performance.</w:t>
      </w:r>
      <w:r w:rsidR="00D86691">
        <w:rPr>
          <w:rFonts w:ascii="Palatino" w:hAnsi="Palatino"/>
          <w:sz w:val="19"/>
          <w:szCs w:val="19"/>
        </w:rPr>
        <w:t xml:space="preserve"> </w:t>
      </w:r>
    </w:p>
    <w:p w14:paraId="0737645D" w14:textId="3A206E7A" w:rsidR="00137242" w:rsidRDefault="00137242" w:rsidP="00982DF8">
      <w:pPr>
        <w:pStyle w:val="PARAGRAPH"/>
        <w:ind w:firstLine="720"/>
        <w:rPr>
          <w:rFonts w:ascii="Palatino" w:hAnsi="Palatino"/>
          <w:sz w:val="19"/>
          <w:szCs w:val="19"/>
        </w:rPr>
      </w:pPr>
      <w:r>
        <w:rPr>
          <w:rFonts w:ascii="Palatino" w:hAnsi="Palatino"/>
          <w:sz w:val="19"/>
          <w:szCs w:val="19"/>
        </w:rPr>
        <w:t xml:space="preserve">As stated previously, </w:t>
      </w:r>
      <w:proofErr w:type="spellStart"/>
      <w:r>
        <w:rPr>
          <w:rFonts w:ascii="Palatino" w:hAnsi="Palatino"/>
          <w:sz w:val="19"/>
          <w:szCs w:val="19"/>
        </w:rPr>
        <w:t>explainability</w:t>
      </w:r>
      <w:proofErr w:type="spellEnd"/>
      <w:r>
        <w:rPr>
          <w:rFonts w:ascii="Palatino" w:hAnsi="Palatino"/>
          <w:sz w:val="19"/>
          <w:szCs w:val="19"/>
        </w:rPr>
        <w:t xml:space="preserve"> is a very important aspect to be considered in this </w:t>
      </w:r>
      <w:proofErr w:type="gramStart"/>
      <w:r>
        <w:rPr>
          <w:rFonts w:ascii="Palatino" w:hAnsi="Palatino"/>
          <w:sz w:val="19"/>
          <w:szCs w:val="19"/>
        </w:rPr>
        <w:t>particular medical</w:t>
      </w:r>
      <w:proofErr w:type="gramEnd"/>
      <w:r>
        <w:rPr>
          <w:rFonts w:ascii="Palatino" w:hAnsi="Palatino"/>
          <w:sz w:val="19"/>
          <w:szCs w:val="19"/>
        </w:rPr>
        <w:t xml:space="preserve"> domain. As such, </w:t>
      </w:r>
      <w:proofErr w:type="gramStart"/>
      <w:r>
        <w:rPr>
          <w:rFonts w:ascii="Palatino" w:hAnsi="Palatino"/>
          <w:sz w:val="19"/>
          <w:szCs w:val="19"/>
        </w:rPr>
        <w:t>in order to</w:t>
      </w:r>
      <w:proofErr w:type="gramEnd"/>
      <w:r>
        <w:rPr>
          <w:rFonts w:ascii="Palatino" w:hAnsi="Palatino"/>
          <w:sz w:val="19"/>
          <w:szCs w:val="19"/>
        </w:rPr>
        <w:t xml:space="preserve"> answer the research question and determine the overall best model, the models have to </w:t>
      </w:r>
      <w:r>
        <w:rPr>
          <w:rFonts w:ascii="Palatino" w:hAnsi="Palatino"/>
          <w:sz w:val="19"/>
          <w:szCs w:val="19"/>
        </w:rPr>
        <w:t xml:space="preserve">be evaluated for their ability to provide explainable predictions. In this paper, we used ROAD Most </w:t>
      </w:r>
      <w:proofErr w:type="spellStart"/>
      <w:r>
        <w:rPr>
          <w:rFonts w:ascii="Palatino" w:hAnsi="Palatino"/>
          <w:sz w:val="19"/>
          <w:szCs w:val="19"/>
        </w:rPr>
        <w:t>Relevenant</w:t>
      </w:r>
      <w:proofErr w:type="spellEnd"/>
      <w:r>
        <w:rPr>
          <w:rFonts w:ascii="Palatino" w:hAnsi="Palatino"/>
          <w:sz w:val="19"/>
          <w:szCs w:val="19"/>
        </w:rPr>
        <w:t xml:space="preserve"> First across different percentiles of pixel </w:t>
      </w:r>
      <w:proofErr w:type="spellStart"/>
      <w:r w:rsidR="00BA56DF">
        <w:rPr>
          <w:rFonts w:ascii="Palatino" w:hAnsi="Palatino"/>
          <w:sz w:val="19"/>
          <w:szCs w:val="19"/>
        </w:rPr>
        <w:t>importances</w:t>
      </w:r>
      <w:proofErr w:type="spellEnd"/>
      <w:r>
        <w:rPr>
          <w:rFonts w:ascii="Palatino" w:hAnsi="Palatino"/>
          <w:sz w:val="19"/>
          <w:szCs w:val="19"/>
        </w:rPr>
        <w:t xml:space="preserve">, and a custom ROAD Combined metric, which provided a more robust method for comparison of the model’s </w:t>
      </w:r>
      <w:proofErr w:type="spellStart"/>
      <w:r>
        <w:rPr>
          <w:rFonts w:ascii="Palatino" w:hAnsi="Palatino"/>
          <w:sz w:val="19"/>
          <w:szCs w:val="19"/>
        </w:rPr>
        <w:t>explainability</w:t>
      </w:r>
      <w:proofErr w:type="spellEnd"/>
      <w:r>
        <w:rPr>
          <w:rFonts w:ascii="Palatino" w:hAnsi="Palatino"/>
          <w:sz w:val="19"/>
          <w:szCs w:val="19"/>
        </w:rPr>
        <w:t xml:space="preserve"> across the 5 models in this paper.</w:t>
      </w:r>
    </w:p>
    <w:p w14:paraId="68928824" w14:textId="5E7DD947" w:rsidR="00544971" w:rsidRDefault="00544971" w:rsidP="00137242">
      <w:pPr>
        <w:pStyle w:val="PARAGRAPH"/>
        <w:ind w:firstLine="0"/>
        <w:rPr>
          <w:rFonts w:ascii="Palatino" w:hAnsi="Palatino"/>
          <w:sz w:val="19"/>
          <w:szCs w:val="19"/>
        </w:rPr>
      </w:pPr>
      <w:r>
        <w:rPr>
          <w:rFonts w:ascii="Palatino" w:hAnsi="Palatino"/>
          <w:sz w:val="19"/>
          <w:szCs w:val="19"/>
        </w:rPr>
        <w:t xml:space="preserve">The graph below shows the 5 different models and their drop in confidence against the 5 different percentiles of pixel </w:t>
      </w:r>
      <w:proofErr w:type="spellStart"/>
      <w:r>
        <w:rPr>
          <w:rFonts w:ascii="Palatino" w:hAnsi="Palatino"/>
          <w:sz w:val="19"/>
          <w:szCs w:val="19"/>
        </w:rPr>
        <w:t>importances</w:t>
      </w:r>
      <w:proofErr w:type="spellEnd"/>
      <w:r>
        <w:rPr>
          <w:rFonts w:ascii="Palatino" w:hAnsi="Palatino"/>
          <w:sz w:val="19"/>
          <w:szCs w:val="19"/>
        </w:rPr>
        <w:t>.</w:t>
      </w:r>
    </w:p>
    <w:p w14:paraId="1D055422" w14:textId="77777777" w:rsidR="00697E0F" w:rsidRDefault="00697E0F" w:rsidP="00137242">
      <w:pPr>
        <w:pStyle w:val="PARAGRAPH"/>
        <w:ind w:firstLine="0"/>
        <w:rPr>
          <w:rFonts w:ascii="Palatino" w:hAnsi="Palatino"/>
          <w:sz w:val="19"/>
          <w:szCs w:val="19"/>
        </w:rPr>
      </w:pPr>
    </w:p>
    <w:p w14:paraId="357FFC47" w14:textId="77777777" w:rsidR="00352B7D" w:rsidRDefault="00AA5794" w:rsidP="00352B7D">
      <w:pPr>
        <w:pStyle w:val="PARAGRAPH"/>
        <w:keepNext/>
        <w:ind w:firstLine="0"/>
      </w:pPr>
      <w:r w:rsidRPr="00EF14D8">
        <w:rPr>
          <w:rFonts w:ascii="Palatino" w:hAnsi="Palatino"/>
          <w:noProof/>
          <w:sz w:val="18"/>
          <w:szCs w:val="18"/>
        </w:rPr>
        <w:drawing>
          <wp:inline distT="0" distB="0" distL="0" distR="0" wp14:anchorId="38A3E71F" wp14:editId="59B7565C">
            <wp:extent cx="3103245" cy="3344617"/>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4984F9A" w14:textId="268FA564" w:rsidR="00544971" w:rsidRDefault="00352B7D" w:rsidP="00352B7D">
      <w:pPr>
        <w:pStyle w:val="Caption"/>
        <w:rPr>
          <w:rFonts w:ascii="Palatino" w:hAnsi="Palatino"/>
          <w:sz w:val="19"/>
          <w:szCs w:val="19"/>
        </w:rPr>
      </w:pPr>
      <w:r>
        <w:t xml:space="preserve">Figure 11: ROAD Most Relevant First scores for all 5 models across various percentiles of pixel </w:t>
      </w:r>
      <w:proofErr w:type="spellStart"/>
      <w:r>
        <w:t>importances</w:t>
      </w:r>
      <w:proofErr w:type="spellEnd"/>
    </w:p>
    <w:p w14:paraId="0045A005" w14:textId="77777777" w:rsidR="00123430" w:rsidRDefault="00123430" w:rsidP="00413FC9">
      <w:pPr>
        <w:pStyle w:val="PARAGRAPH"/>
        <w:ind w:firstLine="360"/>
        <w:rPr>
          <w:rFonts w:ascii="Palatino" w:hAnsi="Palatino"/>
          <w:sz w:val="19"/>
          <w:szCs w:val="19"/>
        </w:rPr>
      </w:pPr>
    </w:p>
    <w:p w14:paraId="75F0AA71" w14:textId="5DEDA0FB" w:rsidR="001C74FF" w:rsidRDefault="00F10611" w:rsidP="00413FC9">
      <w:pPr>
        <w:pStyle w:val="PARAGRAPH"/>
        <w:ind w:firstLine="360"/>
        <w:rPr>
          <w:rFonts w:ascii="Palatino" w:hAnsi="Palatino"/>
          <w:sz w:val="19"/>
          <w:szCs w:val="19"/>
        </w:rPr>
      </w:pPr>
      <w:r>
        <w:rPr>
          <w:rFonts w:ascii="Palatino" w:hAnsi="Palatino"/>
          <w:sz w:val="19"/>
          <w:szCs w:val="19"/>
        </w:rPr>
        <w:t xml:space="preserve">As can be seen in the graph above, our proposed ensemble method provides a greater percentage drop in confidence in its classifications for each of the 5 different percentile of pixel </w:t>
      </w:r>
      <w:proofErr w:type="spellStart"/>
      <w:r>
        <w:rPr>
          <w:rFonts w:ascii="Palatino" w:hAnsi="Palatino"/>
          <w:sz w:val="19"/>
          <w:szCs w:val="19"/>
        </w:rPr>
        <w:t>importances</w:t>
      </w:r>
      <w:proofErr w:type="spellEnd"/>
      <w:r w:rsidR="00741C03">
        <w:rPr>
          <w:rFonts w:ascii="Palatino" w:hAnsi="Palatino"/>
          <w:sz w:val="19"/>
          <w:szCs w:val="19"/>
        </w:rPr>
        <w:t xml:space="preserve">, as shown by the dark blue graph above. </w:t>
      </w:r>
      <w:r>
        <w:rPr>
          <w:rFonts w:ascii="Palatino" w:hAnsi="Palatino"/>
          <w:sz w:val="19"/>
          <w:szCs w:val="19"/>
        </w:rPr>
        <w:t xml:space="preserve">This means that as the most important pixels deemed by the classifier itself are perturbated from the image, and the classification ran again, the classifier suffers the greatest drop in confidence in its classification for our proposed ensemble method. This means that the most important pixels identified by the ensemble model are in fact the most influential pixels in the image for a correct COVID-19 classification. </w:t>
      </w:r>
      <w:r w:rsidR="00413FC9">
        <w:rPr>
          <w:rFonts w:ascii="Palatino" w:hAnsi="Palatino"/>
          <w:sz w:val="19"/>
          <w:szCs w:val="19"/>
        </w:rPr>
        <w:t xml:space="preserve">This implies that our proposed model is in fact able to produce the most explainable predictions out of the 5 models in this paper, as the regions identified in its heatmap produced by </w:t>
      </w:r>
      <w:proofErr w:type="spellStart"/>
      <w:r w:rsidR="00413FC9">
        <w:rPr>
          <w:rFonts w:ascii="Palatino" w:hAnsi="Palatino"/>
          <w:sz w:val="19"/>
          <w:szCs w:val="19"/>
        </w:rPr>
        <w:t>GradCAM</w:t>
      </w:r>
      <w:proofErr w:type="spellEnd"/>
      <w:r w:rsidR="00413FC9">
        <w:rPr>
          <w:rFonts w:ascii="Palatino" w:hAnsi="Palatino"/>
          <w:sz w:val="19"/>
          <w:szCs w:val="19"/>
        </w:rPr>
        <w:t xml:space="preserve"> are the most important regions for correct classifications.</w:t>
      </w:r>
    </w:p>
    <w:p w14:paraId="2635F429" w14:textId="798F9797" w:rsidR="00464D55" w:rsidRDefault="00464D55" w:rsidP="00413FC9">
      <w:pPr>
        <w:pStyle w:val="PARAGRAPH"/>
        <w:ind w:firstLine="360"/>
        <w:rPr>
          <w:rFonts w:ascii="Palatino" w:hAnsi="Palatino"/>
          <w:sz w:val="19"/>
          <w:szCs w:val="19"/>
        </w:rPr>
      </w:pPr>
      <w:r>
        <w:rPr>
          <w:rFonts w:ascii="Palatino" w:hAnsi="Palatino"/>
          <w:sz w:val="19"/>
          <w:szCs w:val="19"/>
        </w:rPr>
        <w:t xml:space="preserve">To further compare the models’ </w:t>
      </w:r>
      <w:proofErr w:type="spellStart"/>
      <w:r>
        <w:rPr>
          <w:rFonts w:ascii="Palatino" w:hAnsi="Palatino"/>
          <w:sz w:val="19"/>
          <w:szCs w:val="19"/>
        </w:rPr>
        <w:t>explainability</w:t>
      </w:r>
      <w:proofErr w:type="spellEnd"/>
      <w:r>
        <w:rPr>
          <w:rFonts w:ascii="Palatino" w:hAnsi="Palatino"/>
          <w:sz w:val="19"/>
          <w:szCs w:val="19"/>
        </w:rPr>
        <w:t xml:space="preserve"> capabilities, the ROAD Combined metric was created. The table below summarises the findings for each of the 5 models.</w:t>
      </w:r>
    </w:p>
    <w:p w14:paraId="14B76F8C" w14:textId="0F4F7863" w:rsidR="004E330F" w:rsidRDefault="004E330F" w:rsidP="00413FC9">
      <w:pPr>
        <w:pStyle w:val="PARAGRAPH"/>
        <w:ind w:firstLine="360"/>
        <w:rPr>
          <w:rFonts w:ascii="Palatino" w:hAnsi="Palatino"/>
          <w:sz w:val="19"/>
          <w:szCs w:val="19"/>
        </w:rPr>
      </w:pPr>
    </w:p>
    <w:p w14:paraId="76CA1719" w14:textId="41E50F92" w:rsidR="0005340A" w:rsidRDefault="0005340A" w:rsidP="00413FC9">
      <w:pPr>
        <w:pStyle w:val="PARAGRAPH"/>
        <w:ind w:firstLine="360"/>
        <w:rPr>
          <w:rFonts w:ascii="Palatino" w:hAnsi="Palatino"/>
          <w:sz w:val="19"/>
          <w:szCs w:val="19"/>
        </w:rPr>
      </w:pPr>
    </w:p>
    <w:p w14:paraId="0B9326B0" w14:textId="77777777" w:rsidR="0005340A" w:rsidRDefault="0005340A" w:rsidP="00413FC9">
      <w:pPr>
        <w:pStyle w:val="PARAGRAPH"/>
        <w:ind w:firstLine="360"/>
        <w:rPr>
          <w:rFonts w:ascii="Palatino" w:hAnsi="Palatino"/>
          <w:sz w:val="19"/>
          <w:szCs w:val="19"/>
        </w:rPr>
      </w:pPr>
    </w:p>
    <w:p w14:paraId="4BC228E7" w14:textId="291D8AEC" w:rsidR="00C92EDC" w:rsidRDefault="00C92EDC" w:rsidP="00C92EDC">
      <w:pPr>
        <w:pStyle w:val="Caption"/>
        <w:keepNext/>
      </w:pPr>
      <w:r>
        <w:lastRenderedPageBreak/>
        <w:t xml:space="preserve">Table </w:t>
      </w:r>
      <w:r>
        <w:fldChar w:fldCharType="begin"/>
      </w:r>
      <w:r>
        <w:instrText xml:space="preserve"> SEQ Table \* ARABIC </w:instrText>
      </w:r>
      <w:r>
        <w:fldChar w:fldCharType="separate"/>
      </w:r>
      <w:r w:rsidR="00831CA2">
        <w:rPr>
          <w:noProof/>
        </w:rPr>
        <w:t>18</w:t>
      </w:r>
      <w:r>
        <w:fldChar w:fldCharType="end"/>
      </w:r>
      <w:r>
        <w:t>: ROAD Combined scores for all 5 models</w:t>
      </w:r>
    </w:p>
    <w:tbl>
      <w:tblPr>
        <w:tblStyle w:val="TableGrid"/>
        <w:tblW w:w="0" w:type="auto"/>
        <w:tblLook w:val="04A0" w:firstRow="1" w:lastRow="0" w:firstColumn="1" w:lastColumn="0" w:noHBand="0" w:noVBand="1"/>
      </w:tblPr>
      <w:tblGrid>
        <w:gridCol w:w="812"/>
        <w:gridCol w:w="813"/>
        <w:gridCol w:w="813"/>
        <w:gridCol w:w="813"/>
        <w:gridCol w:w="813"/>
        <w:gridCol w:w="813"/>
      </w:tblGrid>
      <w:tr w:rsidR="00E66AF4" w14:paraId="0277EDD3" w14:textId="77777777" w:rsidTr="00E66AF4">
        <w:tc>
          <w:tcPr>
            <w:tcW w:w="812" w:type="dxa"/>
          </w:tcPr>
          <w:p w14:paraId="7D71210C" w14:textId="4362DCD3" w:rsidR="00E66AF4" w:rsidRPr="003A785C" w:rsidRDefault="00E66AF4" w:rsidP="00413FC9">
            <w:pPr>
              <w:pStyle w:val="PARAGRAPH"/>
              <w:ind w:firstLine="0"/>
              <w:rPr>
                <w:rFonts w:ascii="Palatino" w:hAnsi="Palatino"/>
                <w:sz w:val="13"/>
                <w:szCs w:val="13"/>
              </w:rPr>
            </w:pPr>
          </w:p>
        </w:tc>
        <w:tc>
          <w:tcPr>
            <w:tcW w:w="813" w:type="dxa"/>
          </w:tcPr>
          <w:p w14:paraId="780DD087" w14:textId="7B57B5AB"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VGG16</w:t>
            </w:r>
          </w:p>
        </w:tc>
        <w:tc>
          <w:tcPr>
            <w:tcW w:w="813" w:type="dxa"/>
          </w:tcPr>
          <w:p w14:paraId="4505BEF5" w14:textId="43B21398"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DenseNet201</w:t>
            </w:r>
          </w:p>
        </w:tc>
        <w:tc>
          <w:tcPr>
            <w:tcW w:w="813" w:type="dxa"/>
          </w:tcPr>
          <w:p w14:paraId="087B96D9" w14:textId="3B72099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DarkNet19</w:t>
            </w:r>
          </w:p>
        </w:tc>
        <w:tc>
          <w:tcPr>
            <w:tcW w:w="813" w:type="dxa"/>
          </w:tcPr>
          <w:p w14:paraId="0856AE25" w14:textId="686AA30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EfficientNetB0</w:t>
            </w:r>
          </w:p>
        </w:tc>
        <w:tc>
          <w:tcPr>
            <w:tcW w:w="813" w:type="dxa"/>
          </w:tcPr>
          <w:p w14:paraId="00637479" w14:textId="07EC6991"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Proposed Ensemble Model</w:t>
            </w:r>
          </w:p>
        </w:tc>
      </w:tr>
      <w:tr w:rsidR="00E66AF4" w14:paraId="1C5069F4" w14:textId="77777777" w:rsidTr="0005340A">
        <w:tc>
          <w:tcPr>
            <w:tcW w:w="812" w:type="dxa"/>
          </w:tcPr>
          <w:p w14:paraId="4DEB5D0B" w14:textId="64C9687A"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ROAD Combined</w:t>
            </w:r>
            <w:r w:rsidR="008C05CA">
              <w:rPr>
                <w:rFonts w:ascii="Palatino" w:hAnsi="Palatino"/>
                <w:sz w:val="13"/>
                <w:szCs w:val="13"/>
              </w:rPr>
              <w:t xml:space="preserve"> Score</w:t>
            </w:r>
          </w:p>
        </w:tc>
        <w:tc>
          <w:tcPr>
            <w:tcW w:w="813" w:type="dxa"/>
            <w:shd w:val="clear" w:color="auto" w:fill="auto"/>
          </w:tcPr>
          <w:p w14:paraId="595D4959" w14:textId="0B26DE5F"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4.35</w:t>
            </w:r>
          </w:p>
        </w:tc>
        <w:tc>
          <w:tcPr>
            <w:tcW w:w="813" w:type="dxa"/>
            <w:shd w:val="clear" w:color="auto" w:fill="auto"/>
          </w:tcPr>
          <w:p w14:paraId="6AD3B77E" w14:textId="36F3AB3D"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3.70</w:t>
            </w:r>
          </w:p>
        </w:tc>
        <w:tc>
          <w:tcPr>
            <w:tcW w:w="813" w:type="dxa"/>
            <w:shd w:val="clear" w:color="auto" w:fill="auto"/>
          </w:tcPr>
          <w:p w14:paraId="573346A5" w14:textId="7C198A20"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4.89</w:t>
            </w:r>
          </w:p>
        </w:tc>
        <w:tc>
          <w:tcPr>
            <w:tcW w:w="813" w:type="dxa"/>
            <w:shd w:val="clear" w:color="auto" w:fill="auto"/>
          </w:tcPr>
          <w:p w14:paraId="652A1B1B" w14:textId="131FA3A6"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4.21</w:t>
            </w:r>
          </w:p>
        </w:tc>
        <w:tc>
          <w:tcPr>
            <w:tcW w:w="813" w:type="dxa"/>
            <w:shd w:val="clear" w:color="auto" w:fill="auto"/>
          </w:tcPr>
          <w:p w14:paraId="1B5EBB9E" w14:textId="26CB62D6" w:rsidR="00E66AF4" w:rsidRPr="003A785C" w:rsidRDefault="00296423" w:rsidP="00413FC9">
            <w:pPr>
              <w:pStyle w:val="PARAGRAPH"/>
              <w:ind w:firstLine="0"/>
              <w:rPr>
                <w:rFonts w:ascii="Palatino" w:hAnsi="Palatino"/>
                <w:b/>
                <w:bCs/>
                <w:sz w:val="13"/>
                <w:szCs w:val="13"/>
              </w:rPr>
            </w:pPr>
            <w:r w:rsidRPr="003A785C">
              <w:rPr>
                <w:rFonts w:ascii="Palatino" w:hAnsi="Palatino"/>
                <w:b/>
                <w:bCs/>
                <w:sz w:val="13"/>
                <w:szCs w:val="13"/>
              </w:rPr>
              <w:t>9.64</w:t>
            </w:r>
          </w:p>
        </w:tc>
      </w:tr>
    </w:tbl>
    <w:p w14:paraId="44F1F225" w14:textId="77777777" w:rsidR="00174416" w:rsidRDefault="00174416" w:rsidP="00747760">
      <w:pPr>
        <w:pStyle w:val="PARAGRAPH"/>
        <w:ind w:firstLine="0"/>
        <w:rPr>
          <w:rFonts w:ascii="Palatino" w:hAnsi="Palatino"/>
          <w:sz w:val="19"/>
          <w:szCs w:val="19"/>
        </w:rPr>
      </w:pPr>
    </w:p>
    <w:p w14:paraId="34213241" w14:textId="58F7140D" w:rsidR="00464D55" w:rsidRDefault="00D163B7" w:rsidP="00747760">
      <w:pPr>
        <w:pStyle w:val="PARAGRAPH"/>
        <w:ind w:firstLine="0"/>
        <w:rPr>
          <w:rFonts w:ascii="Palatino" w:hAnsi="Palatino"/>
          <w:sz w:val="19"/>
          <w:szCs w:val="19"/>
        </w:rPr>
      </w:pPr>
      <w:r>
        <w:rPr>
          <w:rFonts w:ascii="Palatino" w:hAnsi="Palatino"/>
          <w:sz w:val="19"/>
          <w:szCs w:val="19"/>
        </w:rPr>
        <w:t xml:space="preserve">The ROAD Combined metric takes the average of the Least Relevant First and Most Relevant First ROAD scores at a particular percentile. As such, it </w:t>
      </w:r>
      <w:proofErr w:type="gramStart"/>
      <w:r>
        <w:rPr>
          <w:rFonts w:ascii="Palatino" w:hAnsi="Palatino"/>
          <w:sz w:val="19"/>
          <w:szCs w:val="19"/>
        </w:rPr>
        <w:t>takes into account</w:t>
      </w:r>
      <w:proofErr w:type="gramEnd"/>
      <w:r>
        <w:rPr>
          <w:rFonts w:ascii="Palatino" w:hAnsi="Palatino"/>
          <w:sz w:val="19"/>
          <w:szCs w:val="19"/>
        </w:rPr>
        <w:t xml:space="preserve"> both the most important and least important pixels identified by the model in the image, instead of just the most important pixels in the ROAD Most Relevant First scores shown in the graph above. A higher score for the ROAD Combined means that a model is better able to identify the least important and most important pixels in the image.  </w:t>
      </w:r>
    </w:p>
    <w:p w14:paraId="19C92EE9" w14:textId="2DEED6C0" w:rsidR="00463B15" w:rsidRDefault="00463B15" w:rsidP="00747760">
      <w:pPr>
        <w:pStyle w:val="PARAGRAPH"/>
        <w:ind w:firstLine="0"/>
        <w:rPr>
          <w:rFonts w:ascii="Palatino" w:hAnsi="Palatino"/>
          <w:sz w:val="19"/>
          <w:szCs w:val="19"/>
        </w:rPr>
      </w:pPr>
      <w:r>
        <w:rPr>
          <w:rFonts w:ascii="Palatino" w:hAnsi="Palatino"/>
          <w:sz w:val="19"/>
          <w:szCs w:val="19"/>
        </w:rPr>
        <w:t xml:space="preserve">As can be seen in the table, the 4 state-of-the-art models achieved a score of approximately 4 for ROAD Combined. </w:t>
      </w:r>
      <w:proofErr w:type="gramStart"/>
      <w:r>
        <w:rPr>
          <w:rFonts w:ascii="Palatino" w:hAnsi="Palatino"/>
          <w:sz w:val="19"/>
          <w:szCs w:val="19"/>
        </w:rPr>
        <w:t>Whereas,</w:t>
      </w:r>
      <w:proofErr w:type="gramEnd"/>
      <w:r>
        <w:rPr>
          <w:rFonts w:ascii="Palatino" w:hAnsi="Palatino"/>
          <w:sz w:val="19"/>
          <w:szCs w:val="19"/>
        </w:rPr>
        <w:t xml:space="preserve"> the proposed ensemble model in this paper </w:t>
      </w:r>
      <w:proofErr w:type="spellStart"/>
      <w:r>
        <w:rPr>
          <w:rFonts w:ascii="Palatino" w:hAnsi="Palatino"/>
          <w:sz w:val="19"/>
          <w:szCs w:val="19"/>
        </w:rPr>
        <w:t>achives</w:t>
      </w:r>
      <w:proofErr w:type="spellEnd"/>
      <w:r>
        <w:rPr>
          <w:rFonts w:ascii="Palatino" w:hAnsi="Palatino"/>
          <w:sz w:val="19"/>
          <w:szCs w:val="19"/>
        </w:rPr>
        <w:t xml:space="preserve"> a score of 9.64. This is approximately double the score of any of the 4 state-of-the-art models and as such shows the proposed model in this paper performs best at </w:t>
      </w:r>
      <w:proofErr w:type="spellStart"/>
      <w:r>
        <w:rPr>
          <w:rFonts w:ascii="Palatino" w:hAnsi="Palatino"/>
          <w:sz w:val="19"/>
          <w:szCs w:val="19"/>
        </w:rPr>
        <w:t>explainability</w:t>
      </w:r>
      <w:proofErr w:type="spellEnd"/>
      <w:r>
        <w:rPr>
          <w:rFonts w:ascii="Palatino" w:hAnsi="Palatino"/>
          <w:sz w:val="19"/>
          <w:szCs w:val="19"/>
        </w:rPr>
        <w:t xml:space="preserve"> by this metric as well.</w:t>
      </w:r>
    </w:p>
    <w:p w14:paraId="3EB14D2E" w14:textId="32EAB7DA" w:rsidR="0063615E" w:rsidRDefault="0063615E" w:rsidP="00747760">
      <w:pPr>
        <w:pStyle w:val="PARAGRAPH"/>
        <w:ind w:firstLine="0"/>
        <w:rPr>
          <w:rFonts w:ascii="Palatino" w:hAnsi="Palatino"/>
          <w:sz w:val="19"/>
          <w:szCs w:val="19"/>
        </w:rPr>
      </w:pPr>
    </w:p>
    <w:p w14:paraId="719BED60" w14:textId="392604A8" w:rsidR="0063615E" w:rsidRPr="0063615E" w:rsidRDefault="0063615E" w:rsidP="00747760">
      <w:pPr>
        <w:pStyle w:val="PARAGRAPH"/>
        <w:ind w:firstLine="0"/>
        <w:rPr>
          <w:rFonts w:ascii="Palatino" w:hAnsi="Palatino"/>
          <w:sz w:val="19"/>
          <w:szCs w:val="19"/>
        </w:rPr>
      </w:pPr>
      <w:r>
        <w:rPr>
          <w:rFonts w:ascii="Palatino" w:hAnsi="Palatino"/>
          <w:sz w:val="19"/>
          <w:szCs w:val="19"/>
        </w:rPr>
        <w:t xml:space="preserve">As the proposed ensemble model in this paper outperforms the 4 state-of-the-art models in both performance evaluation metrics as well as </w:t>
      </w:r>
      <w:proofErr w:type="spellStart"/>
      <w:r>
        <w:rPr>
          <w:rFonts w:ascii="Palatino" w:hAnsi="Palatino"/>
          <w:sz w:val="19"/>
          <w:szCs w:val="19"/>
        </w:rPr>
        <w:t>explainability</w:t>
      </w:r>
      <w:proofErr w:type="spellEnd"/>
      <w:r>
        <w:rPr>
          <w:rFonts w:ascii="Palatino" w:hAnsi="Palatino"/>
          <w:sz w:val="19"/>
          <w:szCs w:val="19"/>
        </w:rPr>
        <w:t xml:space="preserve"> metrics, it is therefore the most suitable model to </w:t>
      </w:r>
      <w:r w:rsidRPr="0063615E">
        <w:rPr>
          <w:rFonts w:ascii="Palatino" w:hAnsi="Palatino"/>
          <w:sz w:val="19"/>
          <w:szCs w:val="19"/>
        </w:rPr>
        <w:t>make explainable predictions on whether a CT or X-Ray scan shows evidence of a positive COVID-19 infection</w:t>
      </w:r>
      <w:r>
        <w:rPr>
          <w:rFonts w:ascii="Palatino" w:hAnsi="Palatino"/>
          <w:sz w:val="19"/>
          <w:szCs w:val="19"/>
        </w:rPr>
        <w:t>, answering the research question.</w:t>
      </w:r>
    </w:p>
    <w:p w14:paraId="7CB683E1" w14:textId="77777777" w:rsidR="004C66E1" w:rsidRPr="001C74FF" w:rsidRDefault="004C66E1" w:rsidP="002D3F74">
      <w:pPr>
        <w:pStyle w:val="PARAGRAPH"/>
        <w:ind w:firstLine="0"/>
        <w:rPr>
          <w:rFonts w:ascii="Palatino" w:hAnsi="Palatino"/>
          <w:sz w:val="19"/>
          <w:szCs w:val="19"/>
        </w:rPr>
      </w:pPr>
    </w:p>
    <w:p w14:paraId="3128DF1A" w14:textId="3B8E5D61" w:rsidR="001D3E39"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5FA1234F" w14:textId="06269DA9" w:rsidR="00EA2B7B" w:rsidRDefault="00AE1590" w:rsidP="00BF1D29">
      <w:pPr>
        <w:pStyle w:val="PARAGRAPH"/>
        <w:ind w:firstLine="360"/>
        <w:rPr>
          <w:rFonts w:ascii="Palatino" w:hAnsi="Palatino"/>
          <w:sz w:val="19"/>
          <w:szCs w:val="19"/>
        </w:rPr>
      </w:pPr>
      <w:r>
        <w:rPr>
          <w:rFonts w:ascii="Palatino" w:hAnsi="Palatino"/>
          <w:sz w:val="19"/>
          <w:szCs w:val="19"/>
        </w:rPr>
        <w:t xml:space="preserve">In this paper, 4 state-of-the-art machine learning models are selected based upon their performances in similar research areas </w:t>
      </w:r>
      <w:proofErr w:type="gramStart"/>
      <w:r>
        <w:rPr>
          <w:rFonts w:ascii="Palatino" w:hAnsi="Palatino"/>
          <w:sz w:val="19"/>
          <w:szCs w:val="19"/>
        </w:rPr>
        <w:t>in order to</w:t>
      </w:r>
      <w:proofErr w:type="gramEnd"/>
      <w:r>
        <w:rPr>
          <w:rFonts w:ascii="Palatino" w:hAnsi="Palatino"/>
          <w:sz w:val="19"/>
          <w:szCs w:val="19"/>
        </w:rPr>
        <w:t xml:space="preserve"> fulfil the task of COVID-19 infection detection from a hybrid dataset containing both CT and X-Ray scans.</w:t>
      </w:r>
      <w:r w:rsidR="00994221">
        <w:rPr>
          <w:rFonts w:ascii="Palatino" w:hAnsi="Palatino"/>
          <w:sz w:val="19"/>
          <w:szCs w:val="19"/>
        </w:rPr>
        <w:t xml:space="preserve"> In particular, the models are trying to, given a medical image that could be either a CT scan or an X-Ray scan of a patient’s lungs, identify if the image belongs to one of 3 classes: healthy, COVID-19 positive, or ‘other’ respiratory diseases. In this paper, the ‘other’ class contains an array of </w:t>
      </w:r>
      <w:proofErr w:type="gramStart"/>
      <w:r w:rsidR="00994221">
        <w:rPr>
          <w:rFonts w:ascii="Palatino" w:hAnsi="Palatino"/>
          <w:sz w:val="19"/>
          <w:szCs w:val="19"/>
        </w:rPr>
        <w:t>various different</w:t>
      </w:r>
      <w:proofErr w:type="gramEnd"/>
      <w:r w:rsidR="00994221">
        <w:rPr>
          <w:rFonts w:ascii="Palatino" w:hAnsi="Palatino"/>
          <w:sz w:val="19"/>
          <w:szCs w:val="19"/>
        </w:rPr>
        <w:t xml:space="preserve"> respiratory diseases, such as pneumonia. As this ‘other’ class contains multiple different respiratory diseases that can share different characteristics in the medical scans, this research problem is known as a 3+ class problem, as there are effectively at least 3 different classes that a medical image could belong to.</w:t>
      </w:r>
      <w:r w:rsidR="00EA33B7">
        <w:rPr>
          <w:rFonts w:ascii="Palatino" w:hAnsi="Palatino"/>
          <w:sz w:val="19"/>
          <w:szCs w:val="19"/>
        </w:rPr>
        <w:t xml:space="preserve"> </w:t>
      </w:r>
      <w:r w:rsidR="003948EF">
        <w:rPr>
          <w:rFonts w:ascii="Palatino" w:hAnsi="Palatino"/>
          <w:sz w:val="19"/>
          <w:szCs w:val="19"/>
        </w:rPr>
        <w:t xml:space="preserve">Then, as most of these models in the literature do not provide explainable predictions, this capability is built upon these models, through using </w:t>
      </w:r>
      <w:proofErr w:type="spellStart"/>
      <w:r w:rsidR="003948EF">
        <w:rPr>
          <w:rFonts w:ascii="Palatino" w:hAnsi="Palatino"/>
          <w:sz w:val="19"/>
          <w:szCs w:val="19"/>
        </w:rPr>
        <w:t>GradCAM</w:t>
      </w:r>
      <w:proofErr w:type="spellEnd"/>
      <w:r w:rsidR="003948EF">
        <w:rPr>
          <w:rFonts w:ascii="Palatino" w:hAnsi="Palatino"/>
          <w:sz w:val="19"/>
          <w:szCs w:val="19"/>
        </w:rPr>
        <w:t xml:space="preserve"> [53]. This allows each of the models to provide a heatmap indicating the areas of the image that they focussed upon </w:t>
      </w:r>
      <w:proofErr w:type="gramStart"/>
      <w:r w:rsidR="003948EF">
        <w:rPr>
          <w:rFonts w:ascii="Palatino" w:hAnsi="Palatino"/>
          <w:sz w:val="19"/>
          <w:szCs w:val="19"/>
        </w:rPr>
        <w:t>in order to</w:t>
      </w:r>
      <w:proofErr w:type="gramEnd"/>
      <w:r w:rsidR="003948EF">
        <w:rPr>
          <w:rFonts w:ascii="Palatino" w:hAnsi="Palatino"/>
          <w:sz w:val="19"/>
          <w:szCs w:val="19"/>
        </w:rPr>
        <w:t xml:space="preserve"> make their classification. This can then be qualitatively assessed through certified medical personnel checking if these areas of the image </w:t>
      </w:r>
      <w:proofErr w:type="gramStart"/>
      <w:r w:rsidR="003948EF">
        <w:rPr>
          <w:rFonts w:ascii="Palatino" w:hAnsi="Palatino"/>
          <w:sz w:val="19"/>
          <w:szCs w:val="19"/>
        </w:rPr>
        <w:t>actually represent</w:t>
      </w:r>
      <w:proofErr w:type="gramEnd"/>
      <w:r w:rsidR="003948EF">
        <w:rPr>
          <w:rFonts w:ascii="Palatino" w:hAnsi="Palatino"/>
          <w:sz w:val="19"/>
          <w:szCs w:val="19"/>
        </w:rPr>
        <w:t xml:space="preserve"> regions indicative of a COVID-19 infection, as well as quantitively through the use of metrics such as Remove and Debias [5</w:t>
      </w:r>
      <w:r w:rsidR="006A610D">
        <w:rPr>
          <w:rFonts w:ascii="Palatino" w:hAnsi="Palatino"/>
          <w:sz w:val="19"/>
          <w:szCs w:val="19"/>
        </w:rPr>
        <w:t>5</w:t>
      </w:r>
      <w:r w:rsidR="003948EF">
        <w:rPr>
          <w:rFonts w:ascii="Palatino" w:hAnsi="Palatino"/>
          <w:sz w:val="19"/>
          <w:szCs w:val="19"/>
        </w:rPr>
        <w:t xml:space="preserve">] used in this paper. </w:t>
      </w:r>
      <w:r w:rsidR="00EA33B7">
        <w:rPr>
          <w:rFonts w:ascii="Palatino" w:hAnsi="Palatino"/>
          <w:sz w:val="19"/>
          <w:szCs w:val="19"/>
        </w:rPr>
        <w:t xml:space="preserve">Then, an ensemble method is proposed </w:t>
      </w:r>
      <w:r w:rsidR="00B92E7D">
        <w:rPr>
          <w:rFonts w:ascii="Palatino" w:hAnsi="Palatino"/>
          <w:sz w:val="19"/>
          <w:szCs w:val="19"/>
        </w:rPr>
        <w:t>which</w:t>
      </w:r>
      <w:r w:rsidR="00EA33B7">
        <w:rPr>
          <w:rFonts w:ascii="Palatino" w:hAnsi="Palatino"/>
          <w:sz w:val="19"/>
          <w:szCs w:val="19"/>
        </w:rPr>
        <w:t xml:space="preserve"> build</w:t>
      </w:r>
      <w:r w:rsidR="00B92E7D">
        <w:rPr>
          <w:rFonts w:ascii="Palatino" w:hAnsi="Palatino"/>
          <w:sz w:val="19"/>
          <w:szCs w:val="19"/>
        </w:rPr>
        <w:t>s</w:t>
      </w:r>
      <w:r w:rsidR="00EA33B7">
        <w:rPr>
          <w:rFonts w:ascii="Palatino" w:hAnsi="Palatino"/>
          <w:sz w:val="19"/>
          <w:szCs w:val="19"/>
        </w:rPr>
        <w:t xml:space="preserve"> upon the advances in these models</w:t>
      </w:r>
      <w:r w:rsidR="00B92E7D">
        <w:rPr>
          <w:rFonts w:ascii="Palatino" w:hAnsi="Palatino"/>
          <w:sz w:val="19"/>
          <w:szCs w:val="19"/>
        </w:rPr>
        <w:t xml:space="preserve">, capable of outperforming these state-of-the-art models in both performance metrics such </w:t>
      </w:r>
      <w:r w:rsidR="00B92E7D">
        <w:rPr>
          <w:rFonts w:ascii="Palatino" w:hAnsi="Palatino"/>
          <w:sz w:val="19"/>
          <w:szCs w:val="19"/>
        </w:rPr>
        <w:t xml:space="preserve">as accuracy, precision, recall, </w:t>
      </w:r>
      <w:proofErr w:type="gramStart"/>
      <w:r w:rsidR="00B92E7D">
        <w:rPr>
          <w:rFonts w:ascii="Palatino" w:hAnsi="Palatino"/>
          <w:sz w:val="19"/>
          <w:szCs w:val="19"/>
        </w:rPr>
        <w:t>specificity</w:t>
      </w:r>
      <w:proofErr w:type="gramEnd"/>
      <w:r w:rsidR="00B92E7D">
        <w:rPr>
          <w:rFonts w:ascii="Palatino" w:hAnsi="Palatino"/>
          <w:sz w:val="19"/>
          <w:szCs w:val="19"/>
        </w:rPr>
        <w:t xml:space="preserve"> and sensitivity as well as in both </w:t>
      </w:r>
      <w:proofErr w:type="spellStart"/>
      <w:r w:rsidR="00B92E7D">
        <w:rPr>
          <w:rFonts w:ascii="Palatino" w:hAnsi="Palatino"/>
          <w:sz w:val="19"/>
          <w:szCs w:val="19"/>
        </w:rPr>
        <w:t>explainability</w:t>
      </w:r>
      <w:proofErr w:type="spellEnd"/>
      <w:r w:rsidR="00B92E7D">
        <w:rPr>
          <w:rFonts w:ascii="Palatino" w:hAnsi="Palatino"/>
          <w:sz w:val="19"/>
          <w:szCs w:val="19"/>
        </w:rPr>
        <w:t xml:space="preserve"> metrics </w:t>
      </w:r>
      <w:r w:rsidR="00480BF3">
        <w:rPr>
          <w:rFonts w:ascii="Palatino" w:hAnsi="Palatino"/>
          <w:sz w:val="19"/>
          <w:szCs w:val="19"/>
        </w:rPr>
        <w:t xml:space="preserve">(ROAD Most Relevant First and ROAD Combined) </w:t>
      </w:r>
      <w:r w:rsidR="00B92E7D">
        <w:rPr>
          <w:rFonts w:ascii="Palatino" w:hAnsi="Palatino"/>
          <w:sz w:val="19"/>
          <w:szCs w:val="19"/>
        </w:rPr>
        <w:t>used in this paper.</w:t>
      </w:r>
    </w:p>
    <w:p w14:paraId="53A8CCC8" w14:textId="05E32780" w:rsidR="00E95801" w:rsidRPr="00AE1590" w:rsidRDefault="003C43E2" w:rsidP="00C15148">
      <w:pPr>
        <w:pStyle w:val="PARAGRAPH"/>
        <w:ind w:firstLine="360"/>
        <w:rPr>
          <w:rFonts w:ascii="Palatino" w:hAnsi="Palatino"/>
          <w:sz w:val="19"/>
          <w:szCs w:val="19"/>
        </w:rPr>
      </w:pPr>
      <w:r>
        <w:rPr>
          <w:rFonts w:ascii="Palatino" w:hAnsi="Palatino"/>
          <w:sz w:val="19"/>
          <w:szCs w:val="19"/>
        </w:rPr>
        <w:t xml:space="preserve">There are some limitations of the methods followed in this paper, that could be built upon in future work. </w:t>
      </w:r>
      <w:r w:rsidR="004C6E9C">
        <w:rPr>
          <w:rFonts w:ascii="Palatino" w:hAnsi="Palatino"/>
          <w:sz w:val="19"/>
          <w:szCs w:val="19"/>
        </w:rPr>
        <w:t xml:space="preserve">The dataset created in this paper relies heavily upon image augmentation to create a dataset of size 15000 samples. However, if more original data could be used to create a dataset of equal size or even one of larger size by also utilising image augmentation, this could create models that achieve better performance on out-of-sample datapoints. </w:t>
      </w:r>
      <w:r w:rsidR="008B53E4">
        <w:rPr>
          <w:rFonts w:ascii="Palatino" w:hAnsi="Palatino"/>
          <w:sz w:val="19"/>
          <w:szCs w:val="19"/>
        </w:rPr>
        <w:t xml:space="preserve">Additionally, the use of Remove and Debias [55] to </w:t>
      </w:r>
      <w:proofErr w:type="spellStart"/>
      <w:r w:rsidR="008B53E4">
        <w:rPr>
          <w:rFonts w:ascii="Palatino" w:hAnsi="Palatino"/>
          <w:sz w:val="19"/>
          <w:szCs w:val="19"/>
        </w:rPr>
        <w:t>evluate</w:t>
      </w:r>
      <w:proofErr w:type="spellEnd"/>
      <w:r w:rsidR="008B53E4">
        <w:rPr>
          <w:rFonts w:ascii="Palatino" w:hAnsi="Palatino"/>
          <w:sz w:val="19"/>
          <w:szCs w:val="19"/>
        </w:rPr>
        <w:t xml:space="preserve"> heatmaps produced by the models is only one method of evaluating the </w:t>
      </w:r>
      <w:proofErr w:type="spellStart"/>
      <w:r w:rsidR="008B53E4">
        <w:rPr>
          <w:rFonts w:ascii="Palatino" w:hAnsi="Palatino"/>
          <w:sz w:val="19"/>
          <w:szCs w:val="19"/>
        </w:rPr>
        <w:t>explainability</w:t>
      </w:r>
      <w:proofErr w:type="spellEnd"/>
      <w:r w:rsidR="008B53E4">
        <w:rPr>
          <w:rFonts w:ascii="Palatino" w:hAnsi="Palatino"/>
          <w:sz w:val="19"/>
          <w:szCs w:val="19"/>
        </w:rPr>
        <w:t xml:space="preserve"> of models, and the comparison of the models’ capabilities could be further investigated </w:t>
      </w:r>
      <w:proofErr w:type="gramStart"/>
      <w:r w:rsidR="008B53E4">
        <w:rPr>
          <w:rFonts w:ascii="Palatino" w:hAnsi="Palatino"/>
          <w:sz w:val="19"/>
          <w:szCs w:val="19"/>
        </w:rPr>
        <w:t>through the use of</w:t>
      </w:r>
      <w:proofErr w:type="gramEnd"/>
      <w:r w:rsidR="008B53E4">
        <w:rPr>
          <w:rFonts w:ascii="Palatino" w:hAnsi="Palatino"/>
          <w:sz w:val="19"/>
          <w:szCs w:val="19"/>
        </w:rPr>
        <w:t xml:space="preserve"> multiple metrics being used concurrently.</w:t>
      </w:r>
      <w:r w:rsidR="008C3899">
        <w:rPr>
          <w:rFonts w:ascii="Palatino" w:hAnsi="Palatino"/>
          <w:sz w:val="19"/>
          <w:szCs w:val="19"/>
        </w:rPr>
        <w:t xml:space="preserve"> As found in this paper, all the models achieved very high performance on the COVID-19 positive class, but reduced performance on the healthy and ‘other’ classes. In particular, the models tended to predict healthy scans as ‘other’ and ‘other’ scans as healthy. Whilst this could be explained by the fact that the 3+ class problem can give rise to multiple different respiratory diseases which may have subtle indicators in medical images as to their diagnosis, this issue could be improved upon by potentially changing the weightings in the loss functions of the models or by providing more data, as mentioned previously.</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3"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lastRenderedPageBreak/>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4"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xml:space="preserve">: Rethinking model scaling for convolutional neural networks. </w:t>
      </w:r>
      <w:r w:rsidRPr="00345677">
        <w:rPr>
          <w:rFonts w:ascii="Palatino" w:hAnsi="Palatino" w:cs="Arial"/>
          <w:color w:val="333333"/>
          <w:sz w:val="19"/>
          <w:szCs w:val="19"/>
        </w:rPr>
        <w:t>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5"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6"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47"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504CC6F4" w:rsidR="00DC3387" w:rsidRPr="00E75756" w:rsidRDefault="00DC3387" w:rsidP="00DC3387">
      <w:pPr>
        <w:pStyle w:val="ListParagraph"/>
        <w:numPr>
          <w:ilvl w:val="0"/>
          <w:numId w:val="22"/>
        </w:numPr>
        <w:rPr>
          <w:rFonts w:ascii="Palatino" w:hAnsi="Palatino"/>
          <w:sz w:val="19"/>
          <w:szCs w:val="19"/>
        </w:rPr>
      </w:pPr>
      <w:proofErr w:type="spellStart"/>
      <w:r w:rsidRPr="00E75756">
        <w:rPr>
          <w:rFonts w:ascii="Palatino" w:hAnsi="Palatino"/>
          <w:sz w:val="19"/>
          <w:szCs w:val="19"/>
        </w:rPr>
        <w:t>Tompe</w:t>
      </w:r>
      <w:proofErr w:type="spellEnd"/>
      <w:r w:rsidRPr="00E75756">
        <w:rPr>
          <w:rFonts w:ascii="Palatino" w:hAnsi="Palatino"/>
          <w:sz w:val="19"/>
          <w:szCs w:val="19"/>
        </w:rPr>
        <w:t xml:space="preserve">, A. and </w:t>
      </w:r>
      <w:proofErr w:type="spellStart"/>
      <w:r w:rsidRPr="00E75756">
        <w:rPr>
          <w:rFonts w:ascii="Palatino" w:hAnsi="Palatino"/>
          <w:sz w:val="19"/>
          <w:szCs w:val="19"/>
        </w:rPr>
        <w:t>Sargar</w:t>
      </w:r>
      <w:proofErr w:type="spellEnd"/>
      <w:r w:rsidRPr="00E75756">
        <w:rPr>
          <w:rFonts w:ascii="Palatino" w:hAnsi="Palatino"/>
          <w:sz w:val="19"/>
          <w:szCs w:val="19"/>
        </w:rPr>
        <w:t>, K., 2021. X-Ray Image Quality Assurance. In </w:t>
      </w:r>
      <w:proofErr w:type="spellStart"/>
      <w:r w:rsidRPr="00E75756">
        <w:rPr>
          <w:rFonts w:ascii="Palatino" w:hAnsi="Palatino"/>
          <w:i/>
          <w:iCs/>
          <w:sz w:val="19"/>
          <w:szCs w:val="19"/>
        </w:rPr>
        <w:t>StatPearls</w:t>
      </w:r>
      <w:proofErr w:type="spellEnd"/>
      <w:r w:rsidRPr="00E75756">
        <w:rPr>
          <w:rFonts w:ascii="Palatino" w:hAnsi="Palatino"/>
          <w:i/>
          <w:iCs/>
          <w:sz w:val="19"/>
          <w:szCs w:val="19"/>
        </w:rPr>
        <w:t xml:space="preserve"> [Internet]</w:t>
      </w:r>
      <w:r w:rsidRPr="00E75756">
        <w:rPr>
          <w:rFonts w:ascii="Palatino" w:hAnsi="Palatino"/>
          <w:sz w:val="19"/>
          <w:szCs w:val="19"/>
        </w:rPr>
        <w:t xml:space="preserve">. </w:t>
      </w:r>
      <w:proofErr w:type="spellStart"/>
      <w:r w:rsidRPr="00E75756">
        <w:rPr>
          <w:rFonts w:ascii="Palatino" w:hAnsi="Palatino"/>
          <w:sz w:val="19"/>
          <w:szCs w:val="19"/>
        </w:rPr>
        <w:t>StatPearls</w:t>
      </w:r>
      <w:proofErr w:type="spellEnd"/>
      <w:r w:rsidRPr="00E75756">
        <w:rPr>
          <w:rFonts w:ascii="Palatino" w:hAnsi="Palatino"/>
          <w:sz w:val="19"/>
          <w:szCs w:val="19"/>
        </w:rPr>
        <w:t xml:space="preserve"> Publishing.</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510D98CC" w:rsidR="00DC6F14" w:rsidRPr="001653DC"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2E5D3685" w:rsidR="00DC6F14" w:rsidRPr="00196CEF" w:rsidRDefault="00000000" w:rsidP="00DC6F14">
      <w:pPr>
        <w:pStyle w:val="ListParagraph"/>
        <w:numPr>
          <w:ilvl w:val="0"/>
          <w:numId w:val="22"/>
        </w:numPr>
        <w:rPr>
          <w:rStyle w:val="Hyperlink"/>
          <w:rFonts w:ascii="Palatino" w:hAnsi="Palatino" w:cs="Times New Roman"/>
          <w:color w:val="auto"/>
          <w:sz w:val="19"/>
          <w:szCs w:val="19"/>
          <w:u w:val="none"/>
        </w:rPr>
      </w:pPr>
      <w:hyperlink r:id="rId48"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1D826716" w14:textId="5F0B8270" w:rsidR="00527092" w:rsidRPr="00315BD0" w:rsidRDefault="00196CEF" w:rsidP="00DC6F14">
      <w:pPr>
        <w:pStyle w:val="ListParagraph"/>
        <w:numPr>
          <w:ilvl w:val="0"/>
          <w:numId w:val="22"/>
        </w:numPr>
        <w:rPr>
          <w:rFonts w:ascii="Palatino" w:hAnsi="Palatino"/>
          <w:sz w:val="19"/>
          <w:szCs w:val="19"/>
        </w:rPr>
      </w:pPr>
      <w:r w:rsidRPr="001653DC">
        <w:rPr>
          <w:rFonts w:ascii="Palatino" w:hAnsi="Palatino"/>
          <w:sz w:val="19"/>
          <w:szCs w:val="19"/>
        </w:rPr>
        <w:t xml:space="preserve">Rong, Y., </w:t>
      </w:r>
      <w:proofErr w:type="spellStart"/>
      <w:r w:rsidRPr="001653DC">
        <w:rPr>
          <w:rFonts w:ascii="Palatino" w:hAnsi="Palatino"/>
          <w:sz w:val="19"/>
          <w:szCs w:val="19"/>
        </w:rPr>
        <w:t>Leemann</w:t>
      </w:r>
      <w:proofErr w:type="spellEnd"/>
      <w:r w:rsidRPr="001653DC">
        <w:rPr>
          <w:rFonts w:ascii="Palatino" w:hAnsi="Palatino"/>
          <w:sz w:val="19"/>
          <w:szCs w:val="19"/>
        </w:rPr>
        <w:t xml:space="preserve">, T., Borisov, V., </w:t>
      </w:r>
      <w:proofErr w:type="spellStart"/>
      <w:r w:rsidRPr="001653DC">
        <w:rPr>
          <w:rFonts w:ascii="Palatino" w:hAnsi="Palatino"/>
          <w:sz w:val="19"/>
          <w:szCs w:val="19"/>
        </w:rPr>
        <w:t>Kasneci</w:t>
      </w:r>
      <w:proofErr w:type="spellEnd"/>
      <w:r w:rsidRPr="001653DC">
        <w:rPr>
          <w:rFonts w:ascii="Palatino" w:hAnsi="Palatino"/>
          <w:sz w:val="19"/>
          <w:szCs w:val="19"/>
        </w:rPr>
        <w:t xml:space="preserve">, G. and </w:t>
      </w:r>
      <w:proofErr w:type="spellStart"/>
      <w:r w:rsidRPr="001653DC">
        <w:rPr>
          <w:rFonts w:ascii="Palatino" w:hAnsi="Palatino"/>
          <w:sz w:val="19"/>
          <w:szCs w:val="19"/>
        </w:rPr>
        <w:t>Kasneci</w:t>
      </w:r>
      <w:proofErr w:type="spellEnd"/>
      <w:r w:rsidRPr="001653DC">
        <w:rPr>
          <w:rFonts w:ascii="Palatino" w:hAnsi="Palatino"/>
          <w:sz w:val="19"/>
          <w:szCs w:val="19"/>
        </w:rPr>
        <w:t>, E., 2022. A consistent and efficient evaluation strategy for attribution methods. </w:t>
      </w:r>
      <w:proofErr w:type="spellStart"/>
      <w:r w:rsidRPr="001653DC">
        <w:rPr>
          <w:rFonts w:ascii="Palatino" w:hAnsi="Palatino"/>
          <w:i/>
          <w:iCs/>
          <w:sz w:val="19"/>
          <w:szCs w:val="19"/>
        </w:rPr>
        <w:t>arXiv</w:t>
      </w:r>
      <w:proofErr w:type="spellEnd"/>
      <w:r w:rsidRPr="001653DC">
        <w:rPr>
          <w:rFonts w:ascii="Palatino" w:hAnsi="Palatino"/>
          <w:i/>
          <w:iCs/>
          <w:sz w:val="19"/>
          <w:szCs w:val="19"/>
        </w:rPr>
        <w:t xml:space="preserve"> preprint arXiv:2202.00449</w:t>
      </w:r>
      <w:r w:rsidRPr="001653DC">
        <w:rPr>
          <w:rFonts w:ascii="Palatino" w:hAnsi="Palatino"/>
          <w:sz w:val="19"/>
          <w:szCs w:val="19"/>
        </w:rPr>
        <w:t>.</w:t>
      </w:r>
    </w:p>
    <w:sectPr w:rsidR="00527092" w:rsidRPr="00315BD0" w:rsidSect="0069250A">
      <w:headerReference w:type="even" r:id="rId49"/>
      <w:headerReference w:type="default" r:id="rId50"/>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4-17T12:03:00Z" w:initials="PTW(">
    <w:p w14:paraId="02CA93E8" w14:textId="77777777" w:rsidR="00C72AE9" w:rsidRDefault="00C72AE9" w:rsidP="00201D82">
      <w:r>
        <w:rPr>
          <w:rStyle w:val="CommentReference"/>
        </w:rPr>
        <w:annotationRef/>
      </w:r>
      <w:r>
        <w:rPr>
          <w:sz w:val="20"/>
        </w:rPr>
        <w:t>Talk about why sensitivity and specificity remove the need for ROC</w:t>
      </w:r>
    </w:p>
    <w:p w14:paraId="0E143CF2" w14:textId="77777777" w:rsidR="00C72AE9" w:rsidRDefault="00C72AE9" w:rsidP="00201D8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143CF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7B3F8" w16cex:dateUtc="2023-04-17T1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143CF2" w16cid:durableId="27E7B3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BC3D9" w14:textId="77777777" w:rsidR="00166BCB" w:rsidRDefault="00166BCB">
      <w:r>
        <w:separator/>
      </w:r>
    </w:p>
  </w:endnote>
  <w:endnote w:type="continuationSeparator" w:id="0">
    <w:p w14:paraId="1824E593" w14:textId="77777777" w:rsidR="00166BCB" w:rsidRDefault="00166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D85E3" w14:textId="77777777" w:rsidR="00166BCB" w:rsidRDefault="00166BCB">
      <w:pPr>
        <w:pStyle w:val="TABLEROW"/>
        <w:jc w:val="left"/>
        <w:rPr>
          <w:position w:val="12"/>
          <w:sz w:val="20"/>
        </w:rPr>
      </w:pPr>
    </w:p>
  </w:footnote>
  <w:footnote w:type="continuationSeparator" w:id="0">
    <w:p w14:paraId="407221F1" w14:textId="77777777" w:rsidR="00166BCB" w:rsidRDefault="00166B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15C"/>
    <w:rsid w:val="000153EA"/>
    <w:rsid w:val="0001560E"/>
    <w:rsid w:val="00020FFE"/>
    <w:rsid w:val="0002288D"/>
    <w:rsid w:val="00024F9D"/>
    <w:rsid w:val="00025C2E"/>
    <w:rsid w:val="00025FB0"/>
    <w:rsid w:val="00027B32"/>
    <w:rsid w:val="000308F4"/>
    <w:rsid w:val="000309C5"/>
    <w:rsid w:val="00032807"/>
    <w:rsid w:val="0003499F"/>
    <w:rsid w:val="00042DED"/>
    <w:rsid w:val="0004317E"/>
    <w:rsid w:val="00044105"/>
    <w:rsid w:val="00047DB6"/>
    <w:rsid w:val="00050264"/>
    <w:rsid w:val="0005340A"/>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216"/>
    <w:rsid w:val="000715B7"/>
    <w:rsid w:val="000734E6"/>
    <w:rsid w:val="00073E4D"/>
    <w:rsid w:val="00074907"/>
    <w:rsid w:val="00076764"/>
    <w:rsid w:val="00077ECF"/>
    <w:rsid w:val="00081DDB"/>
    <w:rsid w:val="00082218"/>
    <w:rsid w:val="00082F38"/>
    <w:rsid w:val="00083F3E"/>
    <w:rsid w:val="000851AD"/>
    <w:rsid w:val="00085975"/>
    <w:rsid w:val="00087CF4"/>
    <w:rsid w:val="00094507"/>
    <w:rsid w:val="00095348"/>
    <w:rsid w:val="000A1768"/>
    <w:rsid w:val="000A24CB"/>
    <w:rsid w:val="000A276C"/>
    <w:rsid w:val="000A2A63"/>
    <w:rsid w:val="000A6CF4"/>
    <w:rsid w:val="000A7D3C"/>
    <w:rsid w:val="000B0180"/>
    <w:rsid w:val="000B4073"/>
    <w:rsid w:val="000B6594"/>
    <w:rsid w:val="000C0C00"/>
    <w:rsid w:val="000C1E22"/>
    <w:rsid w:val="000C2E86"/>
    <w:rsid w:val="000C2F2E"/>
    <w:rsid w:val="000C3EBB"/>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100E3E"/>
    <w:rsid w:val="0010111B"/>
    <w:rsid w:val="001012DE"/>
    <w:rsid w:val="0010151B"/>
    <w:rsid w:val="00104FF4"/>
    <w:rsid w:val="00110D4B"/>
    <w:rsid w:val="001116F9"/>
    <w:rsid w:val="0011243E"/>
    <w:rsid w:val="00112982"/>
    <w:rsid w:val="00112C3B"/>
    <w:rsid w:val="00113579"/>
    <w:rsid w:val="001136D4"/>
    <w:rsid w:val="00114B4C"/>
    <w:rsid w:val="00123430"/>
    <w:rsid w:val="00123B0D"/>
    <w:rsid w:val="00130A23"/>
    <w:rsid w:val="001321AB"/>
    <w:rsid w:val="00133613"/>
    <w:rsid w:val="00133EB9"/>
    <w:rsid w:val="00133F4B"/>
    <w:rsid w:val="00133F77"/>
    <w:rsid w:val="00134356"/>
    <w:rsid w:val="001353AD"/>
    <w:rsid w:val="00137242"/>
    <w:rsid w:val="00137680"/>
    <w:rsid w:val="00137797"/>
    <w:rsid w:val="0014002A"/>
    <w:rsid w:val="00140177"/>
    <w:rsid w:val="00140A05"/>
    <w:rsid w:val="001413C0"/>
    <w:rsid w:val="0014197C"/>
    <w:rsid w:val="0014261B"/>
    <w:rsid w:val="00142D70"/>
    <w:rsid w:val="00143FA9"/>
    <w:rsid w:val="00145DE3"/>
    <w:rsid w:val="001474E1"/>
    <w:rsid w:val="00147AD3"/>
    <w:rsid w:val="00151CA4"/>
    <w:rsid w:val="0015285A"/>
    <w:rsid w:val="001548F4"/>
    <w:rsid w:val="00154AC3"/>
    <w:rsid w:val="00155654"/>
    <w:rsid w:val="00160956"/>
    <w:rsid w:val="00161645"/>
    <w:rsid w:val="00162796"/>
    <w:rsid w:val="001653DC"/>
    <w:rsid w:val="00166BCB"/>
    <w:rsid w:val="00170A21"/>
    <w:rsid w:val="001716EC"/>
    <w:rsid w:val="001732F4"/>
    <w:rsid w:val="00174416"/>
    <w:rsid w:val="00176E63"/>
    <w:rsid w:val="001774FB"/>
    <w:rsid w:val="00177578"/>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9AA"/>
    <w:rsid w:val="001A4336"/>
    <w:rsid w:val="001A46FC"/>
    <w:rsid w:val="001B0ADF"/>
    <w:rsid w:val="001B3211"/>
    <w:rsid w:val="001B52FF"/>
    <w:rsid w:val="001B5478"/>
    <w:rsid w:val="001B5FF7"/>
    <w:rsid w:val="001B623F"/>
    <w:rsid w:val="001C0579"/>
    <w:rsid w:val="001C1993"/>
    <w:rsid w:val="001C1EF4"/>
    <w:rsid w:val="001C2187"/>
    <w:rsid w:val="001C2417"/>
    <w:rsid w:val="001C5303"/>
    <w:rsid w:val="001C67D6"/>
    <w:rsid w:val="001C74FF"/>
    <w:rsid w:val="001D3E39"/>
    <w:rsid w:val="001D4294"/>
    <w:rsid w:val="001D773E"/>
    <w:rsid w:val="001E0075"/>
    <w:rsid w:val="001E0A85"/>
    <w:rsid w:val="001E1FB9"/>
    <w:rsid w:val="001E2681"/>
    <w:rsid w:val="001E2EB9"/>
    <w:rsid w:val="001E2EE1"/>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05BAE"/>
    <w:rsid w:val="00206773"/>
    <w:rsid w:val="002117ED"/>
    <w:rsid w:val="00213A67"/>
    <w:rsid w:val="0021573D"/>
    <w:rsid w:val="0021583E"/>
    <w:rsid w:val="00216598"/>
    <w:rsid w:val="002170B7"/>
    <w:rsid w:val="00220C74"/>
    <w:rsid w:val="0022142E"/>
    <w:rsid w:val="0022173E"/>
    <w:rsid w:val="00221D51"/>
    <w:rsid w:val="00223447"/>
    <w:rsid w:val="00224252"/>
    <w:rsid w:val="0022503C"/>
    <w:rsid w:val="00225FC1"/>
    <w:rsid w:val="00227853"/>
    <w:rsid w:val="0023049E"/>
    <w:rsid w:val="002319EC"/>
    <w:rsid w:val="00232B62"/>
    <w:rsid w:val="00234784"/>
    <w:rsid w:val="00235A66"/>
    <w:rsid w:val="00236247"/>
    <w:rsid w:val="00236DE8"/>
    <w:rsid w:val="00240EFB"/>
    <w:rsid w:val="00242297"/>
    <w:rsid w:val="00242F69"/>
    <w:rsid w:val="00242FB2"/>
    <w:rsid w:val="002444D9"/>
    <w:rsid w:val="00246326"/>
    <w:rsid w:val="00247A3C"/>
    <w:rsid w:val="002522DF"/>
    <w:rsid w:val="00253A06"/>
    <w:rsid w:val="00256FE2"/>
    <w:rsid w:val="00260C54"/>
    <w:rsid w:val="00262CDC"/>
    <w:rsid w:val="00263ABD"/>
    <w:rsid w:val="00263CDD"/>
    <w:rsid w:val="00264DCA"/>
    <w:rsid w:val="00266489"/>
    <w:rsid w:val="00271217"/>
    <w:rsid w:val="00274C80"/>
    <w:rsid w:val="0027695E"/>
    <w:rsid w:val="0028041A"/>
    <w:rsid w:val="00280935"/>
    <w:rsid w:val="00281416"/>
    <w:rsid w:val="002823B6"/>
    <w:rsid w:val="00283219"/>
    <w:rsid w:val="002843E7"/>
    <w:rsid w:val="002859B5"/>
    <w:rsid w:val="00285B2D"/>
    <w:rsid w:val="00294E3F"/>
    <w:rsid w:val="002959DD"/>
    <w:rsid w:val="00296423"/>
    <w:rsid w:val="0029665F"/>
    <w:rsid w:val="00296883"/>
    <w:rsid w:val="002A0E6C"/>
    <w:rsid w:val="002A1E6F"/>
    <w:rsid w:val="002A1F6E"/>
    <w:rsid w:val="002A3E03"/>
    <w:rsid w:val="002A5C7F"/>
    <w:rsid w:val="002A63A1"/>
    <w:rsid w:val="002A74D7"/>
    <w:rsid w:val="002B0184"/>
    <w:rsid w:val="002B13BC"/>
    <w:rsid w:val="002B13C0"/>
    <w:rsid w:val="002B15C9"/>
    <w:rsid w:val="002B1AE7"/>
    <w:rsid w:val="002B1BFE"/>
    <w:rsid w:val="002B6A8F"/>
    <w:rsid w:val="002B779C"/>
    <w:rsid w:val="002C00F0"/>
    <w:rsid w:val="002C18BA"/>
    <w:rsid w:val="002C3B2B"/>
    <w:rsid w:val="002D02F3"/>
    <w:rsid w:val="002D096A"/>
    <w:rsid w:val="002D1587"/>
    <w:rsid w:val="002D25A1"/>
    <w:rsid w:val="002D2896"/>
    <w:rsid w:val="002D3F74"/>
    <w:rsid w:val="002D423D"/>
    <w:rsid w:val="002D43E2"/>
    <w:rsid w:val="002D46B5"/>
    <w:rsid w:val="002D5611"/>
    <w:rsid w:val="002D77CB"/>
    <w:rsid w:val="002E1E85"/>
    <w:rsid w:val="002E39B1"/>
    <w:rsid w:val="002E4D3E"/>
    <w:rsid w:val="002E6F80"/>
    <w:rsid w:val="002E74D6"/>
    <w:rsid w:val="002E799D"/>
    <w:rsid w:val="002F0D39"/>
    <w:rsid w:val="002F4DEE"/>
    <w:rsid w:val="002F53EC"/>
    <w:rsid w:val="00300A99"/>
    <w:rsid w:val="003040E3"/>
    <w:rsid w:val="0030574A"/>
    <w:rsid w:val="003076CB"/>
    <w:rsid w:val="00307F50"/>
    <w:rsid w:val="00311188"/>
    <w:rsid w:val="00311685"/>
    <w:rsid w:val="00315BD0"/>
    <w:rsid w:val="0031676E"/>
    <w:rsid w:val="00321607"/>
    <w:rsid w:val="0032258C"/>
    <w:rsid w:val="00322F2D"/>
    <w:rsid w:val="00323352"/>
    <w:rsid w:val="00327276"/>
    <w:rsid w:val="00330A19"/>
    <w:rsid w:val="00331A81"/>
    <w:rsid w:val="00335434"/>
    <w:rsid w:val="00336997"/>
    <w:rsid w:val="003373E2"/>
    <w:rsid w:val="00337D4A"/>
    <w:rsid w:val="003410C8"/>
    <w:rsid w:val="0034189B"/>
    <w:rsid w:val="003429EA"/>
    <w:rsid w:val="00345677"/>
    <w:rsid w:val="00345C82"/>
    <w:rsid w:val="00346F46"/>
    <w:rsid w:val="00352ADF"/>
    <w:rsid w:val="00352B7D"/>
    <w:rsid w:val="00355DA8"/>
    <w:rsid w:val="00365E0B"/>
    <w:rsid w:val="00367833"/>
    <w:rsid w:val="003679BA"/>
    <w:rsid w:val="00371B3B"/>
    <w:rsid w:val="00371B69"/>
    <w:rsid w:val="003726BF"/>
    <w:rsid w:val="003755E7"/>
    <w:rsid w:val="00376655"/>
    <w:rsid w:val="00377843"/>
    <w:rsid w:val="00377F9D"/>
    <w:rsid w:val="00380BCB"/>
    <w:rsid w:val="00380D94"/>
    <w:rsid w:val="00381262"/>
    <w:rsid w:val="00382773"/>
    <w:rsid w:val="00383A2F"/>
    <w:rsid w:val="003866BF"/>
    <w:rsid w:val="00387B5A"/>
    <w:rsid w:val="003909AF"/>
    <w:rsid w:val="0039223C"/>
    <w:rsid w:val="00392B2B"/>
    <w:rsid w:val="00393FE2"/>
    <w:rsid w:val="00394770"/>
    <w:rsid w:val="003948EF"/>
    <w:rsid w:val="00395CF0"/>
    <w:rsid w:val="003A1549"/>
    <w:rsid w:val="003A31D8"/>
    <w:rsid w:val="003A4A48"/>
    <w:rsid w:val="003A5FC0"/>
    <w:rsid w:val="003A6A0D"/>
    <w:rsid w:val="003A7720"/>
    <w:rsid w:val="003A785C"/>
    <w:rsid w:val="003B2000"/>
    <w:rsid w:val="003B5F96"/>
    <w:rsid w:val="003B6409"/>
    <w:rsid w:val="003B6442"/>
    <w:rsid w:val="003B6A8E"/>
    <w:rsid w:val="003C19E1"/>
    <w:rsid w:val="003C43E2"/>
    <w:rsid w:val="003C51E5"/>
    <w:rsid w:val="003D060A"/>
    <w:rsid w:val="003D12D9"/>
    <w:rsid w:val="003D35C1"/>
    <w:rsid w:val="003D45D3"/>
    <w:rsid w:val="003D48E2"/>
    <w:rsid w:val="003D574C"/>
    <w:rsid w:val="003E0E61"/>
    <w:rsid w:val="003E2380"/>
    <w:rsid w:val="003E2FFD"/>
    <w:rsid w:val="003E5468"/>
    <w:rsid w:val="003E572B"/>
    <w:rsid w:val="003E6844"/>
    <w:rsid w:val="003E6AE6"/>
    <w:rsid w:val="003E7F6E"/>
    <w:rsid w:val="003F2282"/>
    <w:rsid w:val="003F31D5"/>
    <w:rsid w:val="003F3D6F"/>
    <w:rsid w:val="003F65C3"/>
    <w:rsid w:val="003F7215"/>
    <w:rsid w:val="004043BA"/>
    <w:rsid w:val="00404873"/>
    <w:rsid w:val="00410B41"/>
    <w:rsid w:val="004131AB"/>
    <w:rsid w:val="004137DE"/>
    <w:rsid w:val="00413D52"/>
    <w:rsid w:val="00413FC9"/>
    <w:rsid w:val="00415BC1"/>
    <w:rsid w:val="00416EA5"/>
    <w:rsid w:val="004241D0"/>
    <w:rsid w:val="00432263"/>
    <w:rsid w:val="004331D4"/>
    <w:rsid w:val="00433CB1"/>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1560"/>
    <w:rsid w:val="00454777"/>
    <w:rsid w:val="004549C5"/>
    <w:rsid w:val="00455930"/>
    <w:rsid w:val="0045657D"/>
    <w:rsid w:val="0046158A"/>
    <w:rsid w:val="00463B15"/>
    <w:rsid w:val="00463DD6"/>
    <w:rsid w:val="00464CDD"/>
    <w:rsid w:val="00464D55"/>
    <w:rsid w:val="004666A8"/>
    <w:rsid w:val="004670D3"/>
    <w:rsid w:val="004676C2"/>
    <w:rsid w:val="00470726"/>
    <w:rsid w:val="0047150D"/>
    <w:rsid w:val="004726E0"/>
    <w:rsid w:val="00473FEE"/>
    <w:rsid w:val="004746F8"/>
    <w:rsid w:val="00480BF3"/>
    <w:rsid w:val="0048484E"/>
    <w:rsid w:val="004853B8"/>
    <w:rsid w:val="004867E3"/>
    <w:rsid w:val="00487611"/>
    <w:rsid w:val="004942AA"/>
    <w:rsid w:val="00495646"/>
    <w:rsid w:val="00496D0A"/>
    <w:rsid w:val="004A2F0F"/>
    <w:rsid w:val="004A3281"/>
    <w:rsid w:val="004A3691"/>
    <w:rsid w:val="004A3F4A"/>
    <w:rsid w:val="004A406B"/>
    <w:rsid w:val="004A52FC"/>
    <w:rsid w:val="004A71F7"/>
    <w:rsid w:val="004B1639"/>
    <w:rsid w:val="004B2F14"/>
    <w:rsid w:val="004B73F0"/>
    <w:rsid w:val="004C0256"/>
    <w:rsid w:val="004C203A"/>
    <w:rsid w:val="004C3757"/>
    <w:rsid w:val="004C44C3"/>
    <w:rsid w:val="004C66E1"/>
    <w:rsid w:val="004C6ADD"/>
    <w:rsid w:val="004C6E9C"/>
    <w:rsid w:val="004C772E"/>
    <w:rsid w:val="004D2600"/>
    <w:rsid w:val="004D2E48"/>
    <w:rsid w:val="004D41CD"/>
    <w:rsid w:val="004D55B4"/>
    <w:rsid w:val="004D74C3"/>
    <w:rsid w:val="004E1E5D"/>
    <w:rsid w:val="004E330F"/>
    <w:rsid w:val="004E4990"/>
    <w:rsid w:val="004E51B1"/>
    <w:rsid w:val="004E55C7"/>
    <w:rsid w:val="004E60A6"/>
    <w:rsid w:val="004F2EA5"/>
    <w:rsid w:val="005006C8"/>
    <w:rsid w:val="00501351"/>
    <w:rsid w:val="00501FBA"/>
    <w:rsid w:val="0050272D"/>
    <w:rsid w:val="0050311C"/>
    <w:rsid w:val="00504FB0"/>
    <w:rsid w:val="005052DC"/>
    <w:rsid w:val="00505C9A"/>
    <w:rsid w:val="0050639A"/>
    <w:rsid w:val="0050708A"/>
    <w:rsid w:val="0051042E"/>
    <w:rsid w:val="005106AF"/>
    <w:rsid w:val="00512091"/>
    <w:rsid w:val="00513639"/>
    <w:rsid w:val="00513889"/>
    <w:rsid w:val="0051405D"/>
    <w:rsid w:val="00514251"/>
    <w:rsid w:val="005145FE"/>
    <w:rsid w:val="0051489B"/>
    <w:rsid w:val="00517E29"/>
    <w:rsid w:val="00520DCB"/>
    <w:rsid w:val="00521238"/>
    <w:rsid w:val="0052133D"/>
    <w:rsid w:val="0052158F"/>
    <w:rsid w:val="00522A01"/>
    <w:rsid w:val="0052439B"/>
    <w:rsid w:val="00524EEC"/>
    <w:rsid w:val="00526718"/>
    <w:rsid w:val="00527092"/>
    <w:rsid w:val="00530ADF"/>
    <w:rsid w:val="005315FC"/>
    <w:rsid w:val="00531ECF"/>
    <w:rsid w:val="00531F80"/>
    <w:rsid w:val="00533F9D"/>
    <w:rsid w:val="005348DB"/>
    <w:rsid w:val="0053547C"/>
    <w:rsid w:val="00536AB6"/>
    <w:rsid w:val="00537F10"/>
    <w:rsid w:val="005403D4"/>
    <w:rsid w:val="00540F2C"/>
    <w:rsid w:val="005421E7"/>
    <w:rsid w:val="00542F6B"/>
    <w:rsid w:val="0054338F"/>
    <w:rsid w:val="00544971"/>
    <w:rsid w:val="00545E8B"/>
    <w:rsid w:val="0054747A"/>
    <w:rsid w:val="0055129E"/>
    <w:rsid w:val="00551BE0"/>
    <w:rsid w:val="00552815"/>
    <w:rsid w:val="00554F44"/>
    <w:rsid w:val="00555A8F"/>
    <w:rsid w:val="00557632"/>
    <w:rsid w:val="00560531"/>
    <w:rsid w:val="00561243"/>
    <w:rsid w:val="00562211"/>
    <w:rsid w:val="00562BB7"/>
    <w:rsid w:val="005634E1"/>
    <w:rsid w:val="00563C02"/>
    <w:rsid w:val="005656A1"/>
    <w:rsid w:val="005665D6"/>
    <w:rsid w:val="005704FF"/>
    <w:rsid w:val="00571990"/>
    <w:rsid w:val="00573A12"/>
    <w:rsid w:val="005747C0"/>
    <w:rsid w:val="00574AC5"/>
    <w:rsid w:val="00574B80"/>
    <w:rsid w:val="00575192"/>
    <w:rsid w:val="005767A9"/>
    <w:rsid w:val="00580366"/>
    <w:rsid w:val="00582A56"/>
    <w:rsid w:val="0058343E"/>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C23"/>
    <w:rsid w:val="005A4CE2"/>
    <w:rsid w:val="005A5559"/>
    <w:rsid w:val="005A7505"/>
    <w:rsid w:val="005B180D"/>
    <w:rsid w:val="005B23AB"/>
    <w:rsid w:val="005B30B2"/>
    <w:rsid w:val="005B3DCF"/>
    <w:rsid w:val="005B4577"/>
    <w:rsid w:val="005B4B8C"/>
    <w:rsid w:val="005B510D"/>
    <w:rsid w:val="005B79B7"/>
    <w:rsid w:val="005C04F2"/>
    <w:rsid w:val="005C1563"/>
    <w:rsid w:val="005C4D6A"/>
    <w:rsid w:val="005C5045"/>
    <w:rsid w:val="005C52DF"/>
    <w:rsid w:val="005C6077"/>
    <w:rsid w:val="005C7C03"/>
    <w:rsid w:val="005C7F65"/>
    <w:rsid w:val="005D014E"/>
    <w:rsid w:val="005D2EA4"/>
    <w:rsid w:val="005D4EB7"/>
    <w:rsid w:val="005D4F53"/>
    <w:rsid w:val="005D5C71"/>
    <w:rsid w:val="005D5E76"/>
    <w:rsid w:val="005D7850"/>
    <w:rsid w:val="005E0060"/>
    <w:rsid w:val="005E1F56"/>
    <w:rsid w:val="005E2212"/>
    <w:rsid w:val="005E2E1E"/>
    <w:rsid w:val="005E306E"/>
    <w:rsid w:val="005E3527"/>
    <w:rsid w:val="005E35B5"/>
    <w:rsid w:val="005E4A11"/>
    <w:rsid w:val="005E58FE"/>
    <w:rsid w:val="005E71CA"/>
    <w:rsid w:val="005F0D7C"/>
    <w:rsid w:val="005F2F8B"/>
    <w:rsid w:val="005F37B1"/>
    <w:rsid w:val="005F4E50"/>
    <w:rsid w:val="005F50F5"/>
    <w:rsid w:val="005F52A2"/>
    <w:rsid w:val="005F58EF"/>
    <w:rsid w:val="005F605F"/>
    <w:rsid w:val="005F69B4"/>
    <w:rsid w:val="00600E49"/>
    <w:rsid w:val="00601C16"/>
    <w:rsid w:val="00605133"/>
    <w:rsid w:val="0060518C"/>
    <w:rsid w:val="00606022"/>
    <w:rsid w:val="0060754F"/>
    <w:rsid w:val="00611FD7"/>
    <w:rsid w:val="00612064"/>
    <w:rsid w:val="00613049"/>
    <w:rsid w:val="006139CE"/>
    <w:rsid w:val="00615A7D"/>
    <w:rsid w:val="006172AB"/>
    <w:rsid w:val="00617E10"/>
    <w:rsid w:val="0062024D"/>
    <w:rsid w:val="0062096F"/>
    <w:rsid w:val="00620C92"/>
    <w:rsid w:val="00621D99"/>
    <w:rsid w:val="0062520C"/>
    <w:rsid w:val="00627E8C"/>
    <w:rsid w:val="00630DC2"/>
    <w:rsid w:val="006326A3"/>
    <w:rsid w:val="006339B2"/>
    <w:rsid w:val="00635230"/>
    <w:rsid w:val="0063615E"/>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12C9"/>
    <w:rsid w:val="0066245B"/>
    <w:rsid w:val="00664F56"/>
    <w:rsid w:val="00665005"/>
    <w:rsid w:val="00665DDB"/>
    <w:rsid w:val="00666113"/>
    <w:rsid w:val="006702B3"/>
    <w:rsid w:val="00672065"/>
    <w:rsid w:val="00676163"/>
    <w:rsid w:val="006814BE"/>
    <w:rsid w:val="00682075"/>
    <w:rsid w:val="00682EF9"/>
    <w:rsid w:val="006905BE"/>
    <w:rsid w:val="00692428"/>
    <w:rsid w:val="0069250A"/>
    <w:rsid w:val="00693539"/>
    <w:rsid w:val="00695B7F"/>
    <w:rsid w:val="006967A8"/>
    <w:rsid w:val="00697E0F"/>
    <w:rsid w:val="006A0EA9"/>
    <w:rsid w:val="006A1589"/>
    <w:rsid w:val="006A1C5A"/>
    <w:rsid w:val="006A4CDA"/>
    <w:rsid w:val="006A4F67"/>
    <w:rsid w:val="006A533E"/>
    <w:rsid w:val="006A5651"/>
    <w:rsid w:val="006A610D"/>
    <w:rsid w:val="006A640C"/>
    <w:rsid w:val="006A70DE"/>
    <w:rsid w:val="006A7A15"/>
    <w:rsid w:val="006B0162"/>
    <w:rsid w:val="006B032B"/>
    <w:rsid w:val="006B0D65"/>
    <w:rsid w:val="006B16C0"/>
    <w:rsid w:val="006B29E5"/>
    <w:rsid w:val="006B5623"/>
    <w:rsid w:val="006B6893"/>
    <w:rsid w:val="006B793C"/>
    <w:rsid w:val="006C3103"/>
    <w:rsid w:val="006C55E6"/>
    <w:rsid w:val="006D0C7F"/>
    <w:rsid w:val="006D170F"/>
    <w:rsid w:val="006D1D23"/>
    <w:rsid w:val="006D4794"/>
    <w:rsid w:val="006D4A9F"/>
    <w:rsid w:val="006D506A"/>
    <w:rsid w:val="006D744A"/>
    <w:rsid w:val="006D7D33"/>
    <w:rsid w:val="006E0397"/>
    <w:rsid w:val="006E1303"/>
    <w:rsid w:val="006E15D9"/>
    <w:rsid w:val="006E2765"/>
    <w:rsid w:val="006E427E"/>
    <w:rsid w:val="006E6898"/>
    <w:rsid w:val="006E79D1"/>
    <w:rsid w:val="006E7EF8"/>
    <w:rsid w:val="006F2538"/>
    <w:rsid w:val="006F3444"/>
    <w:rsid w:val="006F546F"/>
    <w:rsid w:val="006F65D9"/>
    <w:rsid w:val="00701AF1"/>
    <w:rsid w:val="00701DAA"/>
    <w:rsid w:val="00704B9D"/>
    <w:rsid w:val="00705139"/>
    <w:rsid w:val="007065D0"/>
    <w:rsid w:val="0070672B"/>
    <w:rsid w:val="0070711C"/>
    <w:rsid w:val="0070729C"/>
    <w:rsid w:val="00711762"/>
    <w:rsid w:val="00712006"/>
    <w:rsid w:val="0071239C"/>
    <w:rsid w:val="0071324F"/>
    <w:rsid w:val="00714CDC"/>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299"/>
    <w:rsid w:val="007353D8"/>
    <w:rsid w:val="00735516"/>
    <w:rsid w:val="00735855"/>
    <w:rsid w:val="0073587B"/>
    <w:rsid w:val="007370DE"/>
    <w:rsid w:val="007400AA"/>
    <w:rsid w:val="007400F6"/>
    <w:rsid w:val="0074172D"/>
    <w:rsid w:val="00741C03"/>
    <w:rsid w:val="00742394"/>
    <w:rsid w:val="00747746"/>
    <w:rsid w:val="00747760"/>
    <w:rsid w:val="00750D6A"/>
    <w:rsid w:val="00753F24"/>
    <w:rsid w:val="00754E58"/>
    <w:rsid w:val="00755CBF"/>
    <w:rsid w:val="00756998"/>
    <w:rsid w:val="007632B9"/>
    <w:rsid w:val="00763930"/>
    <w:rsid w:val="007639AB"/>
    <w:rsid w:val="00763C08"/>
    <w:rsid w:val="00763D20"/>
    <w:rsid w:val="00765415"/>
    <w:rsid w:val="00770B51"/>
    <w:rsid w:val="00771EC2"/>
    <w:rsid w:val="007759CE"/>
    <w:rsid w:val="00776089"/>
    <w:rsid w:val="00777C6F"/>
    <w:rsid w:val="00783061"/>
    <w:rsid w:val="007839AF"/>
    <w:rsid w:val="00784998"/>
    <w:rsid w:val="00784BB4"/>
    <w:rsid w:val="00786EB4"/>
    <w:rsid w:val="0079012B"/>
    <w:rsid w:val="0079034A"/>
    <w:rsid w:val="00790697"/>
    <w:rsid w:val="00791B7E"/>
    <w:rsid w:val="007934B4"/>
    <w:rsid w:val="007953A3"/>
    <w:rsid w:val="007960F3"/>
    <w:rsid w:val="007A0268"/>
    <w:rsid w:val="007A1343"/>
    <w:rsid w:val="007A2547"/>
    <w:rsid w:val="007A430E"/>
    <w:rsid w:val="007A5BC6"/>
    <w:rsid w:val="007A62A8"/>
    <w:rsid w:val="007A6B09"/>
    <w:rsid w:val="007A6CB2"/>
    <w:rsid w:val="007B2620"/>
    <w:rsid w:val="007B2D84"/>
    <w:rsid w:val="007B43ED"/>
    <w:rsid w:val="007B5528"/>
    <w:rsid w:val="007B5AB5"/>
    <w:rsid w:val="007B7608"/>
    <w:rsid w:val="007C15ED"/>
    <w:rsid w:val="007C197E"/>
    <w:rsid w:val="007C2D6F"/>
    <w:rsid w:val="007C30E6"/>
    <w:rsid w:val="007C3B71"/>
    <w:rsid w:val="007D028B"/>
    <w:rsid w:val="007D2DB7"/>
    <w:rsid w:val="007D2FC7"/>
    <w:rsid w:val="007D5811"/>
    <w:rsid w:val="007E0943"/>
    <w:rsid w:val="007E1355"/>
    <w:rsid w:val="007E27A5"/>
    <w:rsid w:val="007E2B35"/>
    <w:rsid w:val="007E3A8B"/>
    <w:rsid w:val="007E40E1"/>
    <w:rsid w:val="007E5EC0"/>
    <w:rsid w:val="007E6DBD"/>
    <w:rsid w:val="007E7081"/>
    <w:rsid w:val="007E7548"/>
    <w:rsid w:val="007F16A2"/>
    <w:rsid w:val="007F606A"/>
    <w:rsid w:val="007F609F"/>
    <w:rsid w:val="007F64F6"/>
    <w:rsid w:val="00800437"/>
    <w:rsid w:val="0080192A"/>
    <w:rsid w:val="00801FA0"/>
    <w:rsid w:val="0080733E"/>
    <w:rsid w:val="00811502"/>
    <w:rsid w:val="008123AE"/>
    <w:rsid w:val="00812D03"/>
    <w:rsid w:val="00813FC1"/>
    <w:rsid w:val="00824CE1"/>
    <w:rsid w:val="00826A1B"/>
    <w:rsid w:val="008305EE"/>
    <w:rsid w:val="00830608"/>
    <w:rsid w:val="0083084D"/>
    <w:rsid w:val="008312CF"/>
    <w:rsid w:val="00831CA2"/>
    <w:rsid w:val="00832904"/>
    <w:rsid w:val="008329EB"/>
    <w:rsid w:val="008332E6"/>
    <w:rsid w:val="00834CE6"/>
    <w:rsid w:val="00835964"/>
    <w:rsid w:val="0083764A"/>
    <w:rsid w:val="00845A64"/>
    <w:rsid w:val="00845E89"/>
    <w:rsid w:val="00847EA4"/>
    <w:rsid w:val="00850C4C"/>
    <w:rsid w:val="00850FE2"/>
    <w:rsid w:val="00851066"/>
    <w:rsid w:val="008517C4"/>
    <w:rsid w:val="0085182C"/>
    <w:rsid w:val="00851983"/>
    <w:rsid w:val="00856304"/>
    <w:rsid w:val="00857309"/>
    <w:rsid w:val="00860B74"/>
    <w:rsid w:val="00861CF2"/>
    <w:rsid w:val="00863882"/>
    <w:rsid w:val="0086493C"/>
    <w:rsid w:val="00865159"/>
    <w:rsid w:val="0086524B"/>
    <w:rsid w:val="00866533"/>
    <w:rsid w:val="008677AE"/>
    <w:rsid w:val="00870EC2"/>
    <w:rsid w:val="00870EDE"/>
    <w:rsid w:val="00871B15"/>
    <w:rsid w:val="00871D48"/>
    <w:rsid w:val="008721A7"/>
    <w:rsid w:val="0087449A"/>
    <w:rsid w:val="00881BFB"/>
    <w:rsid w:val="00881FF9"/>
    <w:rsid w:val="008826AB"/>
    <w:rsid w:val="00883061"/>
    <w:rsid w:val="008841BE"/>
    <w:rsid w:val="00884CA9"/>
    <w:rsid w:val="0088572A"/>
    <w:rsid w:val="00887762"/>
    <w:rsid w:val="008901E5"/>
    <w:rsid w:val="00890393"/>
    <w:rsid w:val="00890A9E"/>
    <w:rsid w:val="00891A9B"/>
    <w:rsid w:val="00892FBD"/>
    <w:rsid w:val="008935B9"/>
    <w:rsid w:val="00893892"/>
    <w:rsid w:val="008956C3"/>
    <w:rsid w:val="008A5ED4"/>
    <w:rsid w:val="008A623F"/>
    <w:rsid w:val="008A7F25"/>
    <w:rsid w:val="008B1A7F"/>
    <w:rsid w:val="008B32D9"/>
    <w:rsid w:val="008B53E4"/>
    <w:rsid w:val="008B5719"/>
    <w:rsid w:val="008B6B7E"/>
    <w:rsid w:val="008C00E6"/>
    <w:rsid w:val="008C05CA"/>
    <w:rsid w:val="008C2C17"/>
    <w:rsid w:val="008C3899"/>
    <w:rsid w:val="008C6D89"/>
    <w:rsid w:val="008D14A7"/>
    <w:rsid w:val="008D14DB"/>
    <w:rsid w:val="008D1EC2"/>
    <w:rsid w:val="008D2ADD"/>
    <w:rsid w:val="008D381C"/>
    <w:rsid w:val="008D49F8"/>
    <w:rsid w:val="008D5C12"/>
    <w:rsid w:val="008D6EE2"/>
    <w:rsid w:val="008E0241"/>
    <w:rsid w:val="008E0CC6"/>
    <w:rsid w:val="008E2064"/>
    <w:rsid w:val="008E31DA"/>
    <w:rsid w:val="008E356B"/>
    <w:rsid w:val="008E54B7"/>
    <w:rsid w:val="008F007B"/>
    <w:rsid w:val="008F1B67"/>
    <w:rsid w:val="008F30CC"/>
    <w:rsid w:val="008F41B4"/>
    <w:rsid w:val="008F448A"/>
    <w:rsid w:val="008F499D"/>
    <w:rsid w:val="008F51C5"/>
    <w:rsid w:val="008F6C0D"/>
    <w:rsid w:val="008F6EAF"/>
    <w:rsid w:val="0090002A"/>
    <w:rsid w:val="0090079B"/>
    <w:rsid w:val="00900F9A"/>
    <w:rsid w:val="009032FA"/>
    <w:rsid w:val="00905F7E"/>
    <w:rsid w:val="00906DF3"/>
    <w:rsid w:val="00912134"/>
    <w:rsid w:val="009138AB"/>
    <w:rsid w:val="00916E4E"/>
    <w:rsid w:val="009209E5"/>
    <w:rsid w:val="00921615"/>
    <w:rsid w:val="00921D76"/>
    <w:rsid w:val="00921E9F"/>
    <w:rsid w:val="00922083"/>
    <w:rsid w:val="00922F51"/>
    <w:rsid w:val="00923BA0"/>
    <w:rsid w:val="00924113"/>
    <w:rsid w:val="00931681"/>
    <w:rsid w:val="00932CF1"/>
    <w:rsid w:val="0093361F"/>
    <w:rsid w:val="009337CD"/>
    <w:rsid w:val="009342EA"/>
    <w:rsid w:val="00934572"/>
    <w:rsid w:val="009410A2"/>
    <w:rsid w:val="00941193"/>
    <w:rsid w:val="00941993"/>
    <w:rsid w:val="00944EC4"/>
    <w:rsid w:val="009455F8"/>
    <w:rsid w:val="00947BF8"/>
    <w:rsid w:val="00951715"/>
    <w:rsid w:val="00953483"/>
    <w:rsid w:val="009535CE"/>
    <w:rsid w:val="00956C04"/>
    <w:rsid w:val="00957207"/>
    <w:rsid w:val="00962178"/>
    <w:rsid w:val="009645A3"/>
    <w:rsid w:val="009647B4"/>
    <w:rsid w:val="009647EB"/>
    <w:rsid w:val="009657A0"/>
    <w:rsid w:val="00966583"/>
    <w:rsid w:val="00966A86"/>
    <w:rsid w:val="00967DE9"/>
    <w:rsid w:val="0097033A"/>
    <w:rsid w:val="0097040E"/>
    <w:rsid w:val="0097067F"/>
    <w:rsid w:val="00971CBF"/>
    <w:rsid w:val="00973571"/>
    <w:rsid w:val="00973AE6"/>
    <w:rsid w:val="00974710"/>
    <w:rsid w:val="00974DF6"/>
    <w:rsid w:val="0097746B"/>
    <w:rsid w:val="0098137E"/>
    <w:rsid w:val="0098156F"/>
    <w:rsid w:val="009819EC"/>
    <w:rsid w:val="00981D12"/>
    <w:rsid w:val="00982169"/>
    <w:rsid w:val="00982D26"/>
    <w:rsid w:val="00982DF8"/>
    <w:rsid w:val="009837E7"/>
    <w:rsid w:val="00983B77"/>
    <w:rsid w:val="009848F6"/>
    <w:rsid w:val="0098498B"/>
    <w:rsid w:val="00984B8E"/>
    <w:rsid w:val="009876D7"/>
    <w:rsid w:val="00990E56"/>
    <w:rsid w:val="009918F4"/>
    <w:rsid w:val="00992A63"/>
    <w:rsid w:val="00993381"/>
    <w:rsid w:val="00993C1A"/>
    <w:rsid w:val="00994221"/>
    <w:rsid w:val="0099659B"/>
    <w:rsid w:val="00997694"/>
    <w:rsid w:val="009A004E"/>
    <w:rsid w:val="009A0D04"/>
    <w:rsid w:val="009A0E12"/>
    <w:rsid w:val="009A128D"/>
    <w:rsid w:val="009A146F"/>
    <w:rsid w:val="009A1A46"/>
    <w:rsid w:val="009A1CA4"/>
    <w:rsid w:val="009A2F44"/>
    <w:rsid w:val="009A403E"/>
    <w:rsid w:val="009A4AD3"/>
    <w:rsid w:val="009B0E6E"/>
    <w:rsid w:val="009B1509"/>
    <w:rsid w:val="009B1D12"/>
    <w:rsid w:val="009B448A"/>
    <w:rsid w:val="009B544B"/>
    <w:rsid w:val="009B5D16"/>
    <w:rsid w:val="009B62B8"/>
    <w:rsid w:val="009B662B"/>
    <w:rsid w:val="009B6D9C"/>
    <w:rsid w:val="009C05E1"/>
    <w:rsid w:val="009C3CE5"/>
    <w:rsid w:val="009D1119"/>
    <w:rsid w:val="009D4570"/>
    <w:rsid w:val="009D45CE"/>
    <w:rsid w:val="009D6707"/>
    <w:rsid w:val="009D6FDC"/>
    <w:rsid w:val="009E351A"/>
    <w:rsid w:val="009E37FE"/>
    <w:rsid w:val="009E3E33"/>
    <w:rsid w:val="009E3EF8"/>
    <w:rsid w:val="009E5DF3"/>
    <w:rsid w:val="009E6D1F"/>
    <w:rsid w:val="009F24AF"/>
    <w:rsid w:val="009F34AD"/>
    <w:rsid w:val="009F42D0"/>
    <w:rsid w:val="009F4E78"/>
    <w:rsid w:val="009F523F"/>
    <w:rsid w:val="00A0143A"/>
    <w:rsid w:val="00A0187E"/>
    <w:rsid w:val="00A01DF9"/>
    <w:rsid w:val="00A0234C"/>
    <w:rsid w:val="00A13603"/>
    <w:rsid w:val="00A144CF"/>
    <w:rsid w:val="00A15A4F"/>
    <w:rsid w:val="00A16189"/>
    <w:rsid w:val="00A16668"/>
    <w:rsid w:val="00A170D4"/>
    <w:rsid w:val="00A211B7"/>
    <w:rsid w:val="00A22679"/>
    <w:rsid w:val="00A22682"/>
    <w:rsid w:val="00A253F1"/>
    <w:rsid w:val="00A259F1"/>
    <w:rsid w:val="00A2677A"/>
    <w:rsid w:val="00A3118F"/>
    <w:rsid w:val="00A31E47"/>
    <w:rsid w:val="00A32AD9"/>
    <w:rsid w:val="00A345B4"/>
    <w:rsid w:val="00A34896"/>
    <w:rsid w:val="00A34C68"/>
    <w:rsid w:val="00A35587"/>
    <w:rsid w:val="00A40E9D"/>
    <w:rsid w:val="00A429D0"/>
    <w:rsid w:val="00A432C3"/>
    <w:rsid w:val="00A437E6"/>
    <w:rsid w:val="00A44754"/>
    <w:rsid w:val="00A449CD"/>
    <w:rsid w:val="00A4621B"/>
    <w:rsid w:val="00A46436"/>
    <w:rsid w:val="00A5272A"/>
    <w:rsid w:val="00A54212"/>
    <w:rsid w:val="00A54379"/>
    <w:rsid w:val="00A55547"/>
    <w:rsid w:val="00A558E3"/>
    <w:rsid w:val="00A55CD4"/>
    <w:rsid w:val="00A55D38"/>
    <w:rsid w:val="00A60777"/>
    <w:rsid w:val="00A6158F"/>
    <w:rsid w:val="00A61B2C"/>
    <w:rsid w:val="00A63A19"/>
    <w:rsid w:val="00A64EB7"/>
    <w:rsid w:val="00A65075"/>
    <w:rsid w:val="00A6717B"/>
    <w:rsid w:val="00A6759C"/>
    <w:rsid w:val="00A7279B"/>
    <w:rsid w:val="00A74628"/>
    <w:rsid w:val="00A7535F"/>
    <w:rsid w:val="00A76BBC"/>
    <w:rsid w:val="00A80612"/>
    <w:rsid w:val="00A815E5"/>
    <w:rsid w:val="00A835CD"/>
    <w:rsid w:val="00A838EE"/>
    <w:rsid w:val="00A85055"/>
    <w:rsid w:val="00A8599A"/>
    <w:rsid w:val="00A859F1"/>
    <w:rsid w:val="00A86298"/>
    <w:rsid w:val="00A86FE9"/>
    <w:rsid w:val="00A8794A"/>
    <w:rsid w:val="00A87C92"/>
    <w:rsid w:val="00A90F01"/>
    <w:rsid w:val="00A928E2"/>
    <w:rsid w:val="00A952AB"/>
    <w:rsid w:val="00A959AD"/>
    <w:rsid w:val="00A966C7"/>
    <w:rsid w:val="00A971DA"/>
    <w:rsid w:val="00A97888"/>
    <w:rsid w:val="00AA0523"/>
    <w:rsid w:val="00AA0F91"/>
    <w:rsid w:val="00AA1E55"/>
    <w:rsid w:val="00AA3E17"/>
    <w:rsid w:val="00AA5794"/>
    <w:rsid w:val="00AA60C7"/>
    <w:rsid w:val="00AA7036"/>
    <w:rsid w:val="00AA7777"/>
    <w:rsid w:val="00AB1F67"/>
    <w:rsid w:val="00AB26BF"/>
    <w:rsid w:val="00AB2881"/>
    <w:rsid w:val="00AB37BB"/>
    <w:rsid w:val="00AB39AF"/>
    <w:rsid w:val="00AB41C0"/>
    <w:rsid w:val="00AB633F"/>
    <w:rsid w:val="00AB7F2E"/>
    <w:rsid w:val="00AC038D"/>
    <w:rsid w:val="00AC3B67"/>
    <w:rsid w:val="00AC591A"/>
    <w:rsid w:val="00AC64F4"/>
    <w:rsid w:val="00AC688E"/>
    <w:rsid w:val="00AD1DEF"/>
    <w:rsid w:val="00AD43AE"/>
    <w:rsid w:val="00AD6C79"/>
    <w:rsid w:val="00AE1590"/>
    <w:rsid w:val="00AE1A81"/>
    <w:rsid w:val="00AE1E73"/>
    <w:rsid w:val="00AE24FF"/>
    <w:rsid w:val="00AE3562"/>
    <w:rsid w:val="00AE3AF5"/>
    <w:rsid w:val="00AE5A5C"/>
    <w:rsid w:val="00AE6037"/>
    <w:rsid w:val="00AE6A79"/>
    <w:rsid w:val="00AF0C4C"/>
    <w:rsid w:val="00AF14C8"/>
    <w:rsid w:val="00AF1E8F"/>
    <w:rsid w:val="00AF45E4"/>
    <w:rsid w:val="00AF50F4"/>
    <w:rsid w:val="00AF65AC"/>
    <w:rsid w:val="00AF680B"/>
    <w:rsid w:val="00AF69D0"/>
    <w:rsid w:val="00B0085D"/>
    <w:rsid w:val="00B01308"/>
    <w:rsid w:val="00B01DA6"/>
    <w:rsid w:val="00B03DA6"/>
    <w:rsid w:val="00B06D20"/>
    <w:rsid w:val="00B07C9D"/>
    <w:rsid w:val="00B1020E"/>
    <w:rsid w:val="00B105ED"/>
    <w:rsid w:val="00B106B4"/>
    <w:rsid w:val="00B119E3"/>
    <w:rsid w:val="00B12117"/>
    <w:rsid w:val="00B12A8E"/>
    <w:rsid w:val="00B135FF"/>
    <w:rsid w:val="00B15776"/>
    <w:rsid w:val="00B158E2"/>
    <w:rsid w:val="00B174A7"/>
    <w:rsid w:val="00B201C7"/>
    <w:rsid w:val="00B22518"/>
    <w:rsid w:val="00B226F8"/>
    <w:rsid w:val="00B23D4B"/>
    <w:rsid w:val="00B23DC7"/>
    <w:rsid w:val="00B24455"/>
    <w:rsid w:val="00B30838"/>
    <w:rsid w:val="00B3102B"/>
    <w:rsid w:val="00B31BA5"/>
    <w:rsid w:val="00B31D6F"/>
    <w:rsid w:val="00B325EC"/>
    <w:rsid w:val="00B32750"/>
    <w:rsid w:val="00B32FBC"/>
    <w:rsid w:val="00B352C3"/>
    <w:rsid w:val="00B360EB"/>
    <w:rsid w:val="00B36126"/>
    <w:rsid w:val="00B41E63"/>
    <w:rsid w:val="00B427E3"/>
    <w:rsid w:val="00B42E57"/>
    <w:rsid w:val="00B44849"/>
    <w:rsid w:val="00B460F1"/>
    <w:rsid w:val="00B538EB"/>
    <w:rsid w:val="00B54218"/>
    <w:rsid w:val="00B6480C"/>
    <w:rsid w:val="00B66D4A"/>
    <w:rsid w:val="00B72B81"/>
    <w:rsid w:val="00B7408C"/>
    <w:rsid w:val="00B74ACF"/>
    <w:rsid w:val="00B762DC"/>
    <w:rsid w:val="00B825D1"/>
    <w:rsid w:val="00B8330D"/>
    <w:rsid w:val="00B86AF6"/>
    <w:rsid w:val="00B9095C"/>
    <w:rsid w:val="00B92E7D"/>
    <w:rsid w:val="00B95770"/>
    <w:rsid w:val="00B9620A"/>
    <w:rsid w:val="00BA100C"/>
    <w:rsid w:val="00BA18AB"/>
    <w:rsid w:val="00BA26B1"/>
    <w:rsid w:val="00BA2EA1"/>
    <w:rsid w:val="00BA35D6"/>
    <w:rsid w:val="00BA56DF"/>
    <w:rsid w:val="00BA5B89"/>
    <w:rsid w:val="00BA5D4A"/>
    <w:rsid w:val="00BA70E6"/>
    <w:rsid w:val="00BB15C8"/>
    <w:rsid w:val="00BB1B49"/>
    <w:rsid w:val="00BB2E68"/>
    <w:rsid w:val="00BB3097"/>
    <w:rsid w:val="00BB380B"/>
    <w:rsid w:val="00BB4038"/>
    <w:rsid w:val="00BB6428"/>
    <w:rsid w:val="00BB6802"/>
    <w:rsid w:val="00BB7E30"/>
    <w:rsid w:val="00BC1EA5"/>
    <w:rsid w:val="00BC1EED"/>
    <w:rsid w:val="00BC4434"/>
    <w:rsid w:val="00BC7BAE"/>
    <w:rsid w:val="00BD48F4"/>
    <w:rsid w:val="00BD504E"/>
    <w:rsid w:val="00BD50FE"/>
    <w:rsid w:val="00BD514F"/>
    <w:rsid w:val="00BD67AC"/>
    <w:rsid w:val="00BD6874"/>
    <w:rsid w:val="00BE0018"/>
    <w:rsid w:val="00BE254B"/>
    <w:rsid w:val="00BE3FAE"/>
    <w:rsid w:val="00BE49E1"/>
    <w:rsid w:val="00BE55C7"/>
    <w:rsid w:val="00BE604D"/>
    <w:rsid w:val="00BF07B5"/>
    <w:rsid w:val="00BF0962"/>
    <w:rsid w:val="00BF1D29"/>
    <w:rsid w:val="00BF24A4"/>
    <w:rsid w:val="00BF3106"/>
    <w:rsid w:val="00BF4F57"/>
    <w:rsid w:val="00BF52F9"/>
    <w:rsid w:val="00BF5426"/>
    <w:rsid w:val="00BF6269"/>
    <w:rsid w:val="00BF79CE"/>
    <w:rsid w:val="00BF7A9F"/>
    <w:rsid w:val="00C00709"/>
    <w:rsid w:val="00C018E8"/>
    <w:rsid w:val="00C019AF"/>
    <w:rsid w:val="00C026F4"/>
    <w:rsid w:val="00C03DEE"/>
    <w:rsid w:val="00C04405"/>
    <w:rsid w:val="00C05025"/>
    <w:rsid w:val="00C0611B"/>
    <w:rsid w:val="00C1038D"/>
    <w:rsid w:val="00C1097D"/>
    <w:rsid w:val="00C10A02"/>
    <w:rsid w:val="00C1149D"/>
    <w:rsid w:val="00C122CD"/>
    <w:rsid w:val="00C14111"/>
    <w:rsid w:val="00C15121"/>
    <w:rsid w:val="00C15148"/>
    <w:rsid w:val="00C15FC3"/>
    <w:rsid w:val="00C16143"/>
    <w:rsid w:val="00C16D5F"/>
    <w:rsid w:val="00C22879"/>
    <w:rsid w:val="00C24E7C"/>
    <w:rsid w:val="00C25559"/>
    <w:rsid w:val="00C26872"/>
    <w:rsid w:val="00C27AE3"/>
    <w:rsid w:val="00C316D1"/>
    <w:rsid w:val="00C33E87"/>
    <w:rsid w:val="00C3527E"/>
    <w:rsid w:val="00C36162"/>
    <w:rsid w:val="00C361BC"/>
    <w:rsid w:val="00C412C6"/>
    <w:rsid w:val="00C41ECA"/>
    <w:rsid w:val="00C43115"/>
    <w:rsid w:val="00C44B30"/>
    <w:rsid w:val="00C45331"/>
    <w:rsid w:val="00C51A7A"/>
    <w:rsid w:val="00C532F3"/>
    <w:rsid w:val="00C563A0"/>
    <w:rsid w:val="00C5642F"/>
    <w:rsid w:val="00C56558"/>
    <w:rsid w:val="00C5684D"/>
    <w:rsid w:val="00C5705A"/>
    <w:rsid w:val="00C611A1"/>
    <w:rsid w:val="00C61B3D"/>
    <w:rsid w:val="00C62805"/>
    <w:rsid w:val="00C64E6D"/>
    <w:rsid w:val="00C67995"/>
    <w:rsid w:val="00C7101E"/>
    <w:rsid w:val="00C72AE9"/>
    <w:rsid w:val="00C72BFE"/>
    <w:rsid w:val="00C73AC9"/>
    <w:rsid w:val="00C749BC"/>
    <w:rsid w:val="00C75044"/>
    <w:rsid w:val="00C752B0"/>
    <w:rsid w:val="00C758D4"/>
    <w:rsid w:val="00C76D05"/>
    <w:rsid w:val="00C77D4F"/>
    <w:rsid w:val="00C80505"/>
    <w:rsid w:val="00C835E1"/>
    <w:rsid w:val="00C840BF"/>
    <w:rsid w:val="00C84776"/>
    <w:rsid w:val="00C907C6"/>
    <w:rsid w:val="00C90858"/>
    <w:rsid w:val="00C92EDC"/>
    <w:rsid w:val="00C956E3"/>
    <w:rsid w:val="00C96656"/>
    <w:rsid w:val="00C975E7"/>
    <w:rsid w:val="00CA0D01"/>
    <w:rsid w:val="00CA2BC9"/>
    <w:rsid w:val="00CB010D"/>
    <w:rsid w:val="00CB1258"/>
    <w:rsid w:val="00CB2440"/>
    <w:rsid w:val="00CB4294"/>
    <w:rsid w:val="00CB4626"/>
    <w:rsid w:val="00CB7AB8"/>
    <w:rsid w:val="00CC0BA8"/>
    <w:rsid w:val="00CC241C"/>
    <w:rsid w:val="00CC3BB2"/>
    <w:rsid w:val="00CC45B0"/>
    <w:rsid w:val="00CC5E7A"/>
    <w:rsid w:val="00CC70E0"/>
    <w:rsid w:val="00CD1523"/>
    <w:rsid w:val="00CD1718"/>
    <w:rsid w:val="00CD18FB"/>
    <w:rsid w:val="00CD1966"/>
    <w:rsid w:val="00CD1C2A"/>
    <w:rsid w:val="00CD3BD6"/>
    <w:rsid w:val="00CD5E68"/>
    <w:rsid w:val="00CD7342"/>
    <w:rsid w:val="00CE1395"/>
    <w:rsid w:val="00CE166B"/>
    <w:rsid w:val="00CE20B0"/>
    <w:rsid w:val="00CE362A"/>
    <w:rsid w:val="00CE364E"/>
    <w:rsid w:val="00CE4CEB"/>
    <w:rsid w:val="00CE5C00"/>
    <w:rsid w:val="00CF1958"/>
    <w:rsid w:val="00D0280E"/>
    <w:rsid w:val="00D039A6"/>
    <w:rsid w:val="00D0407F"/>
    <w:rsid w:val="00D051AD"/>
    <w:rsid w:val="00D05BD1"/>
    <w:rsid w:val="00D05F10"/>
    <w:rsid w:val="00D101EC"/>
    <w:rsid w:val="00D105DD"/>
    <w:rsid w:val="00D11840"/>
    <w:rsid w:val="00D1213D"/>
    <w:rsid w:val="00D124C7"/>
    <w:rsid w:val="00D12639"/>
    <w:rsid w:val="00D13069"/>
    <w:rsid w:val="00D15F87"/>
    <w:rsid w:val="00D1626C"/>
    <w:rsid w:val="00D163B7"/>
    <w:rsid w:val="00D163C4"/>
    <w:rsid w:val="00D177BB"/>
    <w:rsid w:val="00D20A32"/>
    <w:rsid w:val="00D20EC8"/>
    <w:rsid w:val="00D22837"/>
    <w:rsid w:val="00D230C8"/>
    <w:rsid w:val="00D23271"/>
    <w:rsid w:val="00D23B7B"/>
    <w:rsid w:val="00D30335"/>
    <w:rsid w:val="00D34F74"/>
    <w:rsid w:val="00D36F0C"/>
    <w:rsid w:val="00D40CF6"/>
    <w:rsid w:val="00D433D3"/>
    <w:rsid w:val="00D508CE"/>
    <w:rsid w:val="00D51042"/>
    <w:rsid w:val="00D519F0"/>
    <w:rsid w:val="00D53F69"/>
    <w:rsid w:val="00D546C6"/>
    <w:rsid w:val="00D55819"/>
    <w:rsid w:val="00D56A70"/>
    <w:rsid w:val="00D56BCC"/>
    <w:rsid w:val="00D57C9E"/>
    <w:rsid w:val="00D610C0"/>
    <w:rsid w:val="00D61449"/>
    <w:rsid w:val="00D616D2"/>
    <w:rsid w:val="00D6190C"/>
    <w:rsid w:val="00D62904"/>
    <w:rsid w:val="00D6328B"/>
    <w:rsid w:val="00D66B12"/>
    <w:rsid w:val="00D67B99"/>
    <w:rsid w:val="00D70323"/>
    <w:rsid w:val="00D73251"/>
    <w:rsid w:val="00D7350C"/>
    <w:rsid w:val="00D77566"/>
    <w:rsid w:val="00D81CF2"/>
    <w:rsid w:val="00D83715"/>
    <w:rsid w:val="00D83B38"/>
    <w:rsid w:val="00D85729"/>
    <w:rsid w:val="00D86470"/>
    <w:rsid w:val="00D86691"/>
    <w:rsid w:val="00D901DB"/>
    <w:rsid w:val="00D92EC1"/>
    <w:rsid w:val="00D9319E"/>
    <w:rsid w:val="00D96813"/>
    <w:rsid w:val="00D976BE"/>
    <w:rsid w:val="00DA03F8"/>
    <w:rsid w:val="00DA054D"/>
    <w:rsid w:val="00DA20EF"/>
    <w:rsid w:val="00DA2B0C"/>
    <w:rsid w:val="00DA2BED"/>
    <w:rsid w:val="00DA2E7B"/>
    <w:rsid w:val="00DA32CC"/>
    <w:rsid w:val="00DA41FC"/>
    <w:rsid w:val="00DA75CE"/>
    <w:rsid w:val="00DA7CA1"/>
    <w:rsid w:val="00DA7DB0"/>
    <w:rsid w:val="00DB15B6"/>
    <w:rsid w:val="00DB24E0"/>
    <w:rsid w:val="00DB5FC1"/>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0D01"/>
    <w:rsid w:val="00DE134E"/>
    <w:rsid w:val="00DE2722"/>
    <w:rsid w:val="00DE313A"/>
    <w:rsid w:val="00DE3D63"/>
    <w:rsid w:val="00DE7899"/>
    <w:rsid w:val="00DF0940"/>
    <w:rsid w:val="00DF155C"/>
    <w:rsid w:val="00DF3DED"/>
    <w:rsid w:val="00DF4A98"/>
    <w:rsid w:val="00DF59F5"/>
    <w:rsid w:val="00DF63C6"/>
    <w:rsid w:val="00DF6768"/>
    <w:rsid w:val="00DF6A6D"/>
    <w:rsid w:val="00E0129D"/>
    <w:rsid w:val="00E0161E"/>
    <w:rsid w:val="00E0209A"/>
    <w:rsid w:val="00E024CD"/>
    <w:rsid w:val="00E034E8"/>
    <w:rsid w:val="00E06316"/>
    <w:rsid w:val="00E0675B"/>
    <w:rsid w:val="00E06807"/>
    <w:rsid w:val="00E06CD2"/>
    <w:rsid w:val="00E07869"/>
    <w:rsid w:val="00E125F4"/>
    <w:rsid w:val="00E12B17"/>
    <w:rsid w:val="00E13868"/>
    <w:rsid w:val="00E14675"/>
    <w:rsid w:val="00E14BC7"/>
    <w:rsid w:val="00E16859"/>
    <w:rsid w:val="00E178B7"/>
    <w:rsid w:val="00E236DC"/>
    <w:rsid w:val="00E30621"/>
    <w:rsid w:val="00E30662"/>
    <w:rsid w:val="00E307C1"/>
    <w:rsid w:val="00E34377"/>
    <w:rsid w:val="00E346A4"/>
    <w:rsid w:val="00E36BB1"/>
    <w:rsid w:val="00E37D04"/>
    <w:rsid w:val="00E40350"/>
    <w:rsid w:val="00E419DE"/>
    <w:rsid w:val="00E41ED1"/>
    <w:rsid w:val="00E44DEA"/>
    <w:rsid w:val="00E46B67"/>
    <w:rsid w:val="00E50A2C"/>
    <w:rsid w:val="00E51B55"/>
    <w:rsid w:val="00E5242B"/>
    <w:rsid w:val="00E527D3"/>
    <w:rsid w:val="00E54807"/>
    <w:rsid w:val="00E55954"/>
    <w:rsid w:val="00E55E88"/>
    <w:rsid w:val="00E56E31"/>
    <w:rsid w:val="00E60AB9"/>
    <w:rsid w:val="00E625CC"/>
    <w:rsid w:val="00E63203"/>
    <w:rsid w:val="00E64259"/>
    <w:rsid w:val="00E664D4"/>
    <w:rsid w:val="00E66AF4"/>
    <w:rsid w:val="00E676CA"/>
    <w:rsid w:val="00E6773F"/>
    <w:rsid w:val="00E70751"/>
    <w:rsid w:val="00E70FCC"/>
    <w:rsid w:val="00E71A0B"/>
    <w:rsid w:val="00E73585"/>
    <w:rsid w:val="00E73B8F"/>
    <w:rsid w:val="00E745AC"/>
    <w:rsid w:val="00E75756"/>
    <w:rsid w:val="00E75D58"/>
    <w:rsid w:val="00E7782A"/>
    <w:rsid w:val="00E8231F"/>
    <w:rsid w:val="00E82A27"/>
    <w:rsid w:val="00E84463"/>
    <w:rsid w:val="00E85ED2"/>
    <w:rsid w:val="00E86CC5"/>
    <w:rsid w:val="00E86E2D"/>
    <w:rsid w:val="00E87F78"/>
    <w:rsid w:val="00E9140C"/>
    <w:rsid w:val="00E91C11"/>
    <w:rsid w:val="00E9390E"/>
    <w:rsid w:val="00E95119"/>
    <w:rsid w:val="00E95801"/>
    <w:rsid w:val="00E95AE7"/>
    <w:rsid w:val="00E9727D"/>
    <w:rsid w:val="00E97F51"/>
    <w:rsid w:val="00EA1380"/>
    <w:rsid w:val="00EA17DA"/>
    <w:rsid w:val="00EA199D"/>
    <w:rsid w:val="00EA2B7B"/>
    <w:rsid w:val="00EA33B7"/>
    <w:rsid w:val="00EA351C"/>
    <w:rsid w:val="00EA47B8"/>
    <w:rsid w:val="00EA6D2D"/>
    <w:rsid w:val="00EA7286"/>
    <w:rsid w:val="00EA78F7"/>
    <w:rsid w:val="00EB1367"/>
    <w:rsid w:val="00EB321B"/>
    <w:rsid w:val="00EB32A4"/>
    <w:rsid w:val="00EB351B"/>
    <w:rsid w:val="00EB4C0F"/>
    <w:rsid w:val="00EB4FD0"/>
    <w:rsid w:val="00EB5553"/>
    <w:rsid w:val="00EB5943"/>
    <w:rsid w:val="00EB5BD0"/>
    <w:rsid w:val="00EC4833"/>
    <w:rsid w:val="00EC4B5E"/>
    <w:rsid w:val="00EC5341"/>
    <w:rsid w:val="00EC7A48"/>
    <w:rsid w:val="00ED1136"/>
    <w:rsid w:val="00ED1DCF"/>
    <w:rsid w:val="00ED1EF9"/>
    <w:rsid w:val="00ED259F"/>
    <w:rsid w:val="00ED2A25"/>
    <w:rsid w:val="00ED4A8A"/>
    <w:rsid w:val="00ED53FB"/>
    <w:rsid w:val="00ED648E"/>
    <w:rsid w:val="00ED76B0"/>
    <w:rsid w:val="00ED7AFE"/>
    <w:rsid w:val="00EE294E"/>
    <w:rsid w:val="00EE3878"/>
    <w:rsid w:val="00EE3AEF"/>
    <w:rsid w:val="00EE761B"/>
    <w:rsid w:val="00EF14D8"/>
    <w:rsid w:val="00EF2070"/>
    <w:rsid w:val="00EF298B"/>
    <w:rsid w:val="00EF3F3F"/>
    <w:rsid w:val="00EF49C0"/>
    <w:rsid w:val="00EF5562"/>
    <w:rsid w:val="00F02496"/>
    <w:rsid w:val="00F03067"/>
    <w:rsid w:val="00F04808"/>
    <w:rsid w:val="00F04CEC"/>
    <w:rsid w:val="00F06177"/>
    <w:rsid w:val="00F06AF5"/>
    <w:rsid w:val="00F103FA"/>
    <w:rsid w:val="00F10611"/>
    <w:rsid w:val="00F12C28"/>
    <w:rsid w:val="00F13341"/>
    <w:rsid w:val="00F14301"/>
    <w:rsid w:val="00F15578"/>
    <w:rsid w:val="00F1728A"/>
    <w:rsid w:val="00F17669"/>
    <w:rsid w:val="00F208BE"/>
    <w:rsid w:val="00F20F8D"/>
    <w:rsid w:val="00F21E35"/>
    <w:rsid w:val="00F22C01"/>
    <w:rsid w:val="00F22DBF"/>
    <w:rsid w:val="00F2322C"/>
    <w:rsid w:val="00F232AA"/>
    <w:rsid w:val="00F2354E"/>
    <w:rsid w:val="00F25DAA"/>
    <w:rsid w:val="00F26AF9"/>
    <w:rsid w:val="00F275B1"/>
    <w:rsid w:val="00F301B9"/>
    <w:rsid w:val="00F33314"/>
    <w:rsid w:val="00F34B1E"/>
    <w:rsid w:val="00F4024B"/>
    <w:rsid w:val="00F413A2"/>
    <w:rsid w:val="00F425CD"/>
    <w:rsid w:val="00F43827"/>
    <w:rsid w:val="00F50DF4"/>
    <w:rsid w:val="00F514FB"/>
    <w:rsid w:val="00F52E76"/>
    <w:rsid w:val="00F533B3"/>
    <w:rsid w:val="00F561D3"/>
    <w:rsid w:val="00F5745D"/>
    <w:rsid w:val="00F63B86"/>
    <w:rsid w:val="00F6753B"/>
    <w:rsid w:val="00F67962"/>
    <w:rsid w:val="00F73BC6"/>
    <w:rsid w:val="00F749E0"/>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0E5F"/>
    <w:rsid w:val="00FB6282"/>
    <w:rsid w:val="00FB6A77"/>
    <w:rsid w:val="00FB74B1"/>
    <w:rsid w:val="00FC2BB9"/>
    <w:rsid w:val="00FC3ED8"/>
    <w:rsid w:val="00FC4542"/>
    <w:rsid w:val="00FC48E9"/>
    <w:rsid w:val="00FC52EF"/>
    <w:rsid w:val="00FC62A4"/>
    <w:rsid w:val="00FC6EE0"/>
    <w:rsid w:val="00FD31AF"/>
    <w:rsid w:val="00FD6E40"/>
    <w:rsid w:val="00FE0C7E"/>
    <w:rsid w:val="00FE2279"/>
    <w:rsid w:val="00FE26C5"/>
    <w:rsid w:val="00FE3AF4"/>
    <w:rsid w:val="00FE426C"/>
    <w:rsid w:val="00FE50EC"/>
    <w:rsid w:val="00FE548C"/>
    <w:rsid w:val="00FF03C2"/>
    <w:rsid w:val="00FF38D1"/>
    <w:rsid w:val="00FF391F"/>
    <w:rsid w:val="00FF5190"/>
    <w:rsid w:val="00FF52CA"/>
    <w:rsid w:val="00FF61C0"/>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000000" w:themeColor="text2"/>
      <w:sz w:val="18"/>
      <w:szCs w:val="18"/>
    </w:rPr>
  </w:style>
  <w:style w:type="character" w:styleId="PlaceholderText">
    <w:name w:val="Placeholder Text"/>
    <w:basedOn w:val="DefaultParagraphFont"/>
    <w:uiPriority w:val="99"/>
    <w:semiHidden/>
    <w:rsid w:val="00E34377"/>
    <w:rPr>
      <w:color w:val="808080"/>
    </w:rPr>
  </w:style>
  <w:style w:type="table" w:styleId="PlainTable4">
    <w:name w:val="Plain Table 4"/>
    <w:basedOn w:val="TableNormal"/>
    <w:uiPriority w:val="44"/>
    <w:rsid w:val="0074239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4239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423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42394"/>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42394"/>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3">
    <w:name w:val="Grid Table 3"/>
    <w:basedOn w:val="TableNormal"/>
    <w:uiPriority w:val="48"/>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742394"/>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5">
    <w:name w:val="Grid Table 2 Accent 5"/>
    <w:basedOn w:val="TableNormal"/>
    <w:uiPriority w:val="47"/>
    <w:rsid w:val="00742394"/>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4">
    <w:name w:val="Grid Table 2 Accent 4"/>
    <w:basedOn w:val="TableNormal"/>
    <w:uiPriority w:val="47"/>
    <w:rsid w:val="00742394"/>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3">
    <w:name w:val="Grid Table 2 Accent 3"/>
    <w:basedOn w:val="TableNormal"/>
    <w:uiPriority w:val="47"/>
    <w:rsid w:val="00742394"/>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2">
    <w:name w:val="Grid Table 2 Accent 2"/>
    <w:basedOn w:val="TableNormal"/>
    <w:uiPriority w:val="47"/>
    <w:rsid w:val="00742394"/>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1">
    <w:name w:val="Grid Table 2 Accent 1"/>
    <w:basedOn w:val="TableNormal"/>
    <w:uiPriority w:val="47"/>
    <w:rsid w:val="00742394"/>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
    <w:name w:val="Grid Table 2"/>
    <w:basedOn w:val="TableNormal"/>
    <w:uiPriority w:val="47"/>
    <w:rsid w:val="007423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2">
    <w:name w:val="Grid Table 3 Accent 2"/>
    <w:basedOn w:val="TableNormal"/>
    <w:uiPriority w:val="48"/>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1">
    <w:name w:val="Grid Table 3 Accent 1"/>
    <w:basedOn w:val="TableNormal"/>
    <w:uiPriority w:val="48"/>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3">
    <w:name w:val="Grid Table 3 Accent 3"/>
    <w:basedOn w:val="TableNormal"/>
    <w:uiPriority w:val="48"/>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742394"/>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5Dark">
    <w:name w:val="Grid Table 5 Dark"/>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3">
    <w:name w:val="Grid Table 5 Dark Accent 3"/>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5">
    <w:name w:val="Grid Table 5 Dark Accent 5"/>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7ColourfulAccent6">
    <w:name w:val="Grid Table 7 Colorful Accent 6"/>
    <w:basedOn w:val="TableNormal"/>
    <w:uiPriority w:val="52"/>
    <w:rsid w:val="00742394"/>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ListTable5Dark">
    <w:name w:val="List Table 5 Dark"/>
    <w:basedOn w:val="TableNormal"/>
    <w:uiPriority w:val="50"/>
    <w:rsid w:val="00742394"/>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Accent3">
    <w:name w:val="List Table 6 Colorful Accent 3"/>
    <w:basedOn w:val="TableNormal"/>
    <w:uiPriority w:val="51"/>
    <w:rsid w:val="00742394"/>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urfulAccent5">
    <w:name w:val="List Table 6 Colorful Accent 5"/>
    <w:basedOn w:val="TableNormal"/>
    <w:uiPriority w:val="51"/>
    <w:rsid w:val="00742394"/>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7ColourfulAccent6">
    <w:name w:val="List Table 7 Colorful Accent 6"/>
    <w:basedOn w:val="TableNormal"/>
    <w:uiPriority w:val="52"/>
    <w:rsid w:val="00742394"/>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2">
    <w:name w:val="List Table 7 Colorful Accent 2"/>
    <w:basedOn w:val="TableNormal"/>
    <w:uiPriority w:val="52"/>
    <w:rsid w:val="00742394"/>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423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comments" Target="comments.xml"/><Relationship Id="rId39" Type="http://schemas.openxmlformats.org/officeDocument/2006/relationships/chart" Target="charts/chart3.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chart" Target="charts/chart6.xml"/><Relationship Id="rId47" Type="http://schemas.openxmlformats.org/officeDocument/2006/relationships/hyperlink" Target="http://openaccess.thecvf.com/content_cvpr_2017/papers/Wang_ChestX-ray8_Hospital-Scale_Chest_CVPR_2017_paper.pdf" TargetMode="External"/><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microsoft.com/office/2018/08/relationships/commentsExtensible" Target="commentsExtensible.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hyperlink" Target="https://github.com/ieee8023/covid-chestxray-dataset"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1.jpg"/><Relationship Id="rId44" Type="http://schemas.openxmlformats.org/officeDocument/2006/relationships/hyperlink" Target="https://www.bbc.co.uk/news/uk-60467183"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microsoft.com/office/2011/relationships/commentsExtended" Target="commentsExtended.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doi.org/10.1515/dx-2021-0091" TargetMode="External"/><Relationship Id="rId48" Type="http://schemas.openxmlformats.org/officeDocument/2006/relationships/hyperlink" Target="https://medium.com/mlearning-ai/explainable-ai-brain-tumor-classification-with-efficientnet-and-gradient-weighted-class-activation-24c57ae6175d"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3.jpg"/><Relationship Id="rId38" Type="http://schemas.openxmlformats.org/officeDocument/2006/relationships/chart" Target="charts/chart2.xml"/><Relationship Id="rId46" Type="http://schemas.openxmlformats.org/officeDocument/2006/relationships/hyperlink" Target="https://towardsdatascience.com/investigation-of-explainable-predictions-of-covid-19-infection-from-chest-x-rays-with-machine-cb370f46af1d" TargetMode="External"/><Relationship Id="rId20" Type="http://schemas.openxmlformats.org/officeDocument/2006/relationships/image" Target="media/image4.pn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microsoft.com/office/2016/09/relationships/commentsIds" Target="commentsIds.xml"/><Relationship Id="rId36" Type="http://schemas.openxmlformats.org/officeDocument/2006/relationships/image" Target="media/image16.png"/><Relationship Id="rId4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b="1">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Ensemble Model: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All 5 Models: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Ensemble Method</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ser>
          <c:idx val="1"/>
          <c:order val="1"/>
          <c:tx>
            <c:strRef>
              <c:f>Sheet1!$C$1</c:f>
              <c:strCache>
                <c:ptCount val="1"/>
                <c:pt idx="0">
                  <c:v>VGG16</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strRef>
              <c:f>Sheet1!$A$2:$A$6</c:f>
              <c:strCache>
                <c:ptCount val="5"/>
                <c:pt idx="0">
                  <c:v>50th</c:v>
                </c:pt>
                <c:pt idx="1">
                  <c:v>60th</c:v>
                </c:pt>
                <c:pt idx="2">
                  <c:v>70th</c:v>
                </c:pt>
                <c:pt idx="3">
                  <c:v>80th</c:v>
                </c:pt>
                <c:pt idx="4">
                  <c:v>90th</c:v>
                </c:pt>
              </c:strCache>
            </c:strRef>
          </c:cat>
          <c:val>
            <c:numRef>
              <c:f>Sheet1!$C$2:$C$6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1-AA59-474E-8960-D55090074BDA}"/>
            </c:ext>
          </c:extLst>
        </c:ser>
        <c:ser>
          <c:idx val="2"/>
          <c:order val="2"/>
          <c:tx>
            <c:strRef>
              <c:f>Sheet1!$D$1</c:f>
              <c:strCache>
                <c:ptCount val="1"/>
                <c:pt idx="0">
                  <c:v>DenseNet201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strRef>
              <c:f>Sheet1!$A$2:$A$6</c:f>
              <c:strCache>
                <c:ptCount val="5"/>
                <c:pt idx="0">
                  <c:v>50th</c:v>
                </c:pt>
                <c:pt idx="1">
                  <c:v>60th</c:v>
                </c:pt>
                <c:pt idx="2">
                  <c:v>70th</c:v>
                </c:pt>
                <c:pt idx="3">
                  <c:v>80th</c:v>
                </c:pt>
                <c:pt idx="4">
                  <c:v>90th</c:v>
                </c:pt>
              </c:strCache>
            </c:strRef>
          </c:cat>
          <c:val>
            <c:numRef>
              <c:f>Sheet1!$D$2:$D$6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2-AA59-474E-8960-D55090074BDA}"/>
            </c:ext>
          </c:extLst>
        </c:ser>
        <c:ser>
          <c:idx val="3"/>
          <c:order val="3"/>
          <c:tx>
            <c:strRef>
              <c:f>Sheet1!$E$1</c:f>
              <c:strCache>
                <c:ptCount val="1"/>
                <c:pt idx="0">
                  <c:v>DarkNet19</c:v>
                </c:pt>
              </c:strCache>
            </c:strRef>
          </c:tx>
          <c:spPr>
            <a:ln w="28575" cap="rnd">
              <a:solidFill>
                <a:schemeClr val="dk1">
                  <a:tint val="98500"/>
                </a:schemeClr>
              </a:solidFill>
              <a:round/>
            </a:ln>
            <a:effectLst/>
          </c:spPr>
          <c:marker>
            <c:symbol val="circle"/>
            <c:size val="5"/>
            <c:spPr>
              <a:solidFill>
                <a:schemeClr val="dk1">
                  <a:tint val="98500"/>
                </a:schemeClr>
              </a:solidFill>
              <a:ln w="9525">
                <a:solidFill>
                  <a:schemeClr val="dk1">
                    <a:tint val="98500"/>
                  </a:schemeClr>
                </a:solidFill>
              </a:ln>
              <a:effectLst/>
            </c:spPr>
          </c:marker>
          <c:cat>
            <c:strRef>
              <c:f>Sheet1!$A$2:$A$6</c:f>
              <c:strCache>
                <c:ptCount val="5"/>
                <c:pt idx="0">
                  <c:v>50th</c:v>
                </c:pt>
                <c:pt idx="1">
                  <c:v>60th</c:v>
                </c:pt>
                <c:pt idx="2">
                  <c:v>70th</c:v>
                </c:pt>
                <c:pt idx="3">
                  <c:v>80th</c:v>
                </c:pt>
                <c:pt idx="4">
                  <c:v>90th</c:v>
                </c:pt>
              </c:strCache>
            </c:strRef>
          </c:cat>
          <c:val>
            <c:numRef>
              <c:f>Sheet1!$E$2:$E$6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3-AA59-474E-8960-D55090074BDA}"/>
            </c:ext>
          </c:extLst>
        </c:ser>
        <c:ser>
          <c:idx val="4"/>
          <c:order val="4"/>
          <c:tx>
            <c:strRef>
              <c:f>Sheet1!$F$1</c:f>
              <c:strCache>
                <c:ptCount val="1"/>
                <c:pt idx="0">
                  <c:v>EfficientNetB0</c:v>
                </c:pt>
              </c:strCache>
            </c:strRef>
          </c:tx>
          <c:spPr>
            <a:ln w="28575" cap="rnd">
              <a:solidFill>
                <a:schemeClr val="dk1">
                  <a:tint val="30000"/>
                </a:schemeClr>
              </a:solidFill>
              <a:round/>
            </a:ln>
            <a:effectLst/>
          </c:spPr>
          <c:marker>
            <c:symbol val="circle"/>
            <c:size val="5"/>
            <c:spPr>
              <a:solidFill>
                <a:schemeClr val="dk1">
                  <a:tint val="30000"/>
                </a:schemeClr>
              </a:solidFill>
              <a:ln w="9525">
                <a:solidFill>
                  <a:schemeClr val="dk1">
                    <a:tint val="30000"/>
                  </a:schemeClr>
                </a:solidFill>
              </a:ln>
              <a:effectLst/>
            </c:spPr>
          </c:marker>
          <c:cat>
            <c:strRef>
              <c:f>Sheet1!$A$2:$A$6</c:f>
              <c:strCache>
                <c:ptCount val="5"/>
                <c:pt idx="0">
                  <c:v>50th</c:v>
                </c:pt>
                <c:pt idx="1">
                  <c:v>60th</c:v>
                </c:pt>
                <c:pt idx="2">
                  <c:v>70th</c:v>
                </c:pt>
                <c:pt idx="3">
                  <c:v>80th</c:v>
                </c:pt>
                <c:pt idx="4">
                  <c:v>90th</c:v>
                </c:pt>
              </c:strCache>
            </c:strRef>
          </c:cat>
          <c:val>
            <c:numRef>
              <c:f>Sheet1!$F$2:$F$6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4-AA59-474E-8960-D55090074BDA}"/>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legend>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7531</TotalTime>
  <Pages>18</Pages>
  <Words>14237</Words>
  <Characters>81157</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95204</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1335</cp:revision>
  <cp:lastPrinted>2022-04-27T16:41:00Z</cp:lastPrinted>
  <dcterms:created xsi:type="dcterms:W3CDTF">2022-04-27T16:41:00Z</dcterms:created>
  <dcterms:modified xsi:type="dcterms:W3CDTF">2023-04-17T14:19:00Z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