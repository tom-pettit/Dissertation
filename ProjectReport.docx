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0AD3E56C"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w:t>
      </w:r>
      <w:r w:rsidR="00BB7E30">
        <w:rPr>
          <w:color w:val="000000"/>
        </w:rPr>
        <w:t>5</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xml:space="preserve">, which brings both performance improvements, as well as </w:t>
      </w:r>
      <w:r w:rsidR="00100E8D">
        <w:rPr>
          <w:color w:val="000000"/>
        </w:rPr>
        <w:t xml:space="preserve">significantly </w:t>
      </w:r>
      <w:r w:rsidR="00784998">
        <w:rPr>
          <w:color w:val="000000"/>
        </w:rPr>
        <w:t xml:space="preserve">improved </w:t>
      </w:r>
      <w:proofErr w:type="spellStart"/>
      <w:r w:rsidR="00784998">
        <w:rPr>
          <w:color w:val="000000"/>
        </w:rPr>
        <w:t>explainability</w:t>
      </w:r>
      <w:proofErr w:type="spellEnd"/>
      <w:r w:rsidR="00784998">
        <w:rPr>
          <w:color w:val="000000"/>
        </w:rPr>
        <w:t xml:space="preserve">. </w:t>
      </w:r>
      <w:r w:rsidR="00283219">
        <w:rPr>
          <w:color w:val="000000"/>
        </w:rPr>
        <w:t xml:space="preserve">The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BB7E30">
        <w:rPr>
          <w:color w:val="000000"/>
        </w:rPr>
        <w:t xml:space="preserve"> to be our proposed model</w:t>
      </w:r>
      <w:r w:rsidR="00283219">
        <w:rPr>
          <w:color w:val="000000"/>
        </w:rPr>
        <w:t>.</w:t>
      </w:r>
      <w:r w:rsidR="001116F9">
        <w:rPr>
          <w:color w:val="000000"/>
        </w:rPr>
        <w:t xml:space="preserve"> Additionally, many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4950B88D"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w:t>
      </w:r>
      <w:r w:rsidR="005E78C8">
        <w:rPr>
          <w:rFonts w:ascii="Palatino" w:hAnsi="Palatino"/>
          <w:color w:val="000000"/>
          <w:sz w:val="19"/>
          <w:szCs w:val="19"/>
        </w:rPr>
        <w:t>a</w:t>
      </w:r>
      <w:r w:rsidR="009F523F">
        <w:rPr>
          <w:rFonts w:ascii="Palatino" w:hAnsi="Palatino"/>
          <w:color w:val="000000"/>
          <w:sz w:val="19"/>
          <w:szCs w:val="19"/>
        </w:rPr>
        <w:t xml:space="preserve"> proposed </w:t>
      </w:r>
      <w:r w:rsidR="00AA7E81">
        <w:rPr>
          <w:rFonts w:ascii="Palatino" w:hAnsi="Palatino"/>
          <w:color w:val="000000"/>
          <w:sz w:val="19"/>
          <w:szCs w:val="19"/>
        </w:rPr>
        <w:t xml:space="preserve">ensemble </w:t>
      </w:r>
      <w:r w:rsidR="009F523F">
        <w:rPr>
          <w:rFonts w:ascii="Palatino" w:hAnsi="Palatino"/>
          <w:color w:val="000000"/>
          <w:sz w:val="19"/>
          <w:szCs w:val="19"/>
        </w:rPr>
        <w:t xml:space="preserve">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2C426B">
      <w:pPr>
        <w:pStyle w:val="PARAGRAPHnoindent"/>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0900B22D"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w:t>
      </w:r>
      <w:r w:rsidR="00F7594C">
        <w:rPr>
          <w:rFonts w:ascii="Palatino" w:hAnsi="Palatino"/>
          <w:sz w:val="19"/>
          <w:szCs w:val="19"/>
        </w:rPr>
        <w:t>reduces</w:t>
      </w:r>
      <w:r w:rsidR="006D0C7F">
        <w:rPr>
          <w:rFonts w:ascii="Palatino" w:hAnsi="Palatino"/>
          <w:sz w:val="19"/>
          <w:szCs w:val="19"/>
        </w:rPr>
        <w:t xml:space="preserve">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0943FEBC"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worsened by the recent cost of living crisis in the United Kingdom</w:t>
      </w:r>
      <w:r w:rsidR="00F7594C">
        <w:rPr>
          <w:rFonts w:ascii="Palatino" w:hAnsi="Palatino"/>
          <w:sz w:val="19"/>
          <w:szCs w:val="19"/>
        </w:rPr>
        <w:t xml:space="preserve"> in </w:t>
      </w:r>
      <w:r w:rsidR="00CD1B83">
        <w:rPr>
          <w:rFonts w:ascii="Palatino" w:hAnsi="Palatino"/>
          <w:sz w:val="19"/>
          <w:szCs w:val="19"/>
        </w:rPr>
        <w:t xml:space="preserve">2022 and </w:t>
      </w:r>
      <w:r w:rsidR="00F7594C">
        <w:rPr>
          <w:rFonts w:ascii="Palatino" w:hAnsi="Palatino"/>
          <w:sz w:val="19"/>
          <w:szCs w:val="19"/>
        </w:rPr>
        <w:t>2023</w:t>
      </w:r>
      <w:r w:rsidR="00B95770">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2D515C86"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w:t>
      </w:r>
      <w:r w:rsidR="00901BEA">
        <w:rPr>
          <w:rFonts w:ascii="Palatino" w:hAnsi="Palatino"/>
          <w:sz w:val="19"/>
          <w:szCs w:val="19"/>
        </w:rPr>
        <w:t>means</w:t>
      </w:r>
      <w:r w:rsidR="00CB4294" w:rsidRPr="00922F51">
        <w:rPr>
          <w:rFonts w:ascii="Palatino" w:hAnsi="Palatino"/>
          <w:sz w:val="19"/>
          <w:szCs w:val="19"/>
        </w:rPr>
        <w:t xml:space="preserv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w:t>
      </w:r>
      <w:proofErr w:type="spellStart"/>
      <w:r w:rsidR="00487611" w:rsidRPr="00D051AD">
        <w:rPr>
          <w:rFonts w:ascii="Palatino" w:hAnsi="Palatino"/>
          <w:sz w:val="19"/>
          <w:szCs w:val="19"/>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AF27BB4"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w:t>
      </w:r>
      <w:r w:rsidR="00331769">
        <w:rPr>
          <w:rFonts w:ascii="Palatino" w:hAnsi="Palatino"/>
          <w:sz w:val="19"/>
          <w:szCs w:val="19"/>
        </w:rPr>
        <w:t>via</w:t>
      </w:r>
      <w:r w:rsidRPr="00922F51">
        <w:rPr>
          <w:rFonts w:ascii="Palatino" w:hAnsi="Palatino"/>
          <w:sz w:val="19"/>
          <w:szCs w:val="19"/>
        </w:rPr>
        <w:t xml:space="preserve">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 xml:space="preserve">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469EBDA1"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the regions of interest in the input image is the most common use of explainable AI for COVID-19 prediction. This </w:t>
      </w:r>
      <w:r w:rsidR="003A5FC0" w:rsidRPr="00922F51">
        <w:rPr>
          <w:rFonts w:ascii="Palatino" w:hAnsi="Palatino"/>
          <w:sz w:val="19"/>
          <w:szCs w:val="19"/>
        </w:rPr>
        <w:lastRenderedPageBreak/>
        <w:t>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331769">
        <w:rPr>
          <w:rFonts w:ascii="Palatino" w:hAnsi="Palatino"/>
          <w:sz w:val="19"/>
          <w:szCs w:val="19"/>
        </w:rPr>
        <w:t>This approach has been followed by various other studies, such as those by Mei et al. [</w:t>
      </w:r>
      <w:r w:rsidR="00C26872" w:rsidRPr="00331769">
        <w:rPr>
          <w:rFonts w:ascii="Palatino" w:hAnsi="Palatino"/>
          <w:sz w:val="19"/>
          <w:szCs w:val="19"/>
        </w:rPr>
        <w:t>42</w:t>
      </w:r>
      <w:r w:rsidR="0098137E" w:rsidRPr="00331769">
        <w:rPr>
          <w:rFonts w:ascii="Palatino" w:hAnsi="Palatino"/>
          <w:sz w:val="19"/>
          <w:szCs w:val="19"/>
        </w:rPr>
        <w:t>], Bai et al. [</w:t>
      </w:r>
      <w:r w:rsidR="00C26872" w:rsidRPr="00331769">
        <w:rPr>
          <w:rFonts w:ascii="Palatino" w:hAnsi="Palatino"/>
          <w:sz w:val="19"/>
          <w:szCs w:val="19"/>
        </w:rPr>
        <w:t>43</w:t>
      </w:r>
      <w:r w:rsidR="0098137E" w:rsidRPr="00331769">
        <w:rPr>
          <w:rFonts w:ascii="Palatino" w:hAnsi="Palatino"/>
          <w:sz w:val="19"/>
          <w:szCs w:val="19"/>
        </w:rPr>
        <w:t xml:space="preserve">], </w:t>
      </w:r>
      <w:proofErr w:type="spellStart"/>
      <w:r w:rsidR="0098137E" w:rsidRPr="00331769">
        <w:rPr>
          <w:rFonts w:ascii="Palatino" w:hAnsi="Palatino"/>
          <w:sz w:val="19"/>
          <w:szCs w:val="19"/>
        </w:rPr>
        <w:t>Wehbe</w:t>
      </w:r>
      <w:proofErr w:type="spellEnd"/>
      <w:r w:rsidR="0098137E" w:rsidRPr="00331769">
        <w:rPr>
          <w:rFonts w:ascii="Palatino" w:hAnsi="Palatino"/>
          <w:sz w:val="19"/>
          <w:szCs w:val="19"/>
        </w:rPr>
        <w:t xml:space="preserve"> [</w:t>
      </w:r>
      <w:r w:rsidR="00C26872" w:rsidRPr="00331769">
        <w:rPr>
          <w:rFonts w:ascii="Palatino" w:hAnsi="Palatino"/>
          <w:sz w:val="19"/>
          <w:szCs w:val="19"/>
        </w:rPr>
        <w:t>44</w:t>
      </w:r>
      <w:r w:rsidR="0098137E" w:rsidRPr="00331769">
        <w:rPr>
          <w:rFonts w:ascii="Palatino" w:hAnsi="Palatino"/>
          <w:sz w:val="19"/>
          <w:szCs w:val="19"/>
        </w:rPr>
        <w:t>] and Murphy [</w:t>
      </w:r>
      <w:r w:rsidR="00C26872" w:rsidRPr="00331769">
        <w:rPr>
          <w:rFonts w:ascii="Palatino" w:hAnsi="Palatino"/>
          <w:sz w:val="19"/>
          <w:szCs w:val="19"/>
        </w:rPr>
        <w:t>45</w:t>
      </w:r>
      <w:r w:rsidR="0098137E" w:rsidRPr="00331769">
        <w:rPr>
          <w:rFonts w:ascii="Palatino" w:hAnsi="Palatino"/>
          <w:sz w:val="19"/>
          <w:szCs w:val="19"/>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331769">
        <w:rPr>
          <w:rFonts w:ascii="Palatino" w:hAnsi="Palatino"/>
          <w:sz w:val="19"/>
          <w:szCs w:val="19"/>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331769">
        <w:rPr>
          <w:rFonts w:ascii="Palatino" w:hAnsi="Palatino"/>
          <w:sz w:val="19"/>
          <w:szCs w:val="19"/>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042BBF9D"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 xml:space="preserve">Additionally, </w:t>
      </w:r>
      <w:proofErr w:type="gramStart"/>
      <w:r w:rsidR="00DA2B0C">
        <w:rPr>
          <w:rFonts w:ascii="Palatino" w:hAnsi="Palatino"/>
          <w:sz w:val="19"/>
          <w:szCs w:val="19"/>
        </w:rPr>
        <w:t>in reality if</w:t>
      </w:r>
      <w:proofErr w:type="gramEnd"/>
      <w:r w:rsidR="00DA2B0C">
        <w:rPr>
          <w:rFonts w:ascii="Palatino" w:hAnsi="Palatino"/>
          <w:sz w:val="19"/>
          <w:szCs w:val="19"/>
        </w:rPr>
        <w:t xml:space="preserve"> these machine learning models were used to assist medical personnel in their diagnosis of COVID-19 from medical images, a patient could have one of many different respiratory diseases. As such, </w:t>
      </w:r>
      <w:r w:rsidR="00DA2B0C">
        <w:rPr>
          <w:rFonts w:ascii="Palatino" w:hAnsi="Palatino"/>
          <w:sz w:val="19"/>
          <w:szCs w:val="19"/>
        </w:rPr>
        <w:t xml:space="preserve">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 xml:space="preserve">class problem will help in this case, due to the performance benefits that this approach </w:t>
      </w:r>
      <w:r w:rsidR="00331769">
        <w:rPr>
          <w:rFonts w:ascii="Palatino" w:hAnsi="Palatino"/>
          <w:sz w:val="19"/>
          <w:szCs w:val="19"/>
        </w:rPr>
        <w:t xml:space="preserve">can </w:t>
      </w:r>
      <w:r w:rsidR="00763C08" w:rsidRPr="00922F51">
        <w:rPr>
          <w:rFonts w:ascii="Palatino" w:hAnsi="Palatino"/>
          <w:sz w:val="19"/>
          <w:szCs w:val="19"/>
        </w:rPr>
        <w:t>bring</w:t>
      </w:r>
      <w:r w:rsidR="00331769">
        <w:rPr>
          <w:rFonts w:ascii="Palatino" w:hAnsi="Palatino"/>
          <w:sz w:val="19"/>
          <w:szCs w:val="19"/>
        </w:rPr>
        <w:t>s</w:t>
      </w:r>
      <w:r w:rsidR="00763C08" w:rsidRPr="00922F51">
        <w:rPr>
          <w:rFonts w:ascii="Palatino" w:hAnsi="Palatino"/>
          <w:sz w:val="19"/>
          <w:szCs w:val="19"/>
        </w:rPr>
        <w:t>,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r w:rsidR="008F499D">
        <w:rPr>
          <w:rFonts w:ascii="Palatino" w:hAnsi="Palatino"/>
          <w:sz w:val="19"/>
          <w:szCs w:val="19"/>
        </w:rPr>
        <w:t>As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05170915"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used, as it is a popular dataset in 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w:t>
      </w:r>
      <w:r w:rsidR="00B3468F" w:rsidRPr="00FC3ED8">
        <w:rPr>
          <w:noProof/>
        </w:rPr>
        <w:lastRenderedPageBreak/>
        <w:drawing>
          <wp:anchor distT="0" distB="0" distL="114300" distR="114300" simplePos="0" relativeHeight="251689984" behindDoc="0" locked="0" layoutInCell="1" allowOverlap="1" wp14:anchorId="63B2DEB0" wp14:editId="671E73C0">
            <wp:simplePos x="0" y="0"/>
            <wp:positionH relativeFrom="column">
              <wp:posOffset>3223260</wp:posOffset>
            </wp:positionH>
            <wp:positionV relativeFrom="paragraph">
              <wp:posOffset>476</wp:posOffset>
            </wp:positionV>
            <wp:extent cx="3138805" cy="8807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8805" cy="880745"/>
                    </a:xfrm>
                    <a:prstGeom prst="rect">
                      <a:avLst/>
                    </a:prstGeom>
                  </pic:spPr>
                </pic:pic>
              </a:graphicData>
            </a:graphic>
            <wp14:sizeRelH relativeFrom="page">
              <wp14:pctWidth>0</wp14:pctWidth>
            </wp14:sizeRelH>
            <wp14:sizeRelV relativeFrom="page">
              <wp14:pctHeight>0</wp14:pctHeight>
            </wp14:sizeRelV>
          </wp:anchor>
        </w:drawing>
      </w:r>
      <w:r w:rsidR="00EB351B" w:rsidRPr="00922F51">
        <w:rPr>
          <w:rFonts w:ascii="Palatino" w:hAnsi="Palatino"/>
          <w:sz w:val="19"/>
          <w:szCs w:val="19"/>
        </w:rPr>
        <w:t>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 xml:space="preserve">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6432" behindDoc="0" locked="0" layoutInCell="1" allowOverlap="1" wp14:anchorId="08165388" wp14:editId="5A9E959E">
            <wp:simplePos x="0" y="0"/>
            <wp:positionH relativeFrom="column">
              <wp:posOffset>0</wp:posOffset>
            </wp:positionH>
            <wp:positionV relativeFrom="paragraph">
              <wp:posOffset>368935</wp:posOffset>
            </wp:positionV>
            <wp:extent cx="3049905" cy="1784985"/>
            <wp:effectExtent l="0" t="0" r="0" b="5715"/>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9905" cy="1784985"/>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38695E74" w:rsidR="0062024D" w:rsidRDefault="0062024D" w:rsidP="00224ADC">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BD1DDD">
        <w:rPr>
          <w:noProof/>
        </w:rPr>
        <w:t>1</w:t>
      </w:r>
      <w:r>
        <w:fldChar w:fldCharType="end"/>
      </w:r>
      <w:r>
        <w:t>: Dataset</w:t>
      </w:r>
    </w:p>
    <w:p w14:paraId="5CEF9529" w14:textId="0066B04C"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7E85F64C" w:rsidR="003F2282" w:rsidRDefault="00B3468F" w:rsidP="0062024D">
      <w:pPr>
        <w:pStyle w:val="PARAGRAPH"/>
        <w:ind w:firstLine="0"/>
        <w:rPr>
          <w:rFonts w:ascii="Palatino" w:hAnsi="Palatino"/>
          <w:sz w:val="19"/>
          <w:szCs w:val="19"/>
        </w:rPr>
      </w:pPr>
      <w:r>
        <w:rPr>
          <w:rFonts w:ascii="Palatino" w:hAnsi="Palatino"/>
          <w:noProof/>
          <w:sz w:val="19"/>
          <w:szCs w:val="19"/>
        </w:rPr>
        <mc:AlternateContent>
          <mc:Choice Requires="wps">
            <w:drawing>
              <wp:anchor distT="0" distB="0" distL="114300" distR="114300" simplePos="0" relativeHeight="251650048" behindDoc="0" locked="0" layoutInCell="1" allowOverlap="1" wp14:anchorId="04BA94AE" wp14:editId="2FE62753">
                <wp:simplePos x="0" y="0"/>
                <wp:positionH relativeFrom="column">
                  <wp:posOffset>3641309</wp:posOffset>
                </wp:positionH>
                <wp:positionV relativeFrom="paragraph">
                  <wp:posOffset>135890</wp:posOffset>
                </wp:positionV>
                <wp:extent cx="3103245" cy="1778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103245" cy="177800"/>
                        </a:xfrm>
                        <a:prstGeom prst="rect">
                          <a:avLst/>
                        </a:prstGeom>
                        <a:solidFill>
                          <a:prstClr val="white"/>
                        </a:solidFill>
                        <a:ln>
                          <a:noFill/>
                        </a:ln>
                      </wps:spPr>
                      <wps:txbx>
                        <w:txbxContent>
                          <w:p w14:paraId="5E83A2EB" w14:textId="2D8033CE"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BD1DDD">
                              <w:rPr>
                                <w:noProof/>
                              </w:rPr>
                              <w:t>3</w:t>
                            </w:r>
                            <w:r>
                              <w:fldChar w:fldCharType="end"/>
                            </w:r>
                            <w:r>
                              <w:t>: VGG16 Architecture</w:t>
                            </w:r>
                            <w:r w:rsidR="00783061">
                              <w:t xml:space="preserve"> [</w:t>
                            </w:r>
                            <w:r w:rsidR="00B3468F">
                              <w:t>52</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4BA94AE" id="_x0000_t202" coordsize="21600,21600" o:spt="202" path="m,l,21600r21600,l21600,xe">
                <v:stroke joinstyle="miter"/>
                <v:path gradientshapeok="t" o:connecttype="rect"/>
              </v:shapetype>
              <v:shape id="Text Box 3" o:spid="_x0000_s1026" type="#_x0000_t202" style="position:absolute;margin-left:286.7pt;margin-top:10.7pt;width:244.35pt;height:14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" stroked="f">
                <v:textbox inset="0,0,0,0">
                  <w:txbxContent>
                    <w:p w14:paraId="5E83A2EB" w14:textId="2D8033CE"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BD1DDD">
                        <w:rPr>
                          <w:noProof/>
                        </w:rPr>
                        <w:t>3</w:t>
                      </w:r>
                      <w:r>
                        <w:fldChar w:fldCharType="end"/>
                      </w:r>
                      <w:r>
                        <w:t>: VGG16 Architecture</w:t>
                      </w:r>
                      <w:r w:rsidR="00783061">
                        <w:t xml:space="preserve"> [</w:t>
                      </w:r>
                      <w:r w:rsidR="00B3468F">
                        <w:t>52</w:t>
                      </w:r>
                      <w:r w:rsidR="00783061">
                        <w:t>]</w:t>
                      </w:r>
                    </w:p>
                  </w:txbxContent>
                </v:textbox>
                <w10:wrap type="topAndBottom"/>
              </v:shape>
            </w:pict>
          </mc:Fallback>
        </mc:AlternateContent>
      </w: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240480AD" w14:textId="5FC420CD" w:rsidR="006E7370" w:rsidRPr="00B3468F" w:rsidRDefault="003F2282" w:rsidP="00B3468F">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DC3387">
        <w:rPr>
          <w:rFonts w:ascii="Palatino" w:hAnsi="Palatino"/>
          <w:sz w:val="19"/>
          <w:szCs w:val="19"/>
        </w:rPr>
        <w:t>Tompe</w:t>
      </w:r>
      <w:proofErr w:type="spellEnd"/>
      <w:r w:rsidR="00EB4FD0" w:rsidRPr="00DC3387">
        <w:rPr>
          <w:rFonts w:ascii="Palatino" w:hAnsi="Palatino"/>
          <w:sz w:val="19"/>
          <w:szCs w:val="19"/>
        </w:rPr>
        <w:t xml:space="preserv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 below:</w:t>
      </w:r>
    </w:p>
    <w:p w14:paraId="33BF6F4E" w14:textId="74A23F16" w:rsidR="00CE4CEB" w:rsidRDefault="006E7370" w:rsidP="006E7370">
      <w:pPr>
        <w:pStyle w:val="Caption"/>
      </w:pPr>
      <w:r>
        <w:t xml:space="preserve">Figure </w:t>
      </w:r>
      <w:r>
        <w:fldChar w:fldCharType="begin"/>
      </w:r>
      <w:r>
        <w:instrText xml:space="preserve"> SEQ Figure \* ARABIC </w:instrText>
      </w:r>
      <w:r>
        <w:fldChar w:fldCharType="separate"/>
      </w:r>
      <w:r w:rsidR="00BD1DDD">
        <w:rPr>
          <w:noProof/>
        </w:rPr>
        <w:t>2</w:t>
      </w:r>
      <w:r>
        <w:fldChar w:fldCharType="end"/>
      </w:r>
      <w:r>
        <w:t xml:space="preserve">: Example Batch from </w:t>
      </w:r>
      <w:proofErr w:type="spellStart"/>
      <w:r>
        <w:t>Dataloader</w:t>
      </w:r>
      <w:proofErr w:type="spellEnd"/>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6BDDF3E1" w:rsidR="007C197E" w:rsidRDefault="00B3468F" w:rsidP="00DA2E7B">
      <w:pPr>
        <w:pStyle w:val="PARAGRAPH"/>
        <w:rPr>
          <w:rFonts w:ascii="Palatino" w:hAnsi="Palatino"/>
          <w:sz w:val="19"/>
          <w:szCs w:val="19"/>
        </w:rPr>
      </w:pPr>
      <w:r>
        <w:rPr>
          <w:noProof/>
        </w:rPr>
        <w:drawing>
          <wp:anchor distT="0" distB="0" distL="114300" distR="114300" simplePos="0" relativeHeight="251691008" behindDoc="0" locked="0" layoutInCell="1" allowOverlap="1" wp14:anchorId="49100FBA" wp14:editId="7027D736">
            <wp:simplePos x="0" y="0"/>
            <wp:positionH relativeFrom="column">
              <wp:posOffset>385029</wp:posOffset>
            </wp:positionH>
            <wp:positionV relativeFrom="paragraph">
              <wp:posOffset>1644650</wp:posOffset>
            </wp:positionV>
            <wp:extent cx="2428240" cy="1433830"/>
            <wp:effectExtent l="0" t="0" r="0" b="1270"/>
            <wp:wrapTopAndBottom/>
            <wp:docPr id="21" name="Picture 21" descr="An overview of the VGG-16 model architecture, this model uses simp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overview of the VGG-16 model architecture, this model uses simple... |  Download Scientific Diagram"/>
                    <pic:cNvPicPr>
                      <a:picLocks noChangeAspect="1" noChangeArrowheads="1"/>
                    </pic:cNvPicPr>
                  </pic:nvPicPr>
                  <pic:blipFill>
                    <a:blip r:embed="rId19" cstate="print">
                      <a:grayscl/>
                      <a:extLst>
                        <a:ext uri="{28A0092B-C50C-407E-A947-70E740481C1C}">
                          <a14:useLocalDpi xmlns:a14="http://schemas.microsoft.com/office/drawing/2010/main" val="0"/>
                        </a:ext>
                      </a:extLst>
                    </a:blip>
                    <a:srcRect/>
                    <a:stretch>
                      <a:fillRect/>
                    </a:stretch>
                  </pic:blipFill>
                  <pic:spPr bwMode="auto">
                    <a:xfrm>
                      <a:off x="0" y="0"/>
                      <a:ext cx="242824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E7B">
        <w:rPr>
          <w:rFonts w:ascii="Palatino" w:hAnsi="Palatino"/>
          <w:sz w:val="19"/>
          <w:szCs w:val="19"/>
        </w:rPr>
        <w:t>Specifically, the version of VGG</w:t>
      </w:r>
      <w:r w:rsidR="0022142E">
        <w:rPr>
          <w:rFonts w:ascii="Palatino" w:hAnsi="Palatino"/>
          <w:sz w:val="19"/>
          <w:szCs w:val="19"/>
        </w:rPr>
        <w:t xml:space="preserve"> </w:t>
      </w:r>
      <w:r w:rsidR="00DA2E7B">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sidR="00DA2E7B">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sidR="00DA2E7B">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w:t>
      </w:r>
      <w:r w:rsidR="007F1C5E">
        <w:rPr>
          <w:rFonts w:ascii="Palatino" w:hAnsi="Palatino"/>
          <w:sz w:val="19"/>
          <w:szCs w:val="19"/>
        </w:rPr>
        <w:t>for the VGG16 model</w:t>
      </w:r>
      <w:r w:rsidR="007C197E">
        <w:rPr>
          <w:rFonts w:ascii="Palatino" w:hAnsi="Palatino"/>
          <w:sz w:val="19"/>
          <w:szCs w:val="19"/>
        </w:rPr>
        <w:t xml:space="preserve"> is shown in Figure </w:t>
      </w:r>
      <w:r w:rsidR="007F1C5E">
        <w:rPr>
          <w:rFonts w:ascii="Palatino" w:hAnsi="Palatino"/>
          <w:sz w:val="19"/>
          <w:szCs w:val="19"/>
        </w:rPr>
        <w:t>3</w:t>
      </w:r>
      <w:r w:rsidR="007C197E">
        <w:rPr>
          <w:rFonts w:ascii="Palatino" w:hAnsi="Palatino"/>
          <w:sz w:val="19"/>
          <w:szCs w:val="19"/>
        </w:rPr>
        <w:t xml:space="preserve"> below.</w:t>
      </w:r>
    </w:p>
    <w:p w14:paraId="19348423" w14:textId="055D2E48" w:rsidR="0080192A" w:rsidRDefault="00B3468F" w:rsidP="005D4EB7">
      <w:pPr>
        <w:pStyle w:val="PARAGRAPH"/>
        <w:ind w:firstLine="0"/>
        <w:rPr>
          <w:rFonts w:ascii="Palatino" w:hAnsi="Palatino"/>
          <w:sz w:val="19"/>
          <w:szCs w:val="19"/>
        </w:rPr>
      </w:pPr>
      <w:r>
        <w:fldChar w:fldCharType="begin"/>
      </w:r>
      <w:r>
        <w:instrText xml:space="preserve"> INCLUDEPICTURE "https://www.researchgate.net/publication/328966158/figure/fig2/AS:693278764720129@1542301946576/An-overview-of-the-VGG-16-model-architecture-this-model-uses-simple-convolutional-blocks.png" \* MERGEFORMATINET </w:instrText>
      </w:r>
      <w:r>
        <w:fldChar w:fldCharType="separate"/>
      </w:r>
      <w:r>
        <w:fldChar w:fldCharType="end"/>
      </w:r>
    </w:p>
    <w:p w14:paraId="6AEF9950" w14:textId="5043614F"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w:t>
      </w:r>
      <w:r w:rsidR="003137AC">
        <w:rPr>
          <w:rFonts w:ascii="Palatino" w:hAnsi="Palatino"/>
          <w:sz w:val="19"/>
          <w:szCs w:val="19"/>
        </w:rPr>
        <w:t>followed</w:t>
      </w:r>
      <w:r w:rsidR="00E55E88">
        <w:rPr>
          <w:rFonts w:ascii="Palatino" w:hAnsi="Palatino"/>
          <w:sz w:val="19"/>
          <w:szCs w:val="19"/>
        </w:rPr>
        <w:t xml:space="preserve"> changes this architecture </w:t>
      </w:r>
      <w:r w:rsidR="003137AC">
        <w:rPr>
          <w:rFonts w:ascii="Palatino" w:hAnsi="Palatino"/>
          <w:sz w:val="19"/>
          <w:szCs w:val="19"/>
        </w:rPr>
        <w:t xml:space="preserve">shown in Figure 3 </w:t>
      </w:r>
      <w:r w:rsidR="00E55E88">
        <w:rPr>
          <w:rFonts w:ascii="Palatino" w:hAnsi="Palatino"/>
          <w:sz w:val="19"/>
          <w:szCs w:val="19"/>
        </w:rPr>
        <w:t xml:space="preserve">slightly, </w:t>
      </w:r>
      <w:r w:rsidR="003137AC">
        <w:rPr>
          <w:rFonts w:ascii="Palatino" w:hAnsi="Palatino"/>
          <w:sz w:val="19"/>
          <w:szCs w:val="19"/>
        </w:rPr>
        <w:t>by modifying the final section to be an output of 3 dimensions (one for each class), rather than 1000</w:t>
      </w:r>
      <w:r w:rsidR="00E55E88">
        <w:rPr>
          <w:rFonts w:ascii="Palatino" w:hAnsi="Palatino"/>
          <w:sz w:val="19"/>
          <w:szCs w:val="19"/>
        </w:rPr>
        <w:t>.</w:t>
      </w:r>
      <w:r w:rsidR="003137AC">
        <w:rPr>
          <w:rFonts w:ascii="Palatino" w:hAnsi="Palatino"/>
          <w:sz w:val="19"/>
          <w:szCs w:val="19"/>
        </w:rPr>
        <w:t xml:space="preserve"> This is also followed for all the other 3 state-of-the-art models in this study.</w:t>
      </w:r>
    </w:p>
    <w:p w14:paraId="56DC215F" w14:textId="449B45E9" w:rsidR="00513889" w:rsidRDefault="00C36881" w:rsidP="00DA2E7B">
      <w:pPr>
        <w:pStyle w:val="PARAGRAPH"/>
        <w:rPr>
          <w:rFonts w:ascii="Palatino" w:hAnsi="Palatino"/>
          <w:sz w:val="19"/>
          <w:szCs w:val="19"/>
        </w:rPr>
      </w:pPr>
      <w:r>
        <w:rPr>
          <w:noProof/>
        </w:rPr>
        <w:lastRenderedPageBreak/>
        <w:drawing>
          <wp:anchor distT="0" distB="0" distL="114300" distR="114300" simplePos="0" relativeHeight="251692032" behindDoc="0" locked="0" layoutInCell="1" allowOverlap="1" wp14:anchorId="61DDB699" wp14:editId="2F4C2B4D">
            <wp:simplePos x="0" y="0"/>
            <wp:positionH relativeFrom="column">
              <wp:posOffset>-42545</wp:posOffset>
            </wp:positionH>
            <wp:positionV relativeFrom="paragraph">
              <wp:posOffset>2397346</wp:posOffset>
            </wp:positionV>
            <wp:extent cx="3103245" cy="1524000"/>
            <wp:effectExtent l="0" t="0" r="0" b="0"/>
            <wp:wrapTopAndBottom/>
            <wp:docPr id="29" name="Picture 29" descr="Densenet |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senet | PyTor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324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xml:space="preserve">] for the DenseNet201 model is shown in Figure </w:t>
      </w:r>
      <w:r w:rsidR="00D90E93">
        <w:rPr>
          <w:rFonts w:ascii="Palatino" w:hAnsi="Palatino"/>
          <w:sz w:val="19"/>
          <w:szCs w:val="19"/>
        </w:rPr>
        <w:t>4</w:t>
      </w:r>
      <w:r w:rsidR="008C00E6">
        <w:rPr>
          <w:rFonts w:ascii="Palatino" w:hAnsi="Palatino"/>
          <w:sz w:val="19"/>
          <w:szCs w:val="19"/>
        </w:rPr>
        <w:t xml:space="preserve"> below.</w:t>
      </w:r>
    </w:p>
    <w:p w14:paraId="35AD5D93" w14:textId="6AECD85A"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34AB41B8" w14:textId="2981AF0A" w:rsidR="004246DE" w:rsidRDefault="004246DE" w:rsidP="00123B0D">
      <w:pPr>
        <w:pStyle w:val="PARAGRAPH"/>
        <w:ind w:firstLine="0"/>
        <w:rPr>
          <w:rFonts w:ascii="Palatino" w:hAnsi="Palatino"/>
          <w:sz w:val="19"/>
          <w:szCs w:val="19"/>
        </w:rPr>
      </w:pPr>
      <w:r>
        <w:fldChar w:fldCharType="begin"/>
      </w:r>
      <w:r>
        <w:instrText xml:space="preserve"> INCLUDEPICTURE "https://pytorch.org/assets/images/densenet2.png" \* MERGEFORMATINET </w:instrText>
      </w:r>
      <w:r>
        <w:fldChar w:fldCharType="separate"/>
      </w:r>
      <w:r>
        <w:fldChar w:fldCharType="end"/>
      </w:r>
    </w:p>
    <w:p w14:paraId="20FDAD86" w14:textId="3630A73F" w:rsidR="00C36881" w:rsidRDefault="00C36881"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69504" behindDoc="0" locked="0" layoutInCell="1" allowOverlap="1" wp14:anchorId="5893ED59" wp14:editId="3F7BD449">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E572E75" w:rsidR="00FC6EE0" w:rsidRPr="001D72E4" w:rsidRDefault="00FC6EE0" w:rsidP="00FC6EE0">
                              <w:pPr>
                                <w:pStyle w:val="Caption"/>
                                <w:rPr>
                                  <w:rFonts w:ascii="Palatino" w:hAnsi="Palatino"/>
                                  <w:noProof/>
                                  <w:sz w:val="19"/>
                                  <w:szCs w:val="19"/>
                                </w:rPr>
                              </w:pPr>
                              <w:r>
                                <w:t xml:space="preserve">Figure </w:t>
                              </w:r>
                              <w:r w:rsidR="00CF7742">
                                <w:t>5</w:t>
                              </w:r>
                              <w:r>
                                <w:t xml:space="preserve">: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27" style="position:absolute;left:0;text-align:left;margin-left:27.75pt;margin-top:61.6pt;width:169.65pt;height:231.65pt;z-index:251669504"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6uRZwF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2" o:title="Table&#10;&#10;Description automatically generated"/>
                </v:shape>
                <v:shape id="Text Box 1" o:spid="_x0000_s1029"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E572E75" w:rsidR="00FC6EE0" w:rsidRPr="001D72E4" w:rsidRDefault="00FC6EE0" w:rsidP="00FC6EE0">
                        <w:pPr>
                          <w:pStyle w:val="Caption"/>
                          <w:rPr>
                            <w:rFonts w:ascii="Palatino" w:hAnsi="Palatino"/>
                            <w:noProof/>
                            <w:sz w:val="19"/>
                            <w:szCs w:val="19"/>
                          </w:rPr>
                        </w:pPr>
                        <w:r>
                          <w:t xml:space="preserve">Figure </w:t>
                        </w:r>
                        <w:r w:rsidR="00CF7742">
                          <w:t>5</w:t>
                        </w:r>
                        <w:r>
                          <w:t xml:space="preserve">: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xml:space="preserve">], was found to achieve an accuracy of 99.09% and AUC of </w:t>
      </w:r>
      <w:r w:rsidR="00077ECF">
        <w:rPr>
          <w:rFonts w:ascii="Palatino" w:hAnsi="Palatino"/>
          <w:sz w:val="19"/>
          <w:szCs w:val="19"/>
        </w:rPr>
        <w:t>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97% overall accuracy in the three-class problem, including achieving 100% accuracy for the COVID-19 class. </w:t>
      </w:r>
    </w:p>
    <w:p w14:paraId="1B7C4F75" w14:textId="27CE83BF" w:rsidR="00AA0523" w:rsidRDefault="00EF49C0" w:rsidP="00261E6F">
      <w:pPr>
        <w:pStyle w:val="PARAGRAPH"/>
        <w:rPr>
          <w:rFonts w:ascii="Palatino" w:hAnsi="Palatino"/>
          <w:sz w:val="19"/>
          <w:szCs w:val="19"/>
        </w:rPr>
      </w:pPr>
      <w:r>
        <w:rPr>
          <w:rFonts w:ascii="Palatino" w:hAnsi="Palatino"/>
          <w:sz w:val="19"/>
          <w:szCs w:val="19"/>
        </w:rPr>
        <w:t xml:space="preserve">Thus, it is suitable for the </w:t>
      </w:r>
      <w:r w:rsidR="00261E6F">
        <w:rPr>
          <w:rFonts w:ascii="Palatino" w:hAnsi="Palatino"/>
          <w:sz w:val="19"/>
          <w:szCs w:val="19"/>
        </w:rPr>
        <w:t>3+</w:t>
      </w:r>
      <w:r>
        <w:rPr>
          <w:rFonts w:ascii="Palatino" w:hAnsi="Palatino"/>
          <w:sz w:val="19"/>
          <w:szCs w:val="19"/>
        </w:rPr>
        <w:t>-class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w:t>
      </w:r>
      <w:r w:rsidR="001B717C">
        <w:rPr>
          <w:rFonts w:ascii="Palatino" w:hAnsi="Palatino"/>
          <w:sz w:val="19"/>
          <w:szCs w:val="19"/>
        </w:rPr>
        <w:t>5</w:t>
      </w:r>
      <w:r w:rsidR="00E71A0B">
        <w:rPr>
          <w:rFonts w:ascii="Palatino" w:hAnsi="Palatino"/>
          <w:sz w:val="19"/>
          <w:szCs w:val="19"/>
        </w:rPr>
        <w:t xml:space="preserve"> </w:t>
      </w:r>
      <w:r w:rsidR="00C019AF">
        <w:rPr>
          <w:rFonts w:ascii="Palatino" w:hAnsi="Palatino"/>
          <w:sz w:val="19"/>
          <w:szCs w:val="19"/>
        </w:rPr>
        <w:t>above</w:t>
      </w:r>
      <w:r w:rsidR="00E71A0B">
        <w:rPr>
          <w:rFonts w:ascii="Palatino" w:hAnsi="Palatino"/>
          <w:sz w:val="19"/>
          <w:szCs w:val="19"/>
        </w:rPr>
        <w:t>.</w:t>
      </w:r>
    </w:p>
    <w:p w14:paraId="65D22ED0" w14:textId="38A0FC25" w:rsidR="00DD6393" w:rsidRDefault="0010111B" w:rsidP="00F8105F">
      <w:pPr>
        <w:pStyle w:val="PARAGRAPH"/>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12F5F568" w14:textId="77777777" w:rsidR="00261E6F" w:rsidRDefault="00261E6F" w:rsidP="00F8105F">
      <w:pPr>
        <w:pStyle w:val="PARAGRAPH"/>
        <w:rPr>
          <w:rFonts w:ascii="Palatino" w:hAnsi="Palatino"/>
          <w:sz w:val="19"/>
          <w:szCs w:val="19"/>
        </w:rPr>
      </w:pPr>
    </w:p>
    <w:p w14:paraId="0BE60AE6" w14:textId="13D5E11A" w:rsidR="00160956" w:rsidRDefault="00C36881" w:rsidP="00DA2E7B">
      <w:pPr>
        <w:pStyle w:val="PARAGRAPH"/>
        <w:rPr>
          <w:rFonts w:ascii="Palatino" w:hAnsi="Palatino"/>
          <w:sz w:val="19"/>
          <w:szCs w:val="19"/>
        </w:rPr>
      </w:pPr>
      <w:r>
        <w:rPr>
          <w:rFonts w:ascii="Palatino" w:hAnsi="Palatino"/>
          <w:noProof/>
          <w:sz w:val="19"/>
          <w:szCs w:val="19"/>
        </w:rPr>
        <mc:AlternateContent>
          <mc:Choice Requires="wps">
            <w:drawing>
              <wp:anchor distT="0" distB="0" distL="114300" distR="114300" simplePos="0" relativeHeight="251656192" behindDoc="0" locked="0" layoutInCell="1" allowOverlap="1" wp14:anchorId="00D828EA" wp14:editId="03DC8789">
                <wp:simplePos x="0" y="0"/>
                <wp:positionH relativeFrom="column">
                  <wp:posOffset>-3260090</wp:posOffset>
                </wp:positionH>
                <wp:positionV relativeFrom="paragraph">
                  <wp:posOffset>1914525</wp:posOffset>
                </wp:positionV>
                <wp:extent cx="3103245" cy="18288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103245" cy="182880"/>
                        </a:xfrm>
                        <a:prstGeom prst="rect">
                          <a:avLst/>
                        </a:prstGeom>
                        <a:solidFill>
                          <a:prstClr val="white"/>
                        </a:solidFill>
                        <a:ln>
                          <a:noFill/>
                        </a:ln>
                      </wps:spPr>
                      <wps:txbx>
                        <w:txbxContent>
                          <w:p w14:paraId="52F9CB3A" w14:textId="6021B851" w:rsidR="008C00E6" w:rsidRPr="00015457" w:rsidRDefault="008C00E6" w:rsidP="008C00E6">
                            <w:pPr>
                              <w:pStyle w:val="Caption"/>
                              <w:rPr>
                                <w:rFonts w:ascii="Palatino" w:hAnsi="Palatino"/>
                                <w:noProof/>
                                <w:sz w:val="19"/>
                                <w:szCs w:val="19"/>
                              </w:rPr>
                            </w:pPr>
                            <w:r>
                              <w:t xml:space="preserve">Figure </w:t>
                            </w:r>
                            <w:r w:rsidR="00CF7742">
                              <w:t>4</w:t>
                            </w:r>
                            <w:r>
                              <w:t>: DenseNet201 Architecture [</w:t>
                            </w:r>
                            <w:r w:rsidR="00026B68">
                              <w:t>53</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D828EA" id="Text Box 5" o:spid="_x0000_s1030" type="#_x0000_t202" style="position:absolute;left:0;text-align:left;margin-left:-256.7pt;margin-top:150.75pt;width:244.35pt;height:14.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" stroked="f">
                <v:textbox inset="0,0,0,0">
                  <w:txbxContent>
                    <w:p w14:paraId="52F9CB3A" w14:textId="6021B851" w:rsidR="008C00E6" w:rsidRPr="00015457" w:rsidRDefault="008C00E6" w:rsidP="008C00E6">
                      <w:pPr>
                        <w:pStyle w:val="Caption"/>
                        <w:rPr>
                          <w:rFonts w:ascii="Palatino" w:hAnsi="Palatino"/>
                          <w:noProof/>
                          <w:sz w:val="19"/>
                          <w:szCs w:val="19"/>
                        </w:rPr>
                      </w:pPr>
                      <w:r>
                        <w:t xml:space="preserve">Figure </w:t>
                      </w:r>
                      <w:r w:rsidR="00CF7742">
                        <w:t>4</w:t>
                      </w:r>
                      <w:r>
                        <w:t>: DenseNet201 Architecture [</w:t>
                      </w:r>
                      <w:r w:rsidR="00026B68">
                        <w:t>53</w:t>
                      </w:r>
                      <w:r>
                        <w:t>]</w:t>
                      </w:r>
                    </w:p>
                  </w:txbxContent>
                </v:textbox>
                <w10:wrap type="topAndBottom"/>
              </v:shape>
            </w:pict>
          </mc:Fallback>
        </mc:AlternateContent>
      </w:r>
      <w:r w:rsidR="00C835E1" w:rsidRPr="001E5097">
        <w:rPr>
          <w:rFonts w:ascii="Palatino" w:hAnsi="Palatino"/>
          <w:noProof/>
          <w:sz w:val="19"/>
          <w:szCs w:val="19"/>
        </w:rPr>
        <mc:AlternateContent>
          <mc:Choice Requires="wps">
            <w:drawing>
              <wp:anchor distT="0" distB="0" distL="114300" distR="114300" simplePos="0" relativeHeight="251665408" behindDoc="0" locked="0" layoutInCell="1" allowOverlap="1" wp14:anchorId="0F35D01D" wp14:editId="3C443E68">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72410745" w:rsidR="00E0129D" w:rsidRPr="00446381" w:rsidRDefault="00E0129D" w:rsidP="00E0129D">
                            <w:pPr>
                              <w:pStyle w:val="Caption"/>
                            </w:pPr>
                            <w:r>
                              <w:t xml:space="preserve">Figure </w:t>
                            </w:r>
                            <w:r w:rsidR="00CF7742">
                              <w:t>6</w:t>
                            </w:r>
                            <w:r>
                              <w:t>: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1" type="#_x0000_t202" style="position:absolute;left:0;text-align:left;margin-left:27.9pt;margin-top:217.3pt;width:177.15pt;height:18.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72410745" w:rsidR="00E0129D" w:rsidRPr="00446381" w:rsidRDefault="00E0129D" w:rsidP="00E0129D">
                      <w:pPr>
                        <w:pStyle w:val="Caption"/>
                      </w:pPr>
                      <w:r>
                        <w:t xml:space="preserve">Figure </w:t>
                      </w:r>
                      <w:r w:rsidR="00CF7742">
                        <w:t>6</w:t>
                      </w:r>
                      <w:r>
                        <w:t>: EfficientNet</w:t>
                      </w:r>
                      <w:r w:rsidR="00C835E1">
                        <w:t>B0</w:t>
                      </w:r>
                      <w:r>
                        <w:t xml:space="preserve"> Architecture [</w:t>
                      </w:r>
                      <w:r w:rsidR="00B352C3">
                        <w:t>22</w:t>
                      </w:r>
                      <w:r>
                        <w:t>]</w:t>
                      </w:r>
                    </w:p>
                  </w:txbxContent>
                </v:textbox>
                <w10:wrap type="topAndBottom"/>
              </v:shape>
            </w:pict>
          </mc:Fallback>
        </mc:AlternateContent>
      </w:r>
      <w:r w:rsidR="00C835E1" w:rsidRPr="001E5097">
        <w:rPr>
          <w:noProof/>
        </w:rPr>
        <w:drawing>
          <wp:anchor distT="0" distB="0" distL="114300" distR="114300" simplePos="0" relativeHeight="251670528" behindDoc="0" locked="0" layoutInCell="1" allowOverlap="1" wp14:anchorId="73EB946C" wp14:editId="3225BBD4">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69E9E664"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w:t>
      </w:r>
      <w:r w:rsidR="00261E6F">
        <w:rPr>
          <w:rFonts w:ascii="Palatino" w:hAnsi="Palatino"/>
          <w:sz w:val="19"/>
          <w:szCs w:val="19"/>
        </w:rPr>
        <w:t>4</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58142128"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1B2502">
        <w:rPr>
          <w:rFonts w:ascii="Palatino" w:hAnsi="Palatino"/>
          <w:sz w:val="19"/>
          <w:szCs w:val="19"/>
          <w:u w:val="single"/>
        </w:rPr>
        <w:t xml:space="preserve">Proposed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w:t>
      </w:r>
      <w:r w:rsidRPr="00E0675B">
        <w:rPr>
          <w:rFonts w:ascii="Palatino" w:hAnsi="Palatino"/>
          <w:sz w:val="19"/>
          <w:szCs w:val="19"/>
        </w:rPr>
        <w:lastRenderedPageBreak/>
        <w:t xml:space="preserve">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2D081A9A"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w:t>
      </w:r>
      <w:proofErr w:type="spellStart"/>
      <w:r w:rsidRPr="00E0675B">
        <w:rPr>
          <w:rFonts w:ascii="Palatino" w:hAnsi="Palatino"/>
          <w:sz w:val="19"/>
          <w:szCs w:val="19"/>
        </w:rPr>
        <w:t>explainability</w:t>
      </w:r>
      <w:proofErr w:type="spellEnd"/>
      <w:r w:rsidRPr="00E0675B">
        <w:rPr>
          <w:rFonts w:ascii="Palatino" w:hAnsi="Palatino"/>
          <w:sz w:val="19"/>
          <w:szCs w:val="19"/>
        </w:rPr>
        <w:t xml:space="preserve"> metrics (mentioned in 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w:t>
      </w:r>
      <w:proofErr w:type="gramStart"/>
      <w:r w:rsidR="00C27AE3" w:rsidRPr="00E0675B">
        <w:rPr>
          <w:rFonts w:ascii="Palatino" w:hAnsi="Palatino"/>
          <w:sz w:val="19"/>
          <w:szCs w:val="19"/>
        </w:rPr>
        <w:t>due to the fact that</w:t>
      </w:r>
      <w:proofErr w:type="gramEnd"/>
      <w:r w:rsidR="00C27AE3" w:rsidRPr="00E0675B">
        <w:rPr>
          <w:rFonts w:ascii="Palatino" w:hAnsi="Palatino"/>
          <w:sz w:val="19"/>
          <w:szCs w:val="19"/>
        </w:rPr>
        <w:t xml:space="preserve"> the </w:t>
      </w:r>
      <w:proofErr w:type="spellStart"/>
      <w:r w:rsidR="00C27AE3" w:rsidRPr="00E0675B">
        <w:rPr>
          <w:rFonts w:ascii="Palatino" w:hAnsi="Palatino"/>
          <w:sz w:val="19"/>
          <w:szCs w:val="19"/>
        </w:rPr>
        <w:t>EfficientNet</w:t>
      </w:r>
      <w:proofErr w:type="spellEnd"/>
      <w:r w:rsidR="00C27AE3" w:rsidRPr="00E0675B">
        <w:rPr>
          <w:rFonts w:ascii="Palatino" w:hAnsi="Palatino"/>
          <w:sz w:val="19"/>
          <w:szCs w:val="19"/>
        </w:rPr>
        <w:t xml:space="preserve">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such as the study by </w:t>
      </w:r>
      <w:proofErr w:type="spellStart"/>
      <w:r w:rsidR="00856304" w:rsidRPr="00A65075">
        <w:rPr>
          <w:rFonts w:ascii="Palatino" w:hAnsi="Palatino"/>
          <w:sz w:val="19"/>
          <w:szCs w:val="19"/>
        </w:rPr>
        <w:t>Gianchandani</w:t>
      </w:r>
      <w:proofErr w:type="spellEnd"/>
      <w:r w:rsidR="00856304" w:rsidRPr="00A65075">
        <w:rPr>
          <w:rFonts w:ascii="Palatino" w:hAnsi="Palatino"/>
          <w:sz w:val="19"/>
          <w:szCs w:val="19"/>
        </w:rPr>
        <w:t xml:space="preserve"> et al. [35]</w:t>
      </w:r>
      <w:r w:rsidR="00856304">
        <w:rPr>
          <w:rFonts w:ascii="Palatino" w:hAnsi="Palatino"/>
          <w:sz w:val="19"/>
          <w:szCs w:val="19"/>
        </w:rPr>
        <w:t xml:space="preserve"> which built an ensemble method from VGG16 and </w:t>
      </w:r>
      <w:proofErr w:type="spellStart"/>
      <w:r w:rsidR="00856304">
        <w:rPr>
          <w:rFonts w:ascii="Palatino" w:hAnsi="Palatino"/>
          <w:sz w:val="19"/>
          <w:szCs w:val="19"/>
        </w:rPr>
        <w:t>DenseNet</w:t>
      </w:r>
      <w:proofErr w:type="spellEnd"/>
      <w:r w:rsidR="00856304">
        <w:rPr>
          <w:rFonts w:ascii="Palatino" w:hAnsi="Palatino"/>
          <w:sz w:val="19"/>
          <w:szCs w:val="19"/>
        </w:rPr>
        <w:t xml:space="preserve"> architectures for the 2-class COVID-19 prediction problem. </w:t>
      </w:r>
      <w:r w:rsidR="004043BA">
        <w:rPr>
          <w:rFonts w:ascii="Palatino" w:hAnsi="Palatino"/>
          <w:sz w:val="19"/>
          <w:szCs w:val="19"/>
        </w:rPr>
        <w:t xml:space="preserve">However, due to the importance of run-time and computational </w:t>
      </w:r>
      <w:r w:rsidR="00E649D2">
        <w:rPr>
          <w:rFonts w:ascii="Palatino" w:hAnsi="Palatino"/>
          <w:sz w:val="19"/>
          <w:szCs w:val="19"/>
        </w:rPr>
        <w:t>resource use</w:t>
      </w:r>
      <w:r w:rsidR="004043BA">
        <w:rPr>
          <w:rFonts w:ascii="Palatino" w:hAnsi="Palatino"/>
          <w:sz w:val="19"/>
          <w:szCs w:val="19"/>
        </w:rPr>
        <w:t xml:space="preserve"> in this study, the EfficientNetB0 model was chosen as the second classifier in the ensemble. The EfficientNetB0 model was also found to achieve similar performance in both </w:t>
      </w:r>
      <w:proofErr w:type="spellStart"/>
      <w:r w:rsidR="004043BA">
        <w:rPr>
          <w:rFonts w:ascii="Palatino" w:hAnsi="Palatino"/>
          <w:sz w:val="19"/>
          <w:szCs w:val="19"/>
        </w:rPr>
        <w:t>explainability</w:t>
      </w:r>
      <w:proofErr w:type="spellEnd"/>
      <w:r w:rsidR="004043BA">
        <w:rPr>
          <w:rFonts w:ascii="Palatino" w:hAnsi="Palatino"/>
          <w:sz w:val="19"/>
          <w:szCs w:val="19"/>
        </w:rPr>
        <w:t xml:space="preserve"> and performance metrics to DenseNet201 in this study, and so the other benefits that EfficientNetB0 brings made it the better option for this ensemble method.</w:t>
      </w:r>
      <w:r w:rsidR="005056AE">
        <w:rPr>
          <w:rFonts w:ascii="Palatino" w:hAnsi="Palatino"/>
          <w:sz w:val="19"/>
          <w:szCs w:val="19"/>
        </w:rPr>
        <w:t xml:space="preserve"> One of the main reasons for this combination in the ensemble was due to the </w:t>
      </w:r>
      <w:proofErr w:type="spellStart"/>
      <w:r w:rsidR="005056AE">
        <w:rPr>
          <w:rFonts w:ascii="Palatino" w:hAnsi="Palatino"/>
          <w:sz w:val="19"/>
          <w:szCs w:val="19"/>
        </w:rPr>
        <w:t>explainability</w:t>
      </w:r>
      <w:proofErr w:type="spellEnd"/>
      <w:r w:rsidR="005056AE">
        <w:rPr>
          <w:rFonts w:ascii="Palatino" w:hAnsi="Palatino"/>
          <w:sz w:val="19"/>
          <w:szCs w:val="19"/>
        </w:rPr>
        <w:t xml:space="preserve"> results found for the VGG16 and EfficientNetB0 models, with each of the models making up for the downfalls of the </w:t>
      </w:r>
      <w:proofErr w:type="gramStart"/>
      <w:r w:rsidR="005056AE">
        <w:rPr>
          <w:rFonts w:ascii="Palatino" w:hAnsi="Palatino"/>
          <w:sz w:val="19"/>
          <w:szCs w:val="19"/>
        </w:rPr>
        <w:t>other, and</w:t>
      </w:r>
      <w:proofErr w:type="gramEnd"/>
      <w:r w:rsidR="005056AE">
        <w:rPr>
          <w:rFonts w:ascii="Palatino" w:hAnsi="Palatino"/>
          <w:sz w:val="19"/>
          <w:szCs w:val="19"/>
        </w:rPr>
        <w:t xml:space="preserve"> explained in the Results section below for the proposed ensemble model. </w:t>
      </w:r>
      <w:r w:rsidR="004C0256">
        <w:rPr>
          <w:rFonts w:ascii="Palatino" w:hAnsi="Palatino"/>
          <w:sz w:val="19"/>
          <w:szCs w:val="19"/>
        </w:rPr>
        <w:t xml:space="preserve"> Notably, the ensemble method proposed in this paper </w:t>
      </w:r>
      <w:proofErr w:type="gramStart"/>
      <w:r w:rsidR="004C0256">
        <w:rPr>
          <w:rFonts w:ascii="Palatino" w:hAnsi="Palatino"/>
          <w:sz w:val="19"/>
          <w:szCs w:val="19"/>
        </w:rPr>
        <w:t>is able to</w:t>
      </w:r>
      <w:proofErr w:type="gramEnd"/>
      <w:r w:rsidR="004C0256">
        <w:rPr>
          <w:rFonts w:ascii="Palatino" w:hAnsi="Palatino"/>
          <w:sz w:val="19"/>
          <w:szCs w:val="19"/>
        </w:rPr>
        <w:t xml:space="preserve"> be trained and used for inference upon a 16 gigabyte </w:t>
      </w:r>
      <w:proofErr w:type="spellStart"/>
      <w:r w:rsidR="004C0256">
        <w:rPr>
          <w:rFonts w:ascii="Palatino" w:hAnsi="Palatino"/>
          <w:sz w:val="19"/>
          <w:szCs w:val="19"/>
        </w:rPr>
        <w:t>Graphic’s</w:t>
      </w:r>
      <w:proofErr w:type="spellEnd"/>
      <w:r w:rsidR="004C0256">
        <w:rPr>
          <w:rFonts w:ascii="Palatino" w:hAnsi="Palatino"/>
          <w:sz w:val="19"/>
          <w:szCs w:val="19"/>
        </w:rPr>
        <w:t xml:space="preserve">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29A08E0E" w14:textId="77777777" w:rsidR="005056AE" w:rsidRDefault="005056AE" w:rsidP="00974DF6">
      <w:pPr>
        <w:ind w:firstLine="240"/>
        <w:rPr>
          <w:rFonts w:ascii="Palatino" w:hAnsi="Palatino"/>
          <w:sz w:val="19"/>
          <w:szCs w:val="19"/>
        </w:rPr>
      </w:pP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5A24841F"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w:t>
      </w:r>
      <w:r w:rsidR="005421E7">
        <w:rPr>
          <w:rFonts w:ascii="Palatino" w:hAnsi="Palatino"/>
          <w:sz w:val="19"/>
          <w:szCs w:val="19"/>
        </w:rPr>
        <w:t>was</w:t>
      </w:r>
      <w:r w:rsidR="00A44754">
        <w:rPr>
          <w:rFonts w:ascii="Palatino" w:hAnsi="Palatino"/>
          <w:sz w:val="19"/>
          <w:szCs w:val="19"/>
        </w:rPr>
        <w:t xml:space="preserve">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C03DE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t>
      </w:r>
      <w:r w:rsidR="00F22C01">
        <w:rPr>
          <w:rFonts w:ascii="Palatino" w:hAnsi="Palatino"/>
          <w:sz w:val="19"/>
          <w:szCs w:val="19"/>
        </w:rPr>
        <w:t>was</w:t>
      </w:r>
      <w:r w:rsidR="00027B32">
        <w:rPr>
          <w:rFonts w:ascii="Palatino" w:hAnsi="Palatino"/>
          <w:sz w:val="19"/>
          <w:szCs w:val="19"/>
        </w:rPr>
        <w:t xml:space="preserv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w:t>
      </w:r>
      <w:r w:rsidR="00027B32">
        <w:rPr>
          <w:rFonts w:ascii="Palatino" w:hAnsi="Palatino"/>
          <w:sz w:val="19"/>
          <w:szCs w:val="19"/>
        </w:rPr>
        <w:t xml:space="preserve">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w:t>
      </w:r>
      <w:r w:rsidR="00F22C01">
        <w:rPr>
          <w:rFonts w:ascii="Palatino" w:hAnsi="Palatino"/>
          <w:sz w:val="19"/>
          <w:szCs w:val="19"/>
        </w:rPr>
        <w:t>was</w:t>
      </w:r>
      <w:r w:rsidR="00027B32">
        <w:rPr>
          <w:rFonts w:ascii="Palatino" w:hAnsi="Palatino"/>
          <w:sz w:val="19"/>
          <w:szCs w:val="19"/>
        </w:rPr>
        <w:t xml:space="preserve">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1EFB36F8"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w:t>
      </w:r>
      <w:proofErr w:type="gramStart"/>
      <w:r w:rsidR="00800437">
        <w:rPr>
          <w:rFonts w:ascii="Palatino" w:hAnsi="Palatino"/>
          <w:sz w:val="19"/>
          <w:szCs w:val="19"/>
        </w:rPr>
        <w:t>has, and</w:t>
      </w:r>
      <w:proofErr w:type="gramEnd"/>
      <w:r w:rsidR="00800437">
        <w:rPr>
          <w:rFonts w:ascii="Palatino" w:hAnsi="Palatino"/>
          <w:sz w:val="19"/>
          <w:szCs w:val="19"/>
        </w:rPr>
        <w:t xml:space="preserve"> helps to build trust in the model’s </w:t>
      </w:r>
      <w:r w:rsidR="00E97F51">
        <w:rPr>
          <w:rFonts w:ascii="Palatino" w:hAnsi="Palatino"/>
          <w:sz w:val="19"/>
          <w:szCs w:val="19"/>
        </w:rPr>
        <w:t xml:space="preserve">classifications if the medical personnel can validate the </w:t>
      </w:r>
      <w:r w:rsidR="00FB2436">
        <w:rPr>
          <w:rFonts w:ascii="Palatino" w:hAnsi="Palatino"/>
          <w:sz w:val="19"/>
          <w:szCs w:val="19"/>
        </w:rPr>
        <w:t>model</w:t>
      </w:r>
      <w:r w:rsidR="00E97F51">
        <w:rPr>
          <w:rFonts w:ascii="Palatino" w:hAnsi="Palatino"/>
          <w:sz w:val="19"/>
          <w:szCs w:val="19"/>
        </w:rPr>
        <w:t xml:space="preserve"> is looking at the correct region in the image</w:t>
      </w:r>
      <w:r w:rsidR="00800437">
        <w:rPr>
          <w:rFonts w:ascii="Palatino" w:hAnsi="Palatino"/>
          <w:sz w:val="19"/>
          <w:szCs w:val="19"/>
        </w:rPr>
        <w:t>.</w:t>
      </w:r>
    </w:p>
    <w:p w14:paraId="4E8B90A2" w14:textId="3245ECF3"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p w14:paraId="3F9FF939" w14:textId="77777777" w:rsidR="00953483" w:rsidRDefault="00953483" w:rsidP="00527092">
      <w:pPr>
        <w:pStyle w:val="PARAGRAPH"/>
        <w:rPr>
          <w:rFonts w:ascii="Palatino" w:hAnsi="Palatino"/>
          <w:sz w:val="19"/>
          <w:szCs w:val="19"/>
        </w:rPr>
      </w:pPr>
    </w:p>
    <w:p w14:paraId="3AD197BC" w14:textId="1B18C36C" w:rsidR="008D2ADD" w:rsidRDefault="008D2ADD" w:rsidP="008D2ADD">
      <w:pPr>
        <w:pStyle w:val="Caption"/>
        <w:keepNext/>
      </w:pPr>
      <w:r>
        <w:t xml:space="preserve">Table </w:t>
      </w:r>
      <w:r>
        <w:fldChar w:fldCharType="begin"/>
      </w:r>
      <w:r>
        <w:instrText xml:space="preserve"> SEQ Table \* ARABIC </w:instrText>
      </w:r>
      <w:r>
        <w:fldChar w:fldCharType="separate"/>
      </w:r>
      <w:r w:rsidR="00BD1DDD">
        <w:rPr>
          <w:noProof/>
        </w:rPr>
        <w:t>1</w:t>
      </w:r>
      <w:r>
        <w:fldChar w:fldCharType="end"/>
      </w:r>
      <w:r>
        <w:t xml:space="preserve">: </w:t>
      </w:r>
      <w:proofErr w:type="spellStart"/>
      <w:r>
        <w:t>GradCAM</w:t>
      </w:r>
      <w:proofErr w:type="spellEnd"/>
      <w:r>
        <w:t xml:space="preserve"> Target Layers</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759EBC7C" w14:textId="77777777" w:rsidR="00953483" w:rsidRDefault="00953483" w:rsidP="00973AE6">
      <w:pPr>
        <w:pStyle w:val="PARAGRAPH"/>
        <w:ind w:firstLine="720"/>
        <w:rPr>
          <w:rFonts w:ascii="Palatino" w:hAnsi="Palatino"/>
          <w:sz w:val="19"/>
          <w:szCs w:val="19"/>
        </w:rPr>
      </w:pPr>
    </w:p>
    <w:p w14:paraId="4FFD44A7" w14:textId="7728DC77" w:rsidR="00973AE6" w:rsidRPr="00F749E0" w:rsidRDefault="00973AE6" w:rsidP="00973AE6">
      <w:pPr>
        <w:pStyle w:val="PARAGRAPH"/>
        <w:ind w:firstLine="720"/>
        <w:rPr>
          <w:rFonts w:ascii="Palatino" w:hAnsi="Palatino"/>
          <w:sz w:val="19"/>
          <w:szCs w:val="19"/>
        </w:rPr>
      </w:pPr>
      <w:proofErr w:type="gramStart"/>
      <w:r>
        <w:rPr>
          <w:rFonts w:ascii="Palatino" w:hAnsi="Palatino"/>
          <w:sz w:val="19"/>
          <w:szCs w:val="19"/>
        </w:rPr>
        <w:t>In</w:t>
      </w:r>
      <w:r w:rsidRPr="00F749E0">
        <w:rPr>
          <w:rFonts w:ascii="Palatino" w:hAnsi="Palatino"/>
          <w:sz w:val="19"/>
          <w:szCs w:val="19"/>
        </w:rPr>
        <w:t xml:space="preserve"> order to</w:t>
      </w:r>
      <w:proofErr w:type="gramEnd"/>
      <w:r w:rsidRPr="00F749E0">
        <w:rPr>
          <w:rFonts w:ascii="Palatino" w:hAnsi="Palatino"/>
          <w:sz w:val="19"/>
          <w:szCs w:val="19"/>
        </w:rPr>
        <w:t xml:space="preserve">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0ECED275"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w:t>
      </w:r>
      <w:proofErr w:type="spellStart"/>
      <w:r w:rsidRPr="00F749E0">
        <w:rPr>
          <w:rFonts w:ascii="Palatino" w:hAnsi="Palatino"/>
          <w:sz w:val="19"/>
          <w:szCs w:val="19"/>
        </w:rPr>
        <w:t>explainability</w:t>
      </w:r>
      <w:proofErr w:type="spellEnd"/>
      <w:r w:rsidRPr="00F749E0">
        <w:rPr>
          <w:rFonts w:ascii="Palatino" w:hAnsi="Palatino"/>
          <w:sz w:val="19"/>
          <w:szCs w:val="19"/>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w:t>
      </w:r>
      <w:r w:rsidR="00FB2436">
        <w:rPr>
          <w:rFonts w:ascii="Palatino" w:hAnsi="Palatino"/>
          <w:sz w:val="19"/>
          <w:szCs w:val="19"/>
        </w:rPr>
        <w:t xml:space="preserve"> compared to the original image</w:t>
      </w:r>
      <w:r w:rsidRPr="00F749E0">
        <w:rPr>
          <w:rFonts w:ascii="Palatino" w:hAnsi="Palatino"/>
          <w:sz w:val="19"/>
          <w:szCs w:val="19"/>
        </w:rPr>
        <w:t xml:space="preserv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55</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w:t>
      </w:r>
      <w:proofErr w:type="spellStart"/>
      <w:proofErr w:type="gramStart"/>
      <w:r w:rsidRPr="00F749E0">
        <w:rPr>
          <w:rFonts w:ascii="Palatino" w:hAnsi="Palatino"/>
          <w:sz w:val="19"/>
          <w:szCs w:val="19"/>
        </w:rPr>
        <w:t>it’s</w:t>
      </w:r>
      <w:proofErr w:type="spellEnd"/>
      <w:proofErr w:type="gramEnd"/>
      <w:r w:rsidRPr="00F749E0">
        <w:rPr>
          <w:rFonts w:ascii="Palatino" w:hAnsi="Palatino"/>
          <w:sz w:val="19"/>
          <w:szCs w:val="19"/>
        </w:rPr>
        <w:t xml:space="preserve"> neighbours. This leads to a blurring effect on the image, instead of gaps or zeroed-out pixel values. By specifying the percentile of </w:t>
      </w:r>
      <w:proofErr w:type="gramStart"/>
      <w:r w:rsidRPr="00F749E0">
        <w:rPr>
          <w:rFonts w:ascii="Palatino" w:hAnsi="Palatino"/>
          <w:sz w:val="19"/>
          <w:szCs w:val="19"/>
        </w:rPr>
        <w:t>pixels</w:t>
      </w:r>
      <w:proofErr w:type="gramEnd"/>
      <w:r w:rsidRPr="00F749E0">
        <w:rPr>
          <w:rFonts w:ascii="Palatino" w:hAnsi="Palatino"/>
          <w:sz w:val="19"/>
          <w:szCs w:val="19"/>
        </w:rPr>
        <w:t xml:space="preserve">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w:t>
      </w:r>
      <w:r w:rsidRPr="00F749E0">
        <w:rPr>
          <w:rFonts w:ascii="Palatino" w:hAnsi="Palatino"/>
          <w:sz w:val="19"/>
          <w:szCs w:val="19"/>
        </w:rPr>
        <w:lastRenderedPageBreak/>
        <w:t xml:space="preserve">then re-running the classification, the removal of these important pixels should mean that the model is now less confident in its classification. </w:t>
      </w:r>
    </w:p>
    <w:p w14:paraId="756A4186" w14:textId="7FFA85A0"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48E545A2" w14:textId="77777777" w:rsidR="009647B4" w:rsidRPr="00F749E0" w:rsidRDefault="009647B4" w:rsidP="00973AE6">
      <w:pPr>
        <w:pStyle w:val="PARAGRAPH"/>
        <w:ind w:firstLine="720"/>
        <w:rPr>
          <w:rFonts w:ascii="Palatino" w:hAnsi="Palatino"/>
          <w:sz w:val="19"/>
          <w:szCs w:val="19"/>
        </w:rPr>
      </w:pP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1EAD3118" w:rsidR="00973AE6" w:rsidRDefault="00973AE6" w:rsidP="00973AE6">
      <w:pPr>
        <w:pStyle w:val="PARAGRAPH"/>
        <w:ind w:firstLine="0"/>
        <w:rPr>
          <w:rFonts w:ascii="Palatino" w:hAnsi="Palatino"/>
          <w:sz w:val="19"/>
          <w:szCs w:val="19"/>
        </w:rPr>
      </w:pPr>
    </w:p>
    <w:p w14:paraId="75412601" w14:textId="77777777" w:rsidR="009647B4" w:rsidRPr="00F749E0" w:rsidRDefault="009647B4"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23BAB462"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proofErr w:type="gramStart"/>
      <w:r w:rsidR="00020FFE">
        <w:rPr>
          <w:rFonts w:ascii="Palatino" w:hAnsi="Palatino"/>
          <w:sz w:val="19"/>
          <w:szCs w:val="19"/>
        </w:rPr>
        <w:t>were</w:t>
      </w:r>
      <w:r w:rsidR="00561243">
        <w:rPr>
          <w:rFonts w:ascii="Palatino" w:hAnsi="Palatino"/>
          <w:sz w:val="19"/>
          <w:szCs w:val="19"/>
        </w:rPr>
        <w:t>:</w:t>
      </w:r>
      <w:proofErr w:type="gramEnd"/>
      <w:r w:rsidR="00561243">
        <w:rPr>
          <w:rFonts w:ascii="Palatino" w:hAnsi="Palatino"/>
          <w:sz w:val="19"/>
          <w:szCs w:val="19"/>
        </w:rPr>
        <w:t xml:space="preserve"> accuracy,</w:t>
      </w:r>
      <w:r w:rsidR="007F64F6">
        <w:rPr>
          <w:rFonts w:ascii="Palatino" w:hAnsi="Palatino"/>
          <w:sz w:val="19"/>
          <w:szCs w:val="19"/>
        </w:rPr>
        <w:t xml:space="preserve"> precision, recall,</w:t>
      </w:r>
      <w:r w:rsidR="00561243">
        <w:rPr>
          <w:rFonts w:ascii="Palatino" w:hAnsi="Palatino"/>
          <w:sz w:val="19"/>
          <w:szCs w:val="19"/>
        </w:rPr>
        <w:t xml:space="preserve"> confusion matrices, sensitivity, specificity</w:t>
      </w:r>
      <w:r w:rsidR="000D1CC1">
        <w:rPr>
          <w:rFonts w:ascii="Palatino" w:hAnsi="Palatino"/>
          <w:sz w:val="19"/>
          <w:szCs w:val="19"/>
        </w:rPr>
        <w:t xml:space="preserve"> and time taken for model inference.</w:t>
      </w:r>
    </w:p>
    <w:p w14:paraId="115DF627" w14:textId="7E60467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w:t>
      </w:r>
      <w:r w:rsidR="007F64F6">
        <w:rPr>
          <w:rFonts w:ascii="Palatino" w:hAnsi="Palatino"/>
          <w:sz w:val="19"/>
          <w:szCs w:val="19"/>
        </w:rPr>
        <w:t>belongs to each of the three possible classes</w:t>
      </w:r>
      <w:r>
        <w:rPr>
          <w:rFonts w:ascii="Palatino" w:hAnsi="Palatino"/>
          <w:sz w:val="19"/>
          <w:szCs w:val="19"/>
        </w:rPr>
        <w:t xml:space="preserve">. This is then converted into a label via </w:t>
      </w:r>
      <w:r w:rsidR="007F64F6">
        <w:rPr>
          <w:rFonts w:ascii="Palatino" w:hAnsi="Palatino"/>
          <w:sz w:val="19"/>
          <w:szCs w:val="19"/>
        </w:rPr>
        <w:t>selecting the class with the highest probability</w:t>
      </w:r>
      <w:r>
        <w:rPr>
          <w:rFonts w:ascii="Palatino" w:hAnsi="Palatino"/>
          <w:sz w:val="19"/>
          <w:szCs w:val="19"/>
        </w:rPr>
        <w:t xml:space="preserve">. </w:t>
      </w:r>
      <w:r w:rsidR="00B9095C">
        <w:rPr>
          <w:rFonts w:ascii="Palatino" w:hAnsi="Palatino"/>
          <w:sz w:val="19"/>
          <w:szCs w:val="19"/>
        </w:rPr>
        <w:t>If the class with the highest probability is COVID-19, then this is the classification output of the model</w:t>
      </w:r>
      <w:r>
        <w:rPr>
          <w:rFonts w:ascii="Palatino" w:hAnsi="Palatino"/>
          <w:sz w:val="19"/>
          <w:szCs w:val="19"/>
        </w:rPr>
        <w:t>.</w:t>
      </w:r>
      <w:r w:rsidR="00536AB6">
        <w:rPr>
          <w:rFonts w:ascii="Palatino" w:hAnsi="Palatino"/>
          <w:sz w:val="19"/>
          <w:szCs w:val="19"/>
        </w:rPr>
        <w:t xml:space="preserve"> </w:t>
      </w:r>
    </w:p>
    <w:p w14:paraId="0F8F5BD3" w14:textId="58237C14"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645C027A" w14:textId="44037355" w:rsidR="00D13069" w:rsidRDefault="00D13069" w:rsidP="00601C16">
      <w:pPr>
        <w:pStyle w:val="PARAGRAPH"/>
        <w:rPr>
          <w:rFonts w:ascii="Palatino" w:hAnsi="Palatino"/>
          <w:sz w:val="19"/>
          <w:szCs w:val="19"/>
        </w:rPr>
      </w:pPr>
      <w:r>
        <w:rPr>
          <w:rFonts w:ascii="Palatino" w:hAnsi="Palatino"/>
          <w:sz w:val="19"/>
          <w:szCs w:val="19"/>
        </w:rPr>
        <w:t>Precision and recall are important metrics to use to compare models for this study. Precision measures the number of correct COVID-19 predictions out of all the datapoints predicted to be COVID-19 positive by the model.</w:t>
      </w:r>
      <w:r w:rsidR="00871B15">
        <w:rPr>
          <w:rFonts w:ascii="Palatino" w:hAnsi="Palatino"/>
          <w:sz w:val="19"/>
          <w:szCs w:val="19"/>
        </w:rPr>
        <w:t xml:space="preserve"> As such, it measures how trustworthy a positive COVID-19 prediction by a given model is. This trust is an </w:t>
      </w:r>
      <w:r w:rsidR="00871B15">
        <w:rPr>
          <w:rFonts w:ascii="Palatino" w:hAnsi="Palatino"/>
          <w:sz w:val="19"/>
          <w:szCs w:val="19"/>
        </w:rPr>
        <w:t xml:space="preserve">important aspect to be investigated in this paper, as mentioned previously. Recall measures, out of all the COVID-19 positive scans in the dataset, how many the model predicted as being COVID-19 positive correctly. </w:t>
      </w:r>
      <w:r w:rsidR="00A437E6">
        <w:rPr>
          <w:rFonts w:ascii="Palatino" w:hAnsi="Palatino"/>
          <w:sz w:val="19"/>
          <w:szCs w:val="19"/>
        </w:rPr>
        <w:t>This is important as we want the models to correctly predict as many COVID-19 positive patients as possible, due to the potential long-term effects a positive infection can bring, as discussed previously.</w:t>
      </w:r>
    </w:p>
    <w:p w14:paraId="0D8468E2" w14:textId="3BE0560A" w:rsidR="004241D0" w:rsidRDefault="00C956E3" w:rsidP="00601C16">
      <w:pPr>
        <w:pStyle w:val="PARAGRAPH"/>
        <w:rPr>
          <w:rFonts w:ascii="Palatino" w:hAnsi="Palatino"/>
          <w:sz w:val="19"/>
          <w:szCs w:val="19"/>
        </w:rPr>
      </w:pPr>
      <w:commentRangeStart w:id="0"/>
      <w:r>
        <w:rPr>
          <w:rFonts w:ascii="Palatino" w:hAnsi="Palatino"/>
          <w:sz w:val="19"/>
          <w:szCs w:val="19"/>
        </w:rPr>
        <w:t xml:space="preserve">The ROC curve </w:t>
      </w:r>
      <w:r w:rsidR="00871B15">
        <w:rPr>
          <w:rFonts w:ascii="Palatino" w:hAnsi="Palatino"/>
          <w:sz w:val="19"/>
          <w:szCs w:val="19"/>
        </w:rPr>
        <w:t>is</w:t>
      </w:r>
      <w:r>
        <w:rPr>
          <w:rFonts w:ascii="Palatino" w:hAnsi="Palatino"/>
          <w:sz w:val="19"/>
          <w:szCs w:val="19"/>
        </w:rPr>
        <w:t xml:space="preserve"> a metric </w:t>
      </w:r>
      <w:r w:rsidR="00871B15">
        <w:rPr>
          <w:rFonts w:ascii="Palatino" w:hAnsi="Palatino"/>
          <w:sz w:val="19"/>
          <w:szCs w:val="19"/>
        </w:rPr>
        <w:t xml:space="preserve">used </w:t>
      </w:r>
      <w:r>
        <w:rPr>
          <w:rFonts w:ascii="Palatino" w:hAnsi="Palatino"/>
          <w:sz w:val="19"/>
          <w:szCs w:val="19"/>
        </w:rPr>
        <w:t>to compare the models</w:t>
      </w:r>
      <w:r w:rsidR="0062096F">
        <w:rPr>
          <w:rFonts w:ascii="Palatino" w:hAnsi="Palatino"/>
          <w:sz w:val="19"/>
          <w:szCs w:val="19"/>
        </w:rPr>
        <w:t xml:space="preserve"> in many related papers</w:t>
      </w:r>
      <w:r>
        <w:rPr>
          <w:rFonts w:ascii="Palatino" w:hAnsi="Palatino"/>
          <w:sz w:val="19"/>
          <w:szCs w:val="19"/>
        </w:rPr>
        <w:t xml:space="preserve">.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w:t>
      </w:r>
      <w:r w:rsidR="002A3E03">
        <w:rPr>
          <w:rFonts w:ascii="Palatino" w:hAnsi="Palatino"/>
          <w:sz w:val="19"/>
          <w:szCs w:val="19"/>
        </w:rPr>
        <w:t>However, these metrics and their meanings can be discovered through precision and recall, and hence the ROC curve is not used for the evaluation of models in this paper</w:t>
      </w:r>
      <w:r w:rsidR="00C316D1">
        <w:rPr>
          <w:rFonts w:ascii="Palatino" w:hAnsi="Palatino"/>
          <w:sz w:val="19"/>
          <w:szCs w:val="19"/>
        </w:rPr>
        <w:t>.</w:t>
      </w:r>
      <w:commentRangeEnd w:id="0"/>
      <w:r w:rsidR="00C72AE9">
        <w:rPr>
          <w:rStyle w:val="CommentReference"/>
        </w:rPr>
        <w:commentReference w:id="0"/>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w:t>
      </w:r>
      <w:r w:rsidR="00E024CD">
        <w:rPr>
          <w:rFonts w:ascii="Palatino" w:hAnsi="Palatino"/>
          <w:color w:val="000000" w:themeColor="text1"/>
          <w:sz w:val="19"/>
          <w:szCs w:val="19"/>
        </w:rPr>
        <w:lastRenderedPageBreak/>
        <w:t xml:space="preserve">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w:t>
      </w:r>
      <w:r w:rsidR="007400AA">
        <w:rPr>
          <w:rFonts w:ascii="Palatino" w:hAnsi="Palatino"/>
          <w:sz w:val="19"/>
          <w:szCs w:val="19"/>
        </w:rPr>
        <w:t xml:space="preserve">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B664E42"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6ED50282" w14:textId="0C721996" w:rsidR="0090002A" w:rsidRDefault="0090002A" w:rsidP="003F65C3">
      <w:pPr>
        <w:pStyle w:val="PARAGRAPH"/>
        <w:ind w:firstLine="360"/>
        <w:rPr>
          <w:rFonts w:ascii="Palatino" w:hAnsi="Palatino"/>
          <w:sz w:val="19"/>
          <w:szCs w:val="19"/>
        </w:rPr>
      </w:pPr>
      <w:r>
        <w:rPr>
          <w:rFonts w:ascii="Palatino" w:hAnsi="Palatino"/>
          <w:sz w:val="19"/>
          <w:szCs w:val="19"/>
        </w:rPr>
        <w:t>The ROAD metrics used to evaluate the heatmaps produced by each model are calculated by taking an average for each value at each percentile across 5 runs, and the ROAD Combined scores are calculated from taking an average across 5 different runs.</w:t>
      </w:r>
      <w:r w:rsidR="00640204">
        <w:rPr>
          <w:rFonts w:ascii="Palatino" w:hAnsi="Palatino"/>
          <w:sz w:val="19"/>
          <w:szCs w:val="19"/>
        </w:rPr>
        <w:t xml:space="preserve"> This is to ensure a single run is not a bad representation of the model’s performance.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VGG1</w:t>
      </w:r>
      <w:r w:rsidR="00D230C8">
        <w:rPr>
          <w:rFonts w:ascii="Palatino" w:hAnsi="Palatino"/>
          <w:color w:val="000000"/>
          <w:sz w:val="19"/>
          <w:szCs w:val="19"/>
        </w:rPr>
        <w:t>6</w:t>
      </w:r>
    </w:p>
    <w:p w14:paraId="3BA9267A" w14:textId="34881907" w:rsidR="00C64E6D"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5F538E60" w:rsidR="00D230C8" w:rsidRDefault="00D230C8" w:rsidP="00D230C8">
      <w:pPr>
        <w:pStyle w:val="PARAGRAPHnoindent"/>
      </w:pPr>
    </w:p>
    <w:p w14:paraId="6B09EEE6" w14:textId="1D538832" w:rsidR="002A63A1" w:rsidRDefault="002A63A1" w:rsidP="002A63A1">
      <w:pPr>
        <w:pStyle w:val="Caption"/>
        <w:keepNext/>
      </w:pPr>
      <w:r>
        <w:t xml:space="preserve">Table </w:t>
      </w:r>
      <w:r>
        <w:fldChar w:fldCharType="begin"/>
      </w:r>
      <w:r>
        <w:instrText xml:space="preserve"> SEQ Table \* ARABIC </w:instrText>
      </w:r>
      <w:r>
        <w:fldChar w:fldCharType="separate"/>
      </w:r>
      <w:r w:rsidR="00BD1DDD">
        <w:rPr>
          <w:noProof/>
        </w:rPr>
        <w:t>2</w:t>
      </w:r>
      <w:r>
        <w:fldChar w:fldCharType="end"/>
      </w:r>
      <w:r>
        <w:t>: Classification Report for VGG16</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1136D4" w14:paraId="663F4292" w14:textId="14DC0EFD" w:rsidTr="007632B9">
        <w:trPr>
          <w:trHeight w:val="310"/>
        </w:trPr>
        <w:tc>
          <w:tcPr>
            <w:tcW w:w="1024" w:type="dxa"/>
            <w:tcBorders>
              <w:bottom w:val="single" w:sz="4" w:space="0" w:color="auto"/>
              <w:right w:val="single" w:sz="4" w:space="0" w:color="auto"/>
            </w:tcBorders>
          </w:tcPr>
          <w:p w14:paraId="0D4F3758" w14:textId="220071EA"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330AD228" w14:textId="62CF2B8B"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412D224C" w14:textId="0A65C051"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7B89884F" w14:textId="5B8ABB0E"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937C8E4" w14:textId="47B9CCD5"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Support</w:t>
            </w:r>
          </w:p>
        </w:tc>
      </w:tr>
      <w:tr w:rsidR="001136D4" w14:paraId="3BAFA347" w14:textId="4C22A985" w:rsidTr="007632B9">
        <w:trPr>
          <w:trHeight w:val="277"/>
        </w:trPr>
        <w:tc>
          <w:tcPr>
            <w:tcW w:w="1024" w:type="dxa"/>
            <w:tcBorders>
              <w:top w:val="single" w:sz="4" w:space="0" w:color="auto"/>
              <w:right w:val="single" w:sz="4" w:space="0" w:color="auto"/>
            </w:tcBorders>
          </w:tcPr>
          <w:p w14:paraId="23E9CF41" w14:textId="7436E512"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BC0BFE3" w14:textId="06B04D67" w:rsidR="001136D4" w:rsidRPr="001136D4" w:rsidRDefault="001136D4" w:rsidP="00612064">
            <w:pPr>
              <w:pStyle w:val="PARAGRAPH"/>
              <w:ind w:firstLine="0"/>
              <w:rPr>
                <w:rFonts w:ascii="Palatino" w:hAnsi="Palatino"/>
                <w:sz w:val="16"/>
                <w:szCs w:val="16"/>
              </w:rPr>
            </w:pPr>
            <w:r>
              <w:rPr>
                <w:rFonts w:ascii="Palatino" w:hAnsi="Palatino"/>
                <w:sz w:val="16"/>
                <w:szCs w:val="16"/>
              </w:rPr>
              <w:t>0.77</w:t>
            </w:r>
          </w:p>
        </w:tc>
        <w:tc>
          <w:tcPr>
            <w:tcW w:w="970" w:type="dxa"/>
            <w:tcBorders>
              <w:top w:val="single" w:sz="4" w:space="0" w:color="auto"/>
            </w:tcBorders>
          </w:tcPr>
          <w:p w14:paraId="0C8E480D" w14:textId="497C05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1021" w:type="dxa"/>
            <w:tcBorders>
              <w:top w:val="single" w:sz="4" w:space="0" w:color="auto"/>
            </w:tcBorders>
          </w:tcPr>
          <w:p w14:paraId="496ED35E" w14:textId="59EF6B98" w:rsidR="001136D4" w:rsidRPr="001136D4" w:rsidRDefault="001136D4" w:rsidP="00612064">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68CE3339" w14:textId="4C79ADF7" w:rsidR="001136D4" w:rsidRPr="001136D4" w:rsidRDefault="001136D4" w:rsidP="00612064">
            <w:pPr>
              <w:pStyle w:val="PARAGRAPH"/>
              <w:ind w:firstLine="0"/>
              <w:rPr>
                <w:rFonts w:ascii="Palatino" w:hAnsi="Palatino"/>
                <w:sz w:val="16"/>
                <w:szCs w:val="16"/>
              </w:rPr>
            </w:pPr>
            <w:r>
              <w:rPr>
                <w:rFonts w:ascii="Palatino" w:hAnsi="Palatino"/>
                <w:sz w:val="16"/>
                <w:szCs w:val="16"/>
              </w:rPr>
              <w:t>494</w:t>
            </w:r>
          </w:p>
        </w:tc>
      </w:tr>
      <w:tr w:rsidR="001136D4" w14:paraId="504565E2" w14:textId="498FFEBA" w:rsidTr="007632B9">
        <w:trPr>
          <w:trHeight w:val="232"/>
        </w:trPr>
        <w:tc>
          <w:tcPr>
            <w:tcW w:w="1024" w:type="dxa"/>
            <w:tcBorders>
              <w:right w:val="single" w:sz="4" w:space="0" w:color="auto"/>
            </w:tcBorders>
          </w:tcPr>
          <w:p w14:paraId="5C17A45F" w14:textId="78FECD56"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209B897" w14:textId="2C2111F2"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970" w:type="dxa"/>
          </w:tcPr>
          <w:p w14:paraId="19FB37CC" w14:textId="25FB6FA4" w:rsidR="001136D4" w:rsidRPr="001136D4" w:rsidRDefault="001136D4" w:rsidP="00612064">
            <w:pPr>
              <w:pStyle w:val="PARAGRAPH"/>
              <w:ind w:firstLine="0"/>
              <w:rPr>
                <w:rFonts w:ascii="Palatino" w:hAnsi="Palatino"/>
                <w:sz w:val="16"/>
                <w:szCs w:val="16"/>
              </w:rPr>
            </w:pPr>
            <w:r>
              <w:rPr>
                <w:rFonts w:ascii="Palatino" w:hAnsi="Palatino"/>
                <w:sz w:val="16"/>
                <w:szCs w:val="16"/>
              </w:rPr>
              <w:t>0.95</w:t>
            </w:r>
          </w:p>
        </w:tc>
        <w:tc>
          <w:tcPr>
            <w:tcW w:w="1021" w:type="dxa"/>
          </w:tcPr>
          <w:p w14:paraId="559856C3" w14:textId="03D971EF"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871" w:type="dxa"/>
          </w:tcPr>
          <w:p w14:paraId="342C0A6D" w14:textId="00F876B5" w:rsidR="001136D4" w:rsidRPr="001136D4" w:rsidRDefault="001136D4" w:rsidP="00612064">
            <w:pPr>
              <w:pStyle w:val="PARAGRAPH"/>
              <w:ind w:firstLine="0"/>
              <w:rPr>
                <w:rFonts w:ascii="Palatino" w:hAnsi="Palatino"/>
                <w:sz w:val="16"/>
                <w:szCs w:val="16"/>
              </w:rPr>
            </w:pPr>
            <w:r>
              <w:rPr>
                <w:rFonts w:ascii="Palatino" w:hAnsi="Palatino"/>
                <w:sz w:val="16"/>
                <w:szCs w:val="16"/>
              </w:rPr>
              <w:t>506</w:t>
            </w:r>
          </w:p>
        </w:tc>
      </w:tr>
      <w:tr w:rsidR="001136D4" w14:paraId="2217649E" w14:textId="1898BDCF" w:rsidTr="007632B9">
        <w:trPr>
          <w:trHeight w:val="195"/>
        </w:trPr>
        <w:tc>
          <w:tcPr>
            <w:tcW w:w="1024" w:type="dxa"/>
            <w:tcBorders>
              <w:bottom w:val="single" w:sz="4" w:space="0" w:color="auto"/>
              <w:right w:val="single" w:sz="4" w:space="0" w:color="auto"/>
            </w:tcBorders>
          </w:tcPr>
          <w:p w14:paraId="11627049" w14:textId="6218485D"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087A6A8D" w14:textId="430E84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970" w:type="dxa"/>
          </w:tcPr>
          <w:p w14:paraId="5B566861" w14:textId="35716EF2" w:rsidR="001136D4" w:rsidRPr="001136D4" w:rsidRDefault="001136D4" w:rsidP="00612064">
            <w:pPr>
              <w:pStyle w:val="PARAGRAPH"/>
              <w:ind w:firstLine="0"/>
              <w:rPr>
                <w:rFonts w:ascii="Palatino" w:hAnsi="Palatino"/>
                <w:sz w:val="16"/>
                <w:szCs w:val="16"/>
              </w:rPr>
            </w:pPr>
            <w:r>
              <w:rPr>
                <w:rFonts w:ascii="Palatino" w:hAnsi="Palatino"/>
                <w:sz w:val="16"/>
                <w:szCs w:val="16"/>
              </w:rPr>
              <w:t>0.75</w:t>
            </w:r>
          </w:p>
        </w:tc>
        <w:tc>
          <w:tcPr>
            <w:tcW w:w="1021" w:type="dxa"/>
          </w:tcPr>
          <w:p w14:paraId="1CEF442E" w14:textId="031E011F" w:rsidR="001136D4" w:rsidRPr="001136D4" w:rsidRDefault="001136D4" w:rsidP="00612064">
            <w:pPr>
              <w:pStyle w:val="PARAGRAPH"/>
              <w:ind w:firstLine="0"/>
              <w:rPr>
                <w:rFonts w:ascii="Palatino" w:hAnsi="Palatino"/>
                <w:sz w:val="16"/>
                <w:szCs w:val="16"/>
              </w:rPr>
            </w:pPr>
            <w:r>
              <w:rPr>
                <w:rFonts w:ascii="Palatino" w:hAnsi="Palatino"/>
                <w:sz w:val="16"/>
                <w:szCs w:val="16"/>
              </w:rPr>
              <w:t>0.80</w:t>
            </w:r>
          </w:p>
        </w:tc>
        <w:tc>
          <w:tcPr>
            <w:tcW w:w="871" w:type="dxa"/>
          </w:tcPr>
          <w:p w14:paraId="36B6693E" w14:textId="5B9CA548" w:rsidR="001136D4" w:rsidRPr="001136D4" w:rsidRDefault="001136D4" w:rsidP="00612064">
            <w:pPr>
              <w:pStyle w:val="PARAGRAPH"/>
              <w:ind w:firstLine="0"/>
              <w:rPr>
                <w:rFonts w:ascii="Palatino" w:hAnsi="Palatino"/>
                <w:sz w:val="16"/>
                <w:szCs w:val="16"/>
              </w:rPr>
            </w:pPr>
            <w:r>
              <w:rPr>
                <w:rFonts w:ascii="Palatino" w:hAnsi="Palatino"/>
                <w:sz w:val="16"/>
                <w:szCs w:val="16"/>
              </w:rPr>
              <w:t>500</w:t>
            </w:r>
          </w:p>
        </w:tc>
      </w:tr>
    </w:tbl>
    <w:p w14:paraId="6FBD3431" w14:textId="77777777" w:rsidR="00A22679" w:rsidRDefault="00A22679" w:rsidP="00612064">
      <w:pPr>
        <w:pStyle w:val="PARAGRAPH"/>
        <w:ind w:firstLine="0"/>
        <w:rPr>
          <w:rFonts w:ascii="Palatino" w:hAnsi="Palatino"/>
          <w:sz w:val="19"/>
          <w:szCs w:val="19"/>
        </w:rPr>
      </w:pPr>
    </w:p>
    <w:p w14:paraId="448585BD" w14:textId="54FAB635" w:rsidR="00240EFB" w:rsidRDefault="00AB24FB" w:rsidP="00612064">
      <w:pPr>
        <w:pStyle w:val="PARAGRAPH"/>
        <w:ind w:firstLine="0"/>
        <w:rPr>
          <w:rFonts w:ascii="Palatino" w:hAnsi="Palatino"/>
          <w:sz w:val="19"/>
          <w:szCs w:val="19"/>
        </w:rPr>
      </w:pPr>
      <w:r>
        <w:rPr>
          <w:rFonts w:ascii="Palatino" w:hAnsi="Palatino"/>
          <w:sz w:val="19"/>
          <w:szCs w:val="19"/>
        </w:rPr>
        <w:t>The</w:t>
      </w:r>
      <w:r w:rsidR="00612064">
        <w:rPr>
          <w:rFonts w:ascii="Palatino" w:hAnsi="Palatino"/>
          <w:sz w:val="19"/>
          <w:szCs w:val="19"/>
        </w:rPr>
        <w:t xml:space="preserve"> VGG16 classifier was able to achieve an overall accuracy of </w:t>
      </w:r>
      <w:r w:rsidR="00B01DA6">
        <w:rPr>
          <w:rFonts w:ascii="Palatino" w:hAnsi="Palatino"/>
          <w:sz w:val="19"/>
          <w:szCs w:val="19"/>
        </w:rPr>
        <w:t>8</w:t>
      </w:r>
      <w:r w:rsidR="001B52FF">
        <w:rPr>
          <w:rFonts w:ascii="Palatino" w:hAnsi="Palatino"/>
          <w:sz w:val="19"/>
          <w:szCs w:val="19"/>
        </w:rPr>
        <w:t>6</w:t>
      </w:r>
      <w:r w:rsidR="00612064">
        <w:rPr>
          <w:rFonts w:ascii="Palatino" w:hAnsi="Palatino"/>
          <w:sz w:val="19"/>
          <w:szCs w:val="19"/>
        </w:rPr>
        <w:t>%</w:t>
      </w:r>
      <w:r w:rsidR="00A14E21">
        <w:rPr>
          <w:rFonts w:ascii="Palatino" w:hAnsi="Palatino"/>
          <w:sz w:val="19"/>
          <w:szCs w:val="19"/>
        </w:rPr>
        <w:t xml:space="preserve"> on the test set</w:t>
      </w:r>
      <w:r w:rsidR="00612064">
        <w:rPr>
          <w:rFonts w:ascii="Palatino" w:hAnsi="Palatino"/>
          <w:sz w:val="19"/>
          <w:szCs w:val="19"/>
        </w:rPr>
        <w:t xml:space="preserve">. </w:t>
      </w:r>
    </w:p>
    <w:p w14:paraId="5BB88AA8" w14:textId="136DB24B"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p w14:paraId="725D933A" w14:textId="77777777" w:rsidR="00071216" w:rsidRDefault="00071216" w:rsidP="00612064">
      <w:pPr>
        <w:pStyle w:val="PARAGRAPH"/>
        <w:ind w:firstLine="0"/>
        <w:rPr>
          <w:rFonts w:ascii="Palatino" w:hAnsi="Palatino"/>
          <w:sz w:val="19"/>
          <w:szCs w:val="19"/>
        </w:rPr>
      </w:pPr>
    </w:p>
    <w:p w14:paraId="64717BDC" w14:textId="2C55E180" w:rsidR="0052158F" w:rsidRDefault="0052158F" w:rsidP="0052158F">
      <w:pPr>
        <w:pStyle w:val="Caption"/>
        <w:keepNext/>
      </w:pPr>
      <w:r>
        <w:t xml:space="preserve">Table </w:t>
      </w:r>
      <w:r>
        <w:fldChar w:fldCharType="begin"/>
      </w:r>
      <w:r>
        <w:instrText xml:space="preserve"> SEQ Table \* ARABIC </w:instrText>
      </w:r>
      <w:r>
        <w:fldChar w:fldCharType="separate"/>
      </w:r>
      <w:r w:rsidR="00BD1DDD">
        <w:rPr>
          <w:noProof/>
        </w:rPr>
        <w:t>3</w:t>
      </w:r>
      <w:r>
        <w:fldChar w:fldCharType="end"/>
      </w:r>
      <w:r>
        <w:t>: Confusion Matrix for VGG16</w:t>
      </w:r>
    </w:p>
    <w:tbl>
      <w:tblPr>
        <w:tblStyle w:val="TableGrid"/>
        <w:tblW w:w="0" w:type="auto"/>
        <w:tblLook w:val="04A0" w:firstRow="1" w:lastRow="0" w:firstColumn="1" w:lastColumn="0" w:noHBand="0" w:noVBand="1"/>
      </w:tblPr>
      <w:tblGrid>
        <w:gridCol w:w="641"/>
        <w:gridCol w:w="1114"/>
        <w:gridCol w:w="982"/>
        <w:gridCol w:w="1192"/>
        <w:gridCol w:w="948"/>
      </w:tblGrid>
      <w:tr w:rsidR="00742394" w14:paraId="698EEC00" w14:textId="77777777" w:rsidTr="0052158F">
        <w:trPr>
          <w:trHeight w:val="318"/>
        </w:trPr>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4" w:type="dxa"/>
          </w:tcPr>
          <w:p w14:paraId="462B848F" w14:textId="77777777" w:rsidR="0054747A" w:rsidRPr="0054747A" w:rsidRDefault="0054747A" w:rsidP="00612064">
            <w:pPr>
              <w:pStyle w:val="PARAGRAPH"/>
              <w:ind w:firstLine="0"/>
              <w:rPr>
                <w:rFonts w:ascii="Palatino" w:hAnsi="Palatino"/>
                <w:sz w:val="15"/>
                <w:szCs w:val="15"/>
              </w:rPr>
            </w:pPr>
          </w:p>
        </w:tc>
        <w:tc>
          <w:tcPr>
            <w:tcW w:w="982" w:type="dxa"/>
          </w:tcPr>
          <w:p w14:paraId="0E8937E5" w14:textId="77777777" w:rsidR="0054747A" w:rsidRPr="0054747A" w:rsidRDefault="0054747A" w:rsidP="00612064">
            <w:pPr>
              <w:pStyle w:val="PARAGRAPH"/>
              <w:ind w:firstLine="0"/>
              <w:rPr>
                <w:rFonts w:ascii="Palatino" w:hAnsi="Palatino"/>
                <w:sz w:val="15"/>
                <w:szCs w:val="15"/>
              </w:rPr>
            </w:pPr>
          </w:p>
        </w:tc>
        <w:tc>
          <w:tcPr>
            <w:tcW w:w="1192" w:type="dxa"/>
          </w:tcPr>
          <w:p w14:paraId="41320CC8" w14:textId="2FF5B8F5"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Predicted</w:t>
            </w:r>
          </w:p>
        </w:tc>
        <w:tc>
          <w:tcPr>
            <w:tcW w:w="948" w:type="dxa"/>
          </w:tcPr>
          <w:p w14:paraId="38211E29" w14:textId="77777777" w:rsidR="0054747A" w:rsidRPr="0054747A" w:rsidRDefault="0054747A" w:rsidP="00612064">
            <w:pPr>
              <w:pStyle w:val="PARAGRAPH"/>
              <w:ind w:firstLine="0"/>
              <w:rPr>
                <w:rFonts w:ascii="Palatino" w:hAnsi="Palatino"/>
                <w:sz w:val="15"/>
                <w:szCs w:val="15"/>
              </w:rPr>
            </w:pPr>
          </w:p>
        </w:tc>
      </w:tr>
      <w:tr w:rsidR="0052158F" w14:paraId="5D28ED96" w14:textId="77777777" w:rsidTr="0052158F">
        <w:trPr>
          <w:trHeight w:val="279"/>
        </w:trPr>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4" w:type="dxa"/>
          </w:tcPr>
          <w:p w14:paraId="52D70FE0" w14:textId="77777777" w:rsidR="0054747A" w:rsidRPr="0054747A" w:rsidRDefault="0054747A" w:rsidP="00612064">
            <w:pPr>
              <w:pStyle w:val="PARAGRAPH"/>
              <w:ind w:firstLine="0"/>
              <w:rPr>
                <w:rFonts w:ascii="Palatino" w:hAnsi="Palatino"/>
                <w:sz w:val="15"/>
                <w:szCs w:val="15"/>
              </w:rPr>
            </w:pPr>
          </w:p>
        </w:tc>
        <w:tc>
          <w:tcPr>
            <w:tcW w:w="982" w:type="dxa"/>
          </w:tcPr>
          <w:p w14:paraId="1F88F6F1" w14:textId="5B80E6C8"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1192" w:type="dxa"/>
          </w:tcPr>
          <w:p w14:paraId="64764AF9" w14:textId="07931C73"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48" w:type="dxa"/>
          </w:tcPr>
          <w:p w14:paraId="292720FA" w14:textId="3327850E"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r>
      <w:tr w:rsidR="00742394" w14:paraId="05D6126C" w14:textId="77777777" w:rsidTr="0052158F">
        <w:trPr>
          <w:trHeight w:val="252"/>
        </w:trPr>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4" w:type="dxa"/>
          </w:tcPr>
          <w:p w14:paraId="6676510C" w14:textId="14D16757"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982" w:type="dxa"/>
          </w:tcPr>
          <w:p w14:paraId="64101E96" w14:textId="0295AE14" w:rsidR="0054747A" w:rsidRPr="00DF3DED" w:rsidRDefault="00387B5A" w:rsidP="00612064">
            <w:pPr>
              <w:pStyle w:val="PARAGRAPH"/>
              <w:ind w:firstLine="0"/>
              <w:rPr>
                <w:rFonts w:ascii="Palatino" w:hAnsi="Palatino"/>
                <w:b/>
                <w:bCs/>
                <w:sz w:val="15"/>
                <w:szCs w:val="15"/>
              </w:rPr>
            </w:pPr>
            <w:r w:rsidRPr="00DF3DED">
              <w:rPr>
                <w:rFonts w:ascii="Palatino" w:hAnsi="Palatino"/>
                <w:b/>
                <w:bCs/>
                <w:sz w:val="15"/>
                <w:szCs w:val="15"/>
              </w:rPr>
              <w:t>4</w:t>
            </w:r>
            <w:r w:rsidR="0045657D" w:rsidRPr="00DF3DED">
              <w:rPr>
                <w:rFonts w:ascii="Palatino" w:hAnsi="Palatino"/>
                <w:b/>
                <w:bCs/>
                <w:sz w:val="15"/>
                <w:szCs w:val="15"/>
              </w:rPr>
              <w:t>3</w:t>
            </w:r>
            <w:r w:rsidR="00640C58" w:rsidRPr="00DF3DED">
              <w:rPr>
                <w:rFonts w:ascii="Palatino" w:hAnsi="Palatino"/>
                <w:b/>
                <w:bCs/>
                <w:sz w:val="15"/>
                <w:szCs w:val="15"/>
              </w:rPr>
              <w:t>2</w:t>
            </w:r>
          </w:p>
        </w:tc>
        <w:tc>
          <w:tcPr>
            <w:tcW w:w="1192" w:type="dxa"/>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8" w:type="dxa"/>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742394" w14:paraId="5C65AE1C" w14:textId="77777777" w:rsidTr="0052158F">
        <w:trPr>
          <w:trHeight w:val="412"/>
        </w:trPr>
        <w:tc>
          <w:tcPr>
            <w:tcW w:w="641" w:type="dxa"/>
          </w:tcPr>
          <w:p w14:paraId="008D606D" w14:textId="6092EA4A"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True</w:t>
            </w:r>
          </w:p>
        </w:tc>
        <w:tc>
          <w:tcPr>
            <w:tcW w:w="1114" w:type="dxa"/>
          </w:tcPr>
          <w:p w14:paraId="4AB8E900" w14:textId="7C727E8D"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82" w:type="dxa"/>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2" w:type="dxa"/>
          </w:tcPr>
          <w:p w14:paraId="5AFD355D" w14:textId="619322DE"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4</w:t>
            </w:r>
            <w:r w:rsidR="00520DCB" w:rsidRPr="00DF3DED">
              <w:rPr>
                <w:rFonts w:ascii="Palatino" w:hAnsi="Palatino"/>
                <w:b/>
                <w:bCs/>
                <w:sz w:val="15"/>
                <w:szCs w:val="15"/>
              </w:rPr>
              <w:t>80</w:t>
            </w:r>
          </w:p>
        </w:tc>
        <w:tc>
          <w:tcPr>
            <w:tcW w:w="948" w:type="dxa"/>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742394" w14:paraId="6851EAB0" w14:textId="77777777" w:rsidTr="0052158F">
        <w:trPr>
          <w:trHeight w:val="262"/>
        </w:trPr>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4" w:type="dxa"/>
          </w:tcPr>
          <w:p w14:paraId="6B2C3267" w14:textId="16266EF6"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c>
          <w:tcPr>
            <w:tcW w:w="982" w:type="dxa"/>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2" w:type="dxa"/>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8" w:type="dxa"/>
          </w:tcPr>
          <w:p w14:paraId="3A5EF7B7" w14:textId="152277F6"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3</w:t>
            </w:r>
            <w:r w:rsidR="00520DCB" w:rsidRPr="00DF3DED">
              <w:rPr>
                <w:rFonts w:ascii="Palatino" w:hAnsi="Palatino"/>
                <w:b/>
                <w:bCs/>
                <w:sz w:val="15"/>
                <w:szCs w:val="15"/>
              </w:rPr>
              <w:t>74</w:t>
            </w:r>
          </w:p>
        </w:tc>
      </w:tr>
    </w:tbl>
    <w:p w14:paraId="36134036" w14:textId="77777777" w:rsidR="00071216" w:rsidRDefault="00071216" w:rsidP="00DA2BED">
      <w:pPr>
        <w:pStyle w:val="PARAGRAPH"/>
        <w:ind w:firstLine="720"/>
        <w:rPr>
          <w:rFonts w:ascii="Palatino" w:hAnsi="Palatino"/>
          <w:sz w:val="19"/>
          <w:szCs w:val="19"/>
        </w:rPr>
      </w:pPr>
    </w:p>
    <w:p w14:paraId="44431032" w14:textId="2B37F947" w:rsidR="00F17669" w:rsidRDefault="001F188D" w:rsidP="00DA2BED">
      <w:pPr>
        <w:pStyle w:val="PARAGRAPH"/>
        <w:ind w:firstLine="72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7EDDAF63" w:rsidR="00F232AA" w:rsidRDefault="00FC47DA" w:rsidP="00DA2BED">
      <w:pPr>
        <w:pStyle w:val="PARAGRAPH"/>
        <w:ind w:firstLine="720"/>
        <w:rPr>
          <w:rFonts w:ascii="Palatino" w:hAnsi="Palatino"/>
          <w:sz w:val="19"/>
          <w:szCs w:val="19"/>
        </w:rPr>
      </w:pPr>
      <w:r>
        <w:rPr>
          <w:noProof/>
        </w:rPr>
        <mc:AlternateContent>
          <mc:Choice Requires="wps">
            <w:drawing>
              <wp:anchor distT="0" distB="0" distL="114300" distR="114300" simplePos="0" relativeHeight="251686912" behindDoc="0" locked="0" layoutInCell="1" allowOverlap="1" wp14:anchorId="39C0002D" wp14:editId="6E9627A6">
                <wp:simplePos x="0" y="0"/>
                <wp:positionH relativeFrom="column">
                  <wp:posOffset>3546030</wp:posOffset>
                </wp:positionH>
                <wp:positionV relativeFrom="paragraph">
                  <wp:posOffset>641755</wp:posOffset>
                </wp:positionV>
                <wp:extent cx="2499360" cy="635"/>
                <wp:effectExtent l="0" t="0" r="2540" b="12065"/>
                <wp:wrapTopAndBottom/>
                <wp:docPr id="19" name="Text Box 19"/>
                <wp:cNvGraphicFramePr/>
                <a:graphic xmlns:a="http://schemas.openxmlformats.org/drawingml/2006/main">
                  <a:graphicData uri="http://schemas.microsoft.com/office/word/2010/wordprocessingShape">
                    <wps:wsp>
                      <wps:cNvSpPr txBox="1"/>
                      <wps:spPr>
                        <a:xfrm>
                          <a:off x="0" y="0"/>
                          <a:ext cx="2499360" cy="635"/>
                        </a:xfrm>
                        <a:prstGeom prst="rect">
                          <a:avLst/>
                        </a:prstGeom>
                        <a:solidFill>
                          <a:prstClr val="white"/>
                        </a:solidFill>
                        <a:ln>
                          <a:noFill/>
                        </a:ln>
                      </wps:spPr>
                      <wps:txbx>
                        <w:txbxContent>
                          <w:p w14:paraId="4D057EA1" w14:textId="4111ED72" w:rsidR="002A2420" w:rsidRPr="008117C4" w:rsidRDefault="002A2420" w:rsidP="002A2420">
                            <w:pPr>
                              <w:pStyle w:val="Caption"/>
                              <w:rPr>
                                <w:rFonts w:ascii="Palatino" w:hAnsi="Palatino"/>
                                <w:sz w:val="19"/>
                                <w:szCs w:val="19"/>
                              </w:rPr>
                            </w:pPr>
                            <w:r>
                              <w:t xml:space="preserve">Figure </w:t>
                            </w:r>
                            <w:r w:rsidR="00CF7742">
                              <w:t>8</w:t>
                            </w:r>
                            <w:r>
                              <w:t>: CT and X-Ray scans of patients with healthy lungs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0002D" id="Text Box 19" o:spid="_x0000_s1032" type="#_x0000_t202" style="position:absolute;left:0;text-align:left;margin-left:279.2pt;margin-top:50.55pt;width:19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1RRzGgIAAD8EAAAOAAAAZHJzL2Uyb0RvYy54bWysU8Fu2zAMvQ/YPwi6L07SLl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" stroked="f">
                <v:textbox style="mso-fit-shape-to-text:t" inset="0,0,0,0">
                  <w:txbxContent>
                    <w:p w14:paraId="4D057EA1" w14:textId="4111ED72" w:rsidR="002A2420" w:rsidRPr="008117C4" w:rsidRDefault="002A2420" w:rsidP="002A2420">
                      <w:pPr>
                        <w:pStyle w:val="Caption"/>
                        <w:rPr>
                          <w:rFonts w:ascii="Palatino" w:hAnsi="Palatino"/>
                          <w:sz w:val="19"/>
                          <w:szCs w:val="19"/>
                        </w:rPr>
                      </w:pPr>
                      <w:r>
                        <w:t xml:space="preserve">Figure </w:t>
                      </w:r>
                      <w:r w:rsidR="00CF7742">
                        <w:t>8</w:t>
                      </w:r>
                      <w:r>
                        <w:t>: CT and X-Ray scans of patients with healthy lungs</w:t>
                      </w:r>
                    </w:p>
                  </w:txbxContent>
                </v:textbox>
                <w10:wrap type="topAndBottom"/>
              </v:shape>
            </w:pict>
          </mc:Fallback>
        </mc:AlternateContent>
      </w:r>
      <w:r w:rsidR="00F232AA">
        <w:rPr>
          <w:rFonts w:ascii="Palatino" w:hAnsi="Palatino"/>
          <w:sz w:val="19"/>
          <w:szCs w:val="19"/>
        </w:rPr>
        <w:t xml:space="preserve">The VGG16 classifier predicts a relatively large number of </w:t>
      </w:r>
      <w:r w:rsidR="00763930">
        <w:rPr>
          <w:rFonts w:ascii="Palatino" w:hAnsi="Palatino"/>
          <w:sz w:val="19"/>
          <w:szCs w:val="19"/>
        </w:rPr>
        <w:t>‘other’</w:t>
      </w:r>
      <w:r w:rsidR="00F232AA">
        <w:rPr>
          <w:rFonts w:ascii="Palatino" w:hAnsi="Palatino"/>
          <w:sz w:val="19"/>
          <w:szCs w:val="19"/>
        </w:rPr>
        <w:t xml:space="preserve"> patient scans as the </w:t>
      </w:r>
      <w:r w:rsidR="00763930">
        <w:rPr>
          <w:rFonts w:ascii="Palatino" w:hAnsi="Palatino"/>
          <w:sz w:val="19"/>
          <w:szCs w:val="19"/>
        </w:rPr>
        <w:t>healthy</w:t>
      </w:r>
      <w:r w:rsidR="00F232AA">
        <w:rPr>
          <w:rFonts w:ascii="Palatino" w:hAnsi="Palatino"/>
          <w:sz w:val="19"/>
          <w:szCs w:val="19"/>
        </w:rPr>
        <w:t xml:space="preserve"> class (11</w:t>
      </w:r>
      <w:r w:rsidR="00EB5553">
        <w:rPr>
          <w:rFonts w:ascii="Palatino" w:hAnsi="Palatino"/>
          <w:sz w:val="19"/>
          <w:szCs w:val="19"/>
        </w:rPr>
        <w:t>1</w:t>
      </w:r>
      <w:r w:rsidR="00F232AA">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w:t>
      </w:r>
      <w:r w:rsidR="00C73AC9">
        <w:rPr>
          <w:rFonts w:ascii="Palatino" w:hAnsi="Palatino"/>
          <w:sz w:val="19"/>
          <w:szCs w:val="19"/>
        </w:rPr>
        <w:t>do not</w:t>
      </w:r>
      <w:r w:rsidR="00F232AA">
        <w:rPr>
          <w:rFonts w:ascii="Palatino" w:hAnsi="Palatino"/>
          <w:sz w:val="19"/>
          <w:szCs w:val="19"/>
        </w:rPr>
        <w:t xml:space="preserve"> have another respiratory disease that isn’t COVID-19, such as pneumonia, when in fact they do. This could lead to </w:t>
      </w:r>
      <w:r w:rsidR="00BE1343">
        <w:rPr>
          <w:rFonts w:ascii="Palatino" w:hAnsi="Palatino"/>
          <w:sz w:val="19"/>
          <w:szCs w:val="19"/>
        </w:rPr>
        <w:t xml:space="preserve">patients believing that they are healthy when </w:t>
      </w:r>
      <w:proofErr w:type="gramStart"/>
      <w:r w:rsidR="00BE1343">
        <w:rPr>
          <w:rFonts w:ascii="Palatino" w:hAnsi="Palatino"/>
          <w:sz w:val="19"/>
          <w:szCs w:val="19"/>
        </w:rPr>
        <w:t>in actuality they</w:t>
      </w:r>
      <w:proofErr w:type="gramEnd"/>
      <w:r w:rsidR="00BE1343">
        <w:rPr>
          <w:rFonts w:ascii="Palatino" w:hAnsi="Palatino"/>
          <w:sz w:val="19"/>
          <w:szCs w:val="19"/>
        </w:rPr>
        <w:t xml:space="preserve"> are not, which could have serious consequences if a respiratory disease is left undiagnosed and untreated as a result</w:t>
      </w:r>
      <w:r w:rsidR="00F232AA">
        <w:rPr>
          <w:rFonts w:ascii="Palatino" w:hAnsi="Palatino"/>
          <w:sz w:val="19"/>
          <w:szCs w:val="19"/>
        </w:rPr>
        <w:t xml:space="preserve">. </w:t>
      </w:r>
    </w:p>
    <w:p w14:paraId="64135174" w14:textId="4D3D2EDE"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p w14:paraId="3F3BE785" w14:textId="77777777" w:rsidR="00A31E47" w:rsidRDefault="00A31E47" w:rsidP="00612064">
      <w:pPr>
        <w:pStyle w:val="PARAGRAPH"/>
        <w:ind w:firstLine="0"/>
        <w:rPr>
          <w:rFonts w:ascii="Palatino" w:hAnsi="Palatino"/>
          <w:sz w:val="19"/>
          <w:szCs w:val="19"/>
        </w:rPr>
      </w:pPr>
    </w:p>
    <w:p w14:paraId="31B5275A" w14:textId="77C28A80" w:rsidR="00A31E47" w:rsidRDefault="00A31E47" w:rsidP="00A31E47">
      <w:pPr>
        <w:pStyle w:val="Caption"/>
        <w:keepNext/>
      </w:pPr>
      <w:r>
        <w:t xml:space="preserve">Table </w:t>
      </w:r>
      <w:r>
        <w:fldChar w:fldCharType="begin"/>
      </w:r>
      <w:r>
        <w:instrText xml:space="preserve"> SEQ Table \* ARABIC </w:instrText>
      </w:r>
      <w:r>
        <w:fldChar w:fldCharType="separate"/>
      </w:r>
      <w:r w:rsidR="00BD1DDD">
        <w:rPr>
          <w:noProof/>
        </w:rPr>
        <w:t>4</w:t>
      </w:r>
      <w:r>
        <w:fldChar w:fldCharType="end"/>
      </w:r>
      <w:r>
        <w:t>: Evaluation Metrics Summary for VGG16</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892FBD" w14:paraId="1BE61431" w14:textId="77777777" w:rsidTr="009F34AD">
        <w:tc>
          <w:tcPr>
            <w:tcW w:w="2438" w:type="dxa"/>
          </w:tcPr>
          <w:p w14:paraId="3C09F700" w14:textId="1BF93811" w:rsidR="00892FBD" w:rsidRDefault="00892FBD" w:rsidP="00612064">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5557E95" w14:textId="2646EFAF" w:rsidR="00892FBD" w:rsidRDefault="00801FA0" w:rsidP="00612064">
            <w:pPr>
              <w:pStyle w:val="PARAGRAPH"/>
              <w:ind w:firstLine="0"/>
              <w:rPr>
                <w:rFonts w:ascii="Palatino" w:hAnsi="Palatino"/>
                <w:sz w:val="18"/>
                <w:szCs w:val="18"/>
              </w:rPr>
            </w:pPr>
            <w:r>
              <w:rPr>
                <w:rFonts w:ascii="Palatino" w:hAnsi="Palatino"/>
                <w:sz w:val="18"/>
                <w:szCs w:val="18"/>
              </w:rPr>
              <w:t>0.95</w:t>
            </w:r>
          </w:p>
        </w:tc>
      </w:tr>
      <w:tr w:rsidR="00892FBD" w14:paraId="76BD535D" w14:textId="77777777" w:rsidTr="009F34AD">
        <w:tc>
          <w:tcPr>
            <w:tcW w:w="2438" w:type="dxa"/>
          </w:tcPr>
          <w:p w14:paraId="47DB76A2" w14:textId="413D5451" w:rsidR="00892FBD" w:rsidRDefault="00892FBD" w:rsidP="00612064">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496304D6" w14:textId="6B636454" w:rsidR="00892FBD" w:rsidRDefault="00AF680B" w:rsidP="00612064">
            <w:pPr>
              <w:pStyle w:val="PARAGRAPH"/>
              <w:ind w:firstLine="0"/>
              <w:rPr>
                <w:rFonts w:ascii="Palatino" w:hAnsi="Palatino"/>
                <w:sz w:val="18"/>
                <w:szCs w:val="18"/>
              </w:rPr>
            </w:pPr>
            <w:r>
              <w:rPr>
                <w:rFonts w:ascii="Palatino" w:hAnsi="Palatino"/>
                <w:sz w:val="18"/>
                <w:szCs w:val="18"/>
              </w:rPr>
              <w:t>0.96</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77E314C9" w:rsidR="0065572E" w:rsidRDefault="00ED259F" w:rsidP="00496D0A">
      <w:pPr>
        <w:pStyle w:val="PARAGRAPH"/>
        <w:ind w:firstLine="0"/>
        <w:rPr>
          <w:rFonts w:ascii="Palatino" w:hAnsi="Palatino"/>
          <w:sz w:val="19"/>
          <w:szCs w:val="19"/>
        </w:rPr>
      </w:pPr>
      <w:r>
        <w:rPr>
          <w:rFonts w:ascii="Palatino" w:hAnsi="Palatino"/>
          <w:sz w:val="19"/>
          <w:szCs w:val="19"/>
        </w:rPr>
        <w:t xml:space="preserve">By using </w:t>
      </w:r>
      <w:proofErr w:type="spellStart"/>
      <w:r>
        <w:rPr>
          <w:rFonts w:ascii="Palatino" w:hAnsi="Palatino"/>
          <w:sz w:val="19"/>
          <w:szCs w:val="19"/>
        </w:rPr>
        <w:t>GradCAM</w:t>
      </w:r>
      <w:proofErr w:type="spellEnd"/>
      <w:r>
        <w:rPr>
          <w:rFonts w:ascii="Palatino" w:hAnsi="Palatino"/>
          <w:sz w:val="19"/>
          <w:szCs w:val="19"/>
        </w:rPr>
        <w:t>, the following images show some example heatmaps that demonstrate the areas of the image that the model used to make its classification.</w:t>
      </w:r>
    </w:p>
    <w:p w14:paraId="5309409F" w14:textId="5DA15728" w:rsidR="00AE1E73" w:rsidRPr="0065572E" w:rsidRDefault="000B4741" w:rsidP="00496D0A">
      <w:pPr>
        <w:pStyle w:val="PARAGRAPH"/>
        <w:ind w:firstLine="0"/>
        <w:rPr>
          <w:rFonts w:ascii="Palatino" w:hAnsi="Palatino"/>
          <w:sz w:val="19"/>
          <w:szCs w:val="19"/>
        </w:rPr>
      </w:pPr>
      <w:r>
        <w:rPr>
          <w:noProof/>
        </w:rPr>
        <mc:AlternateContent>
          <mc:Choice Requires="wps">
            <w:drawing>
              <wp:anchor distT="0" distB="0" distL="114300" distR="114300" simplePos="0" relativeHeight="251688960" behindDoc="0" locked="0" layoutInCell="1" allowOverlap="1" wp14:anchorId="1C239970" wp14:editId="4FCB049C">
                <wp:simplePos x="0" y="0"/>
                <wp:positionH relativeFrom="column">
                  <wp:posOffset>3589655</wp:posOffset>
                </wp:positionH>
                <wp:positionV relativeFrom="paragraph">
                  <wp:posOffset>89099</wp:posOffset>
                </wp:positionV>
                <wp:extent cx="2453640" cy="635"/>
                <wp:effectExtent l="0" t="0" r="0" b="3810"/>
                <wp:wrapTopAndBottom/>
                <wp:docPr id="20" name="Text Box 20"/>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235ED6E6" w14:textId="0E25E426" w:rsidR="0084164A" w:rsidRPr="009471ED" w:rsidRDefault="0084164A" w:rsidP="0084164A">
                            <w:pPr>
                              <w:pStyle w:val="Caption"/>
                              <w:rPr>
                                <w:rFonts w:ascii="Palatino" w:hAnsi="Palatino"/>
                                <w:bCs/>
                                <w:noProof/>
                                <w:sz w:val="19"/>
                                <w:szCs w:val="19"/>
                              </w:rPr>
                            </w:pPr>
                            <w:r>
                              <w:t xml:space="preserve">Figure </w:t>
                            </w:r>
                            <w:r w:rsidR="00CF7742">
                              <w:t>9</w:t>
                            </w:r>
                            <w:r>
                              <w:t>: Highlighted regions by the VGG16 model for a positive COVID-19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39970" id="Text Box 20" o:spid="_x0000_s1033" type="#_x0000_t202" style="position:absolute;margin-left:282.65pt;margin-top:7pt;width:193.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" stroked="f">
                <v:textbox style="mso-fit-shape-to-text:t" inset="0,0,0,0">
                  <w:txbxContent>
                    <w:p w14:paraId="235ED6E6" w14:textId="0E25E426" w:rsidR="0084164A" w:rsidRPr="009471ED" w:rsidRDefault="0084164A" w:rsidP="0084164A">
                      <w:pPr>
                        <w:pStyle w:val="Caption"/>
                        <w:rPr>
                          <w:rFonts w:ascii="Palatino" w:hAnsi="Palatino"/>
                          <w:bCs/>
                          <w:noProof/>
                          <w:sz w:val="19"/>
                          <w:szCs w:val="19"/>
                        </w:rPr>
                      </w:pPr>
                      <w:r>
                        <w:t xml:space="preserve">Figure </w:t>
                      </w:r>
                      <w:r w:rsidR="00CF7742">
                        <w:t>9</w:t>
                      </w:r>
                      <w:r>
                        <w:t>: Highlighted regions by the VGG16 model for a positive COVID-19 infection</w:t>
                      </w:r>
                    </w:p>
                  </w:txbxContent>
                </v:textbox>
                <w10:wrap type="topAndBottom"/>
              </v:shape>
            </w:pict>
          </mc:Fallback>
        </mc:AlternateContent>
      </w:r>
      <w:r w:rsidR="00480709">
        <w:rPr>
          <w:rFonts w:ascii="Palatino" w:hAnsi="Palatino"/>
          <w:noProof/>
          <w:sz w:val="19"/>
          <w:szCs w:val="19"/>
        </w:rPr>
        <mc:AlternateContent>
          <mc:Choice Requires="wpg">
            <w:drawing>
              <wp:anchor distT="0" distB="0" distL="114300" distR="114300" simplePos="0" relativeHeight="251675648" behindDoc="0" locked="0" layoutInCell="1" allowOverlap="1" wp14:anchorId="6B1EE4FE" wp14:editId="59B7005B">
                <wp:simplePos x="0" y="0"/>
                <wp:positionH relativeFrom="column">
                  <wp:posOffset>215265</wp:posOffset>
                </wp:positionH>
                <wp:positionV relativeFrom="paragraph">
                  <wp:posOffset>167640</wp:posOffset>
                </wp:positionV>
                <wp:extent cx="2588895" cy="2860675"/>
                <wp:effectExtent l="25400" t="25400" r="27305" b="22225"/>
                <wp:wrapTopAndBottom/>
                <wp:docPr id="17" name="Group 17"/>
                <wp:cNvGraphicFramePr/>
                <a:graphic xmlns:a="http://schemas.openxmlformats.org/drawingml/2006/main">
                  <a:graphicData uri="http://schemas.microsoft.com/office/word/2010/wordprocessingGroup">
                    <wpg:wgp>
                      <wpg:cNvGrpSpPr/>
                      <wpg:grpSpPr>
                        <a:xfrm>
                          <a:off x="0" y="0"/>
                          <a:ext cx="2588895" cy="2860675"/>
                          <a:chOff x="0" y="0"/>
                          <a:chExt cx="2588895" cy="2861251"/>
                        </a:xfrm>
                      </wpg:grpSpPr>
                      <pic:pic xmlns:pic="http://schemas.openxmlformats.org/drawingml/2006/picture">
                        <pic:nvPicPr>
                          <pic:cNvPr id="27" name="Picture 2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998921"/>
                            <a:ext cx="2588260" cy="862330"/>
                          </a:xfrm>
                          <a:prstGeom prst="rect">
                            <a:avLst/>
                          </a:prstGeom>
                          <a:ln w="15875">
                            <a:solidFill>
                              <a:schemeClr val="tx1"/>
                            </a:solidFill>
                          </a:ln>
                        </pic:spPr>
                      </pic:pic>
                      <pic:pic xmlns:pic="http://schemas.openxmlformats.org/drawingml/2006/picture">
                        <pic:nvPicPr>
                          <pic:cNvPr id="28" name="Picture 28" descr="A picture containing tex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999461"/>
                            <a:ext cx="2588260" cy="862330"/>
                          </a:xfrm>
                          <a:prstGeom prst="rect">
                            <a:avLst/>
                          </a:prstGeom>
                          <a:ln w="15875">
                            <a:solidFill>
                              <a:schemeClr val="tx1"/>
                            </a:solidFill>
                          </a:ln>
                        </pic:spPr>
                      </pic:pic>
                      <pic:pic xmlns:pic="http://schemas.openxmlformats.org/drawingml/2006/picture">
                        <pic:nvPicPr>
                          <pic:cNvPr id="26" name="Picture 26" descr="A picture containing tex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8895" cy="862330"/>
                          </a:xfrm>
                          <a:prstGeom prst="rect">
                            <a:avLst/>
                          </a:prstGeom>
                          <a:ln w="15875">
                            <a:solidFill>
                              <a:schemeClr val="tx1"/>
                            </a:solidFill>
                          </a:ln>
                        </pic:spPr>
                      </pic:pic>
                    </wpg:wgp>
                  </a:graphicData>
                </a:graphic>
              </wp:anchor>
            </w:drawing>
          </mc:Choice>
          <mc:Fallback>
            <w:pict>
              <v:group w14:anchorId="7BF51332" id="Group 17" o:spid="_x0000_s1026" style="position:absolute;margin-left:16.95pt;margin-top:13.2pt;width:203.85pt;height:225.25pt;z-index:251675648" coordsize="25888,286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ajxMDJUwAACVMAAAUAAAAZHJzL21lZGlhL2ltYWdlMi5qcGf/2P/g&#13;&#10;ABBKRklGAAEBAAABAAEAAP/bAEMACAYGBwYFCAcHBwkJCAoMFA0MCwsMGRITDxQdGh8eHRocHCAk&#13;&#10;LicgIiwjHBwoNyksMDE0NDQfJzk9ODI8LjM0Mv/bAEMBCQkJDAsMGA0NGDIhHCEyMjIyMjIyMjIy&#13;&#10;MjIyMjIyMjIyMjIyMjIyMjIyMjIyMjIyMjIyMjIyMjIyMjIyMjIyMv/AABEIAQADA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">
                <v:shape id="Picture 27" o:spid="_x0000_s1027" type="#_x0000_t75" style="position:absolute;top:19989;width:25882;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" stroked="t" strokecolor="black [3213]" strokeweight="1.25pt">
                  <v:imagedata r:id="rId31" o:title=""/>
                  <v:path arrowok="t"/>
                </v:shape>
                <v:shape id="Picture 28" o:spid="_x0000_s1028" type="#_x0000_t75" alt="A picture containing text&#10;&#10;Description automatically generated" style="position:absolute;top:9994;width:25882;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" stroked="t" strokecolor="black [3213]" strokeweight="1.25pt">
                  <v:imagedata r:id="rId32" o:title="A picture containing text&#10;&#10;Description automatically generated"/>
                  <v:path arrowok="t"/>
                </v:shape>
                <v:shape id="Picture 26" o:spid="_x0000_s1029" type="#_x0000_t75" alt="A picture containing text&#10;&#10;Description automatically generated" style="position:absolute;width:25888;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" stroked="t" strokecolor="black [3213]" strokeweight="1.25pt">
                  <v:imagedata r:id="rId33" o:title="A picture containing text&#10;&#10;Description automatically generated"/>
                  <v:path arrowok="t"/>
                </v:shape>
                <w10:wrap type="topAndBottom"/>
              </v:group>
            </w:pict>
          </mc:Fallback>
        </mc:AlternateContent>
      </w:r>
      <w:r w:rsidR="00480709">
        <w:rPr>
          <w:noProof/>
        </w:rPr>
        <mc:AlternateContent>
          <mc:Choice Requires="wps">
            <w:drawing>
              <wp:anchor distT="0" distB="0" distL="114300" distR="114300" simplePos="0" relativeHeight="251684864" behindDoc="0" locked="0" layoutInCell="1" allowOverlap="1" wp14:anchorId="2AEF47C0" wp14:editId="5C9592DA">
                <wp:simplePos x="0" y="0"/>
                <wp:positionH relativeFrom="column">
                  <wp:posOffset>215280</wp:posOffset>
                </wp:positionH>
                <wp:positionV relativeFrom="paragraph">
                  <wp:posOffset>3085465</wp:posOffset>
                </wp:positionV>
                <wp:extent cx="2588895" cy="635"/>
                <wp:effectExtent l="0" t="0" r="1905" b="12065"/>
                <wp:wrapTopAndBottom/>
                <wp:docPr id="18" name="Text Box 18"/>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6E909B14" w14:textId="574E1E7D" w:rsidR="00480709" w:rsidRPr="00D35F49" w:rsidRDefault="00480709" w:rsidP="00480709">
                            <w:pPr>
                              <w:pStyle w:val="Caption"/>
                              <w:rPr>
                                <w:rFonts w:ascii="Palatino" w:hAnsi="Palatino"/>
                                <w:noProof/>
                                <w:sz w:val="19"/>
                                <w:szCs w:val="19"/>
                              </w:rPr>
                            </w:pPr>
                            <w:r>
                              <w:t xml:space="preserve">Figure </w:t>
                            </w:r>
                            <w:r w:rsidR="00CF7742">
                              <w:t>7</w:t>
                            </w:r>
                            <w:r>
                              <w:t>: Example heatmap outputs from VGG16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F47C0" id="Text Box 18" o:spid="_x0000_s1034" type="#_x0000_t202" style="position:absolute;margin-left:16.95pt;margin-top:242.95pt;width:203.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" stroked="f">
                <v:textbox style="mso-fit-shape-to-text:t" inset="0,0,0,0">
                  <w:txbxContent>
                    <w:p w14:paraId="6E909B14" w14:textId="574E1E7D" w:rsidR="00480709" w:rsidRPr="00D35F49" w:rsidRDefault="00480709" w:rsidP="00480709">
                      <w:pPr>
                        <w:pStyle w:val="Caption"/>
                        <w:rPr>
                          <w:rFonts w:ascii="Palatino" w:hAnsi="Palatino"/>
                          <w:noProof/>
                          <w:sz w:val="19"/>
                          <w:szCs w:val="19"/>
                        </w:rPr>
                      </w:pPr>
                      <w:r>
                        <w:t xml:space="preserve">Figure </w:t>
                      </w:r>
                      <w:r w:rsidR="00CF7742">
                        <w:t>7</w:t>
                      </w:r>
                      <w:r>
                        <w:t>: Example heatmap outputs from VGG16</w:t>
                      </w:r>
                    </w:p>
                  </w:txbxContent>
                </v:textbox>
                <w10:wrap type="topAndBottom"/>
              </v:shape>
            </w:pict>
          </mc:Fallback>
        </mc:AlternateContent>
      </w:r>
    </w:p>
    <w:p w14:paraId="34A037EB" w14:textId="2BE5A7A6" w:rsidR="00586BB9" w:rsidRPr="005F69B4" w:rsidRDefault="00F50DF4" w:rsidP="001732F4">
      <w:pPr>
        <w:pStyle w:val="PARAGRAPH"/>
        <w:ind w:firstLine="0"/>
        <w:rPr>
          <w:rFonts w:ascii="Palatino" w:hAnsi="Palatino"/>
          <w:bCs/>
          <w:sz w:val="19"/>
          <w:szCs w:val="19"/>
        </w:rPr>
      </w:pPr>
      <w:r w:rsidRPr="005F69B4">
        <w:rPr>
          <w:rFonts w:ascii="Palatino" w:hAnsi="Palatino"/>
          <w:bCs/>
          <w:sz w:val="19"/>
          <w:szCs w:val="19"/>
        </w:rPr>
        <w:t xml:space="preserve">The images above show the original image on the left, the heatmap generated by </w:t>
      </w:r>
      <w:proofErr w:type="spellStart"/>
      <w:r w:rsidRPr="005F69B4">
        <w:rPr>
          <w:rFonts w:ascii="Palatino" w:hAnsi="Palatino"/>
          <w:bCs/>
          <w:sz w:val="19"/>
          <w:szCs w:val="19"/>
        </w:rPr>
        <w:t>GradCAM</w:t>
      </w:r>
      <w:proofErr w:type="spellEnd"/>
      <w:r w:rsidRPr="005F69B4">
        <w:rPr>
          <w:rFonts w:ascii="Palatino" w:hAnsi="Palatino"/>
          <w:bCs/>
          <w:sz w:val="19"/>
          <w:szCs w:val="19"/>
        </w:rPr>
        <w:t xml:space="preserve"> in the middle, and the heatmap overlayed on top of the original image on the right.</w:t>
      </w:r>
    </w:p>
    <w:p w14:paraId="427CD985" w14:textId="1D62E958" w:rsidR="00586BB9" w:rsidRPr="005F69B4" w:rsidRDefault="00FC47DA" w:rsidP="001732F4">
      <w:pPr>
        <w:pStyle w:val="PARAGRAPH"/>
        <w:ind w:firstLine="0"/>
        <w:rPr>
          <w:rFonts w:ascii="Palatino" w:hAnsi="Palatino"/>
          <w:bCs/>
          <w:sz w:val="19"/>
          <w:szCs w:val="19"/>
        </w:rPr>
      </w:pPr>
      <w:r>
        <w:rPr>
          <w:rFonts w:ascii="Palatino" w:hAnsi="Palatino"/>
          <w:bCs/>
          <w:noProof/>
          <w:sz w:val="19"/>
          <w:szCs w:val="19"/>
        </w:rPr>
        <mc:AlternateContent>
          <mc:Choice Requires="wpg">
            <w:drawing>
              <wp:anchor distT="0" distB="0" distL="114300" distR="114300" simplePos="0" relativeHeight="251679744" behindDoc="0" locked="0" layoutInCell="1" allowOverlap="1" wp14:anchorId="1F29D463" wp14:editId="5F64E573">
                <wp:simplePos x="0" y="0"/>
                <wp:positionH relativeFrom="column">
                  <wp:posOffset>290385</wp:posOffset>
                </wp:positionH>
                <wp:positionV relativeFrom="paragraph">
                  <wp:posOffset>206780</wp:posOffset>
                </wp:positionV>
                <wp:extent cx="2499906" cy="1041400"/>
                <wp:effectExtent l="25400" t="25400" r="27940" b="25400"/>
                <wp:wrapTopAndBottom/>
                <wp:docPr id="14" name="Group 14"/>
                <wp:cNvGraphicFramePr/>
                <a:graphic xmlns:a="http://schemas.openxmlformats.org/drawingml/2006/main">
                  <a:graphicData uri="http://schemas.microsoft.com/office/word/2010/wordprocessingGroup">
                    <wpg:wgp>
                      <wpg:cNvGrpSpPr/>
                      <wpg:grpSpPr>
                        <a:xfrm>
                          <a:off x="0" y="0"/>
                          <a:ext cx="2499906" cy="1041400"/>
                          <a:chOff x="0" y="0"/>
                          <a:chExt cx="2499906" cy="1041400"/>
                        </a:xfrm>
                      </wpg:grpSpPr>
                      <pic:pic xmlns:pic="http://schemas.openxmlformats.org/drawingml/2006/picture">
                        <pic:nvPicPr>
                          <pic:cNvPr id="31" name="Picture 31" descr="A close-up of a fetus&#10;&#10;Description automatically generated with low confidence"/>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rot="10800000">
                            <a:off x="1474381" y="0"/>
                            <a:ext cx="1025525" cy="1041400"/>
                          </a:xfrm>
                          <a:prstGeom prst="rect">
                            <a:avLst/>
                          </a:prstGeom>
                          <a:ln w="19050">
                            <a:solidFill>
                              <a:schemeClr val="tx1"/>
                            </a:solidFill>
                          </a:ln>
                        </pic:spPr>
                      </pic:pic>
                      <pic:pic xmlns:pic="http://schemas.openxmlformats.org/drawingml/2006/picture">
                        <pic:nvPicPr>
                          <pic:cNvPr id="34" name="Picture 34" descr="A picture containing black, white&#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a:ln w="19050">
                            <a:solidFill>
                              <a:schemeClr val="tx1"/>
                            </a:solidFill>
                          </a:ln>
                        </pic:spPr>
                      </pic:pic>
                    </wpg:wgp>
                  </a:graphicData>
                </a:graphic>
              </wp:anchor>
            </w:drawing>
          </mc:Choice>
          <mc:Fallback>
            <w:pict>
              <v:group w14:anchorId="650C1322" id="Group 14" o:spid="_x0000_s1026" style="position:absolute;margin-left:22.85pt;margin-top:16.3pt;width:196.85pt;height:82pt;z-index:251679744" coordsize="24999,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">
                <v:shape id="Picture 31" o:spid="_x0000_s1027" type="#_x0000_t75" alt="A close-up of a fetus&#10;&#10;Description automatically generated with low confidence" style="position:absolute;left:14743;width:10256;height:10414;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" stroked="t" strokecolor="black [3213]" strokeweight="1.5pt">
                  <v:imagedata r:id="rId36" o:title="A close-up of a fetus&#10;&#10;Description automatically generated with low confidence"/>
                  <v:path arrowok="t"/>
                </v:shape>
                <v:shape id="Picture 34" o:spid="_x0000_s1028" type="#_x0000_t75" alt="A picture containing black, white&#10;&#10;Description automatically generated" style="position:absolute;width:10217;height:10217;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" stroked="t" strokecolor="black [3213]" strokeweight="1.5pt">
                  <v:imagedata r:id="rId37" o:title="A picture containing black, white&#10;&#10;Description automatically generated"/>
                  <v:path arrowok="t"/>
                </v:shape>
                <w10:wrap type="topAndBottom"/>
              </v:group>
            </w:pict>
          </mc:Fallback>
        </mc:AlternateContent>
      </w:r>
    </w:p>
    <w:p w14:paraId="743637B2" w14:textId="77777777" w:rsidR="002A2420" w:rsidRDefault="002A2420" w:rsidP="001732F4">
      <w:pPr>
        <w:pStyle w:val="PARAGRAPH"/>
        <w:ind w:firstLine="0"/>
        <w:rPr>
          <w:rFonts w:ascii="Palatino" w:hAnsi="Palatino"/>
          <w:bCs/>
          <w:sz w:val="19"/>
          <w:szCs w:val="19"/>
        </w:rPr>
      </w:pPr>
    </w:p>
    <w:p w14:paraId="2FFD762C" w14:textId="5E000F4B" w:rsidR="001732F4" w:rsidRPr="001732F4" w:rsidRDefault="008A623F" w:rsidP="001732F4">
      <w:pPr>
        <w:pStyle w:val="PARAGRAPH"/>
        <w:ind w:firstLine="0"/>
        <w:rPr>
          <w:rFonts w:ascii="Palatino" w:hAnsi="Palatino"/>
          <w:bCs/>
          <w:sz w:val="19"/>
          <w:szCs w:val="19"/>
        </w:rPr>
      </w:pPr>
      <w:r w:rsidRPr="005F69B4">
        <w:rPr>
          <w:rFonts w:ascii="Palatino" w:hAnsi="Palatino"/>
          <w:bCs/>
          <w:sz w:val="19"/>
          <w:szCs w:val="19"/>
        </w:rPr>
        <w:t xml:space="preserve">The two images </w:t>
      </w:r>
      <w:r w:rsidR="002A2420">
        <w:rPr>
          <w:rFonts w:ascii="Palatino" w:hAnsi="Palatino"/>
          <w:bCs/>
          <w:sz w:val="19"/>
          <w:szCs w:val="19"/>
        </w:rPr>
        <w:t>above</w:t>
      </w:r>
      <w:r w:rsidRPr="005F69B4">
        <w:rPr>
          <w:rFonts w:ascii="Palatino" w:hAnsi="Palatino"/>
          <w:bCs/>
          <w:sz w:val="19"/>
          <w:szCs w:val="19"/>
        </w:rPr>
        <w:t xml:space="preserve"> show the</w:t>
      </w:r>
      <w:r w:rsidR="008E0CC6" w:rsidRPr="005F69B4">
        <w:rPr>
          <w:rFonts w:ascii="Palatino" w:hAnsi="Palatino"/>
          <w:bCs/>
          <w:sz w:val="19"/>
          <w:szCs w:val="19"/>
        </w:rPr>
        <w:t xml:space="preserve"> scan</w:t>
      </w:r>
      <w:r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Pr="005F69B4">
        <w:rPr>
          <w:rFonts w:ascii="Palatino" w:hAnsi="Palatino"/>
          <w:bCs/>
          <w:sz w:val="19"/>
          <w:szCs w:val="19"/>
        </w:rPr>
        <w:t xml:space="preserve"> The image on the left is a CT scan and the image on the right is an X-Ray scan.</w:t>
      </w:r>
    </w:p>
    <w:p w14:paraId="2C43BADC" w14:textId="77777777" w:rsidR="00C77A09" w:rsidRDefault="00C77A09" w:rsidP="001732F4">
      <w:pPr>
        <w:pStyle w:val="PARAGRAPH"/>
        <w:ind w:firstLine="0"/>
        <w:rPr>
          <w:rFonts w:ascii="Palatino" w:hAnsi="Palatino"/>
          <w:bCs/>
          <w:sz w:val="19"/>
          <w:szCs w:val="19"/>
        </w:rPr>
      </w:pPr>
    </w:p>
    <w:p w14:paraId="1BBE1299" w14:textId="19FB79B1" w:rsidR="001732F4" w:rsidRDefault="0083764A" w:rsidP="001732F4">
      <w:pPr>
        <w:pStyle w:val="PARAGRAPH"/>
        <w:ind w:firstLine="0"/>
        <w:rPr>
          <w:rFonts w:ascii="Palatino" w:hAnsi="Palatino"/>
          <w:bCs/>
          <w:sz w:val="19"/>
          <w:szCs w:val="19"/>
        </w:rPr>
      </w:pPr>
      <w:r w:rsidRPr="00F749E0">
        <w:rPr>
          <w:rFonts w:ascii="Palatino" w:hAnsi="Palatino"/>
          <w:bCs/>
          <w:sz w:val="19"/>
          <w:szCs w:val="19"/>
        </w:rPr>
        <w:t xml:space="preserve">By comparing the heatmaps produced by </w:t>
      </w:r>
      <w:proofErr w:type="spellStart"/>
      <w:r w:rsidRPr="00F749E0">
        <w:rPr>
          <w:rFonts w:ascii="Palatino" w:hAnsi="Palatino"/>
          <w:bCs/>
          <w:sz w:val="19"/>
          <w:szCs w:val="19"/>
        </w:rPr>
        <w:t>GradCAM</w:t>
      </w:r>
      <w:proofErr w:type="spellEnd"/>
      <w:r w:rsidRPr="00F749E0">
        <w:rPr>
          <w:rFonts w:ascii="Palatino" w:hAnsi="Palatino"/>
          <w:bCs/>
          <w:sz w:val="19"/>
          <w:szCs w:val="19"/>
        </w:rPr>
        <w:t xml:space="preserve"> and these baseline images, </w:t>
      </w:r>
      <w:proofErr w:type="gramStart"/>
      <w:r w:rsidRPr="00F749E0">
        <w:rPr>
          <w:rFonts w:ascii="Palatino" w:hAnsi="Palatino"/>
          <w:bCs/>
          <w:sz w:val="19"/>
          <w:szCs w:val="19"/>
        </w:rPr>
        <w:t>it can be seen that the</w:t>
      </w:r>
      <w:proofErr w:type="gramEnd"/>
      <w:r w:rsidRPr="00F749E0">
        <w:rPr>
          <w:rFonts w:ascii="Palatino" w:hAnsi="Palatino"/>
          <w:bCs/>
          <w:sz w:val="19"/>
          <w:szCs w:val="19"/>
        </w:rPr>
        <w:t xml:space="preserv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4A44EC17" w14:textId="5F7846C1" w:rsidR="004746F8" w:rsidRDefault="00630308" w:rsidP="001732F4">
      <w:pPr>
        <w:pStyle w:val="PARAGRAPH"/>
        <w:ind w:firstLine="0"/>
        <w:rPr>
          <w:rFonts w:ascii="Palatino" w:hAnsi="Palatino"/>
          <w:sz w:val="19"/>
          <w:szCs w:val="19"/>
        </w:rPr>
      </w:pPr>
      <w:r>
        <w:rPr>
          <w:rFonts w:ascii="Palatino" w:hAnsi="Palatino"/>
          <w:bCs/>
          <w:noProof/>
          <w:sz w:val="19"/>
          <w:szCs w:val="19"/>
        </w:rPr>
        <mc:AlternateContent>
          <mc:Choice Requires="wpg">
            <w:drawing>
              <wp:anchor distT="0" distB="0" distL="114300" distR="114300" simplePos="0" relativeHeight="251682816" behindDoc="0" locked="0" layoutInCell="1" allowOverlap="1" wp14:anchorId="1DBEF145" wp14:editId="30B6E053">
                <wp:simplePos x="0" y="0"/>
                <wp:positionH relativeFrom="column">
                  <wp:posOffset>742315</wp:posOffset>
                </wp:positionH>
                <wp:positionV relativeFrom="paragraph">
                  <wp:posOffset>199139</wp:posOffset>
                </wp:positionV>
                <wp:extent cx="1574800" cy="1318629"/>
                <wp:effectExtent l="25400" t="25400" r="25400" b="27940"/>
                <wp:wrapTopAndBottom/>
                <wp:docPr id="16" name="Group 16"/>
                <wp:cNvGraphicFramePr/>
                <a:graphic xmlns:a="http://schemas.openxmlformats.org/drawingml/2006/main">
                  <a:graphicData uri="http://schemas.microsoft.com/office/word/2010/wordprocessingGroup">
                    <wpg:wgp>
                      <wpg:cNvGrpSpPr/>
                      <wpg:grpSpPr>
                        <a:xfrm>
                          <a:off x="0" y="0"/>
                          <a:ext cx="1574800" cy="1318629"/>
                          <a:chOff x="0" y="0"/>
                          <a:chExt cx="1574800" cy="1318629"/>
                        </a:xfrm>
                      </wpg:grpSpPr>
                      <pic:pic xmlns:pic="http://schemas.openxmlformats.org/drawingml/2006/picture">
                        <pic:nvPicPr>
                          <pic:cNvPr id="35" name="Picture 35" descr="Background pattern&#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a:ln w="15875">
                            <a:solidFill>
                              <a:schemeClr val="tx1"/>
                            </a:solidFill>
                          </a:ln>
                        </pic:spPr>
                      </pic:pic>
                      <pic:pic xmlns:pic="http://schemas.openxmlformats.org/drawingml/2006/picture">
                        <pic:nvPicPr>
                          <pic:cNvPr id="36" name="Picture 36" descr="A picture containing cat, black, clos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rot="10800000">
                            <a:off x="0" y="765544"/>
                            <a:ext cx="1564640" cy="553085"/>
                          </a:xfrm>
                          <a:prstGeom prst="rect">
                            <a:avLst/>
                          </a:prstGeom>
                          <a:ln w="15875">
                            <a:solidFill>
                              <a:schemeClr val="tx1"/>
                            </a:solidFill>
                          </a:ln>
                        </pic:spPr>
                      </pic:pic>
                    </wpg:wgp>
                  </a:graphicData>
                </a:graphic>
              </wp:anchor>
            </w:drawing>
          </mc:Choice>
          <mc:Fallback>
            <w:pict>
              <v:group w14:anchorId="01CAEC61" id="Group 16" o:spid="_x0000_s1026" style="position:absolute;margin-left:58.45pt;margin-top:15.7pt;width:124pt;height:103.85pt;z-index:251682816" coordsize="15748,131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">
                <v:shape id="Picture 35" o:spid="_x0000_s1027" type="#_x0000_t75" alt="Background pattern&#10;&#10;Description automatically generated" style="position:absolute;width:15748;height:69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" stroked="t" strokecolor="black [3213]" strokeweight="1.25pt">
                  <v:imagedata r:id="rId40" o:title="Background pattern&#10;&#10;Description automatically generated"/>
                  <v:path arrowok="t"/>
                </v:shape>
                <v:shape id="Picture 36" o:spid="_x0000_s1028" type="#_x0000_t75" alt="A picture containing cat, black, close&#10;&#10;Description automatically generated" style="position:absolute;top:7655;width:15646;height:5531;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" stroked="t" strokecolor="black [3213]" strokeweight="1.25pt">
                  <v:imagedata r:id="rId41" o:title="A picture containing cat, black, close&#10;&#10;Description automatically generated"/>
                  <v:path arrowok="t"/>
                </v:shape>
                <w10:wrap type="topAndBottom"/>
              </v:group>
            </w:pict>
          </mc:Fallback>
        </mc:AlternateContent>
      </w:r>
    </w:p>
    <w:p w14:paraId="168EFA38" w14:textId="7182BCB3" w:rsidR="00395A4C" w:rsidRDefault="000309C5" w:rsidP="001732F4">
      <w:pPr>
        <w:pStyle w:val="PARAGRAPH"/>
        <w:ind w:firstLine="0"/>
        <w:rPr>
          <w:rFonts w:ascii="Palatino" w:hAnsi="Palatino"/>
          <w:sz w:val="19"/>
          <w:szCs w:val="19"/>
        </w:rPr>
      </w:pPr>
      <w:r w:rsidRPr="00F749E0">
        <w:rPr>
          <w:rFonts w:ascii="Palatino" w:hAnsi="Palatino"/>
          <w:sz w:val="19"/>
          <w:szCs w:val="19"/>
        </w:rPr>
        <w:t xml:space="preserve">The top image zooms in onto the highlighted region of </w:t>
      </w:r>
    </w:p>
    <w:p w14:paraId="60293183" w14:textId="2341CA92" w:rsidR="00C36162" w:rsidRDefault="000309C5" w:rsidP="001732F4">
      <w:pPr>
        <w:pStyle w:val="PARAGRAPH"/>
        <w:ind w:firstLine="0"/>
        <w:rPr>
          <w:rFonts w:ascii="Palatino" w:hAnsi="Palatino"/>
          <w:sz w:val="19"/>
          <w:szCs w:val="19"/>
        </w:rPr>
      </w:pPr>
      <w:r w:rsidRPr="00F749E0">
        <w:rPr>
          <w:rFonts w:ascii="Palatino" w:hAnsi="Palatino"/>
          <w:sz w:val="19"/>
          <w:szCs w:val="19"/>
        </w:rPr>
        <w:lastRenderedPageBreak/>
        <w:t xml:space="preserve">the image. It can be seen in the patches highlighted the most vibrantly that there </w:t>
      </w:r>
      <w:proofErr w:type="gramStart"/>
      <w:r w:rsidRPr="00F749E0">
        <w:rPr>
          <w:rFonts w:ascii="Palatino" w:hAnsi="Palatino"/>
          <w:sz w:val="19"/>
          <w:szCs w:val="19"/>
        </w:rPr>
        <w:t>exists</w:t>
      </w:r>
      <w:proofErr w:type="gramEnd"/>
      <w:r w:rsidRPr="00F749E0">
        <w:rPr>
          <w:rFonts w:ascii="Palatino" w:hAnsi="Palatino"/>
          <w:sz w:val="19"/>
          <w:szCs w:val="19"/>
        </w:rPr>
        <w:t xml:space="preserve"> artefacts in the scans that do not appear in the same location on </w:t>
      </w:r>
      <w:r w:rsidR="00323029">
        <w:rPr>
          <w:rFonts w:ascii="Palatino" w:hAnsi="Palatino"/>
          <w:sz w:val="19"/>
          <w:szCs w:val="19"/>
        </w:rPr>
        <w:t>a</w:t>
      </w:r>
      <w:r w:rsidRPr="00F749E0">
        <w:rPr>
          <w:rFonts w:ascii="Palatino" w:hAnsi="Palatino"/>
          <w:sz w:val="19"/>
          <w:szCs w:val="19"/>
        </w:rPr>
        <w:t xml:space="preserve"> healthy individual’s lungs in the </w:t>
      </w:r>
      <w:r w:rsidR="00323029">
        <w:rPr>
          <w:rFonts w:ascii="Palatino" w:hAnsi="Palatino"/>
          <w:sz w:val="19"/>
          <w:szCs w:val="19"/>
        </w:rPr>
        <w:t>bottom</w:t>
      </w:r>
      <w:r w:rsidRPr="00F749E0">
        <w:rPr>
          <w:rFonts w:ascii="Palatino" w:hAnsi="Palatino"/>
          <w:sz w:val="19"/>
          <w:szCs w:val="19"/>
        </w:rPr>
        <w:t xml:space="preserve"> image.</w:t>
      </w:r>
    </w:p>
    <w:p w14:paraId="2E0516A9" w14:textId="259A34E0" w:rsidR="00955618" w:rsidRPr="00F749E0" w:rsidRDefault="00955618" w:rsidP="00955618">
      <w:pPr>
        <w:pStyle w:val="PARAGRAPH"/>
        <w:ind w:firstLine="720"/>
        <w:rPr>
          <w:rFonts w:ascii="Palatino" w:hAnsi="Palatino"/>
          <w:sz w:val="19"/>
          <w:szCs w:val="19"/>
        </w:rPr>
      </w:pPr>
      <w:r>
        <w:rPr>
          <w:rFonts w:ascii="Palatino" w:hAnsi="Palatino"/>
          <w:sz w:val="19"/>
          <w:szCs w:val="19"/>
        </w:rPr>
        <w:t xml:space="preserve">As mentioned previously, simply observing the heatmaps produced by each model is not sufficient to make an accurate and fair distinction between the classifiers’ </w:t>
      </w:r>
      <w:proofErr w:type="spellStart"/>
      <w:r>
        <w:rPr>
          <w:rFonts w:ascii="Palatino" w:hAnsi="Palatino"/>
          <w:sz w:val="19"/>
          <w:szCs w:val="19"/>
        </w:rPr>
        <w:t>explainability</w:t>
      </w:r>
      <w:proofErr w:type="spellEnd"/>
      <w:r>
        <w:rPr>
          <w:rFonts w:ascii="Palatino" w:hAnsi="Palatino"/>
          <w:sz w:val="19"/>
          <w:szCs w:val="19"/>
        </w:rPr>
        <w:t xml:space="preserve"> performance. As such, for the remainder of this results section, we will focus upon the ROAD scores.</w:t>
      </w:r>
    </w:p>
    <w:p w14:paraId="2FE08817" w14:textId="1278C03D"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72B90A28" w14:textId="77777777" w:rsidR="00281416" w:rsidRDefault="004A406B" w:rsidP="00281416">
      <w:pPr>
        <w:pStyle w:val="PARAGRAPH"/>
        <w:keepNext/>
        <w:ind w:firstLine="0"/>
      </w:pPr>
      <w:r w:rsidRPr="00F749E0">
        <w:rPr>
          <w:rFonts w:ascii="Palatino" w:hAnsi="Palatino"/>
          <w:noProof/>
          <w:sz w:val="19"/>
          <w:szCs w:val="19"/>
        </w:rPr>
        <w:drawing>
          <wp:inline distT="0" distB="0" distL="0" distR="0" wp14:anchorId="5BDEC2FF" wp14:editId="7BBF784A">
            <wp:extent cx="3103245" cy="1810385"/>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E594543" w14:textId="4248B560" w:rsidR="0000146B" w:rsidRPr="003E2380" w:rsidRDefault="00281416" w:rsidP="00281416">
      <w:pPr>
        <w:pStyle w:val="Caption"/>
        <w:rPr>
          <w:rFonts w:ascii="Palatino" w:hAnsi="Palatino"/>
          <w:color w:val="000000" w:themeColor="text1"/>
          <w:sz w:val="19"/>
          <w:szCs w:val="19"/>
        </w:rPr>
      </w:pPr>
      <w:r w:rsidRPr="003E2380">
        <w:rPr>
          <w:color w:val="000000" w:themeColor="text1"/>
        </w:rPr>
        <w:t xml:space="preserve">Figure </w:t>
      </w:r>
      <w:r w:rsidR="00CF7742">
        <w:rPr>
          <w:color w:val="000000" w:themeColor="text1"/>
        </w:rPr>
        <w:t>10</w:t>
      </w:r>
      <w:r w:rsidRPr="003E2380">
        <w:rPr>
          <w:color w:val="000000" w:themeColor="text1"/>
        </w:rPr>
        <w:t xml:space="preserve">: ROAD Most Relevant First scores across various percentiles of pixel </w:t>
      </w:r>
      <w:proofErr w:type="spellStart"/>
      <w:r w:rsidRPr="003E2380">
        <w:rPr>
          <w:color w:val="000000" w:themeColor="text1"/>
        </w:rPr>
        <w:t>importances</w:t>
      </w:r>
      <w:proofErr w:type="spellEnd"/>
      <w:r w:rsidRPr="003E2380">
        <w:rPr>
          <w:color w:val="000000" w:themeColor="text1"/>
        </w:rPr>
        <w:t xml:space="preserve"> for VGG16</w:t>
      </w:r>
    </w:p>
    <w:p w14:paraId="7E956A54" w14:textId="0F278080"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r w:rsidR="00AC6254">
        <w:rPr>
          <w:rFonts w:ascii="Palatino" w:hAnsi="Palatino"/>
          <w:sz w:val="19"/>
          <w:szCs w:val="19"/>
        </w:rPr>
        <w:t>As such, the model is still accessing most of the data in the original image, and so is likely to still make the same classification prediction.</w:t>
      </w:r>
    </w:p>
    <w:p w14:paraId="78BC29C8" w14:textId="77777777" w:rsidR="00EA351C" w:rsidRPr="00F749E0" w:rsidRDefault="00EA351C" w:rsidP="00957207">
      <w:pPr>
        <w:pStyle w:val="PARAGRAPH"/>
        <w:ind w:firstLine="0"/>
        <w:rPr>
          <w:rFonts w:ascii="Palatino" w:hAnsi="Palatino"/>
          <w:sz w:val="19"/>
          <w:szCs w:val="19"/>
        </w:rPr>
      </w:pPr>
    </w:p>
    <w:p w14:paraId="6D64B043" w14:textId="77777777" w:rsidR="00320E3E"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p>
    <w:p w14:paraId="657F34E6" w14:textId="77777777" w:rsidR="00320E3E" w:rsidRDefault="00320E3E" w:rsidP="00957207">
      <w:pPr>
        <w:pStyle w:val="PARAGRAPH"/>
        <w:ind w:firstLine="0"/>
        <w:rPr>
          <w:rFonts w:ascii="Palatino" w:hAnsi="Palatino"/>
          <w:sz w:val="19"/>
          <w:szCs w:val="19"/>
        </w:rPr>
      </w:pPr>
    </w:p>
    <w:p w14:paraId="38E93A69" w14:textId="4ACAE9FC" w:rsidR="00957207" w:rsidRPr="00F749E0" w:rsidRDefault="00204397" w:rsidP="00957207">
      <w:pPr>
        <w:pStyle w:val="PARAGRAPH"/>
        <w:ind w:firstLine="0"/>
        <w:rPr>
          <w:rFonts w:ascii="Palatino" w:hAnsi="Palatino"/>
          <w:sz w:val="19"/>
          <w:szCs w:val="19"/>
        </w:rPr>
      </w:pPr>
      <w:r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The following results were achieved by the DenseNet201 model on the entire test dataset.</w:t>
      </w:r>
    </w:p>
    <w:p w14:paraId="592BB6CC" w14:textId="45A917F1" w:rsidR="00496D0A" w:rsidRDefault="00496D0A" w:rsidP="00496D0A">
      <w:pPr>
        <w:pStyle w:val="PARAGRAPHnoindent"/>
      </w:pPr>
    </w:p>
    <w:p w14:paraId="00FF4A63" w14:textId="673D3DAB" w:rsidR="004D2E48" w:rsidRDefault="004D2E48" w:rsidP="004D2E48">
      <w:pPr>
        <w:pStyle w:val="Caption"/>
        <w:keepNext/>
      </w:pPr>
      <w:r>
        <w:t xml:space="preserve">Table </w:t>
      </w:r>
      <w:r>
        <w:fldChar w:fldCharType="begin"/>
      </w:r>
      <w:r>
        <w:instrText xml:space="preserve"> SEQ Table \* ARABIC </w:instrText>
      </w:r>
      <w:r>
        <w:fldChar w:fldCharType="separate"/>
      </w:r>
      <w:r w:rsidR="00BD1DDD">
        <w:rPr>
          <w:noProof/>
        </w:rPr>
        <w:t>5</w:t>
      </w:r>
      <w:r>
        <w:fldChar w:fldCharType="end"/>
      </w:r>
      <w:r>
        <w:t>: Classification Report for DenseNet201</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4D2E48" w14:paraId="216F2D54" w14:textId="77777777" w:rsidTr="00B0624E">
        <w:trPr>
          <w:trHeight w:val="310"/>
        </w:trPr>
        <w:tc>
          <w:tcPr>
            <w:tcW w:w="1024" w:type="dxa"/>
            <w:tcBorders>
              <w:bottom w:val="single" w:sz="4" w:space="0" w:color="auto"/>
              <w:right w:val="single" w:sz="4" w:space="0" w:color="auto"/>
            </w:tcBorders>
          </w:tcPr>
          <w:p w14:paraId="5A68A83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7C0B5904"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62F06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20AC91E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7653A02"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Support</w:t>
            </w:r>
          </w:p>
        </w:tc>
      </w:tr>
      <w:tr w:rsidR="004D2E48" w14:paraId="1ED1C73D" w14:textId="77777777" w:rsidTr="00B0624E">
        <w:trPr>
          <w:trHeight w:val="277"/>
        </w:trPr>
        <w:tc>
          <w:tcPr>
            <w:tcW w:w="1024" w:type="dxa"/>
            <w:tcBorders>
              <w:top w:val="single" w:sz="4" w:space="0" w:color="auto"/>
              <w:right w:val="single" w:sz="4" w:space="0" w:color="auto"/>
            </w:tcBorders>
          </w:tcPr>
          <w:p w14:paraId="412AB7B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1ED7F820" w14:textId="5340DF68" w:rsidR="004D2E48" w:rsidRPr="001136D4" w:rsidRDefault="004D2E48" w:rsidP="00B0624E">
            <w:pPr>
              <w:pStyle w:val="PARAGRAPH"/>
              <w:ind w:firstLine="0"/>
              <w:rPr>
                <w:rFonts w:ascii="Palatino" w:hAnsi="Palatino"/>
                <w:sz w:val="16"/>
                <w:szCs w:val="16"/>
              </w:rPr>
            </w:pPr>
            <w:r>
              <w:rPr>
                <w:rFonts w:ascii="Palatino" w:hAnsi="Palatino"/>
                <w:sz w:val="16"/>
                <w:szCs w:val="16"/>
              </w:rPr>
              <w:t>0.7</w:t>
            </w:r>
            <w:r>
              <w:rPr>
                <w:rFonts w:ascii="Palatino" w:hAnsi="Palatino"/>
                <w:sz w:val="16"/>
                <w:szCs w:val="16"/>
              </w:rPr>
              <w:t>9</w:t>
            </w:r>
          </w:p>
        </w:tc>
        <w:tc>
          <w:tcPr>
            <w:tcW w:w="970" w:type="dxa"/>
            <w:tcBorders>
              <w:top w:val="single" w:sz="4" w:space="0" w:color="auto"/>
            </w:tcBorders>
          </w:tcPr>
          <w:p w14:paraId="5E56A004" w14:textId="52201CF0"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6</w:t>
            </w:r>
          </w:p>
        </w:tc>
        <w:tc>
          <w:tcPr>
            <w:tcW w:w="1021" w:type="dxa"/>
            <w:tcBorders>
              <w:top w:val="single" w:sz="4" w:space="0" w:color="auto"/>
            </w:tcBorders>
          </w:tcPr>
          <w:p w14:paraId="3C45A2BA"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56809B47" w14:textId="7553805B" w:rsidR="004D2E48" w:rsidRPr="001136D4" w:rsidRDefault="004D2E48" w:rsidP="00B0624E">
            <w:pPr>
              <w:pStyle w:val="PARAGRAPH"/>
              <w:ind w:firstLine="0"/>
              <w:rPr>
                <w:rFonts w:ascii="Palatino" w:hAnsi="Palatino"/>
                <w:sz w:val="16"/>
                <w:szCs w:val="16"/>
              </w:rPr>
            </w:pPr>
            <w:r>
              <w:rPr>
                <w:rFonts w:ascii="Palatino" w:hAnsi="Palatino"/>
                <w:sz w:val="16"/>
                <w:szCs w:val="16"/>
              </w:rPr>
              <w:t>49</w:t>
            </w:r>
            <w:r>
              <w:rPr>
                <w:rFonts w:ascii="Palatino" w:hAnsi="Palatino"/>
                <w:sz w:val="16"/>
                <w:szCs w:val="16"/>
              </w:rPr>
              <w:t>3</w:t>
            </w:r>
          </w:p>
        </w:tc>
      </w:tr>
      <w:tr w:rsidR="004D2E48" w14:paraId="7233E938" w14:textId="77777777" w:rsidTr="00B0624E">
        <w:trPr>
          <w:trHeight w:val="232"/>
        </w:trPr>
        <w:tc>
          <w:tcPr>
            <w:tcW w:w="1024" w:type="dxa"/>
            <w:tcBorders>
              <w:right w:val="single" w:sz="4" w:space="0" w:color="auto"/>
            </w:tcBorders>
          </w:tcPr>
          <w:p w14:paraId="70D53DD5"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3FB209F1" w14:textId="2B7B994C"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5</w:t>
            </w:r>
          </w:p>
        </w:tc>
        <w:tc>
          <w:tcPr>
            <w:tcW w:w="970" w:type="dxa"/>
          </w:tcPr>
          <w:p w14:paraId="2C343C3E" w14:textId="131AA412"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6AF7DA42" w14:textId="401019E4"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871" w:type="dxa"/>
          </w:tcPr>
          <w:p w14:paraId="417CF79C" w14:textId="43262B78" w:rsidR="004D2E48" w:rsidRPr="001136D4" w:rsidRDefault="004D2E48" w:rsidP="00B0624E">
            <w:pPr>
              <w:pStyle w:val="PARAGRAPH"/>
              <w:ind w:firstLine="0"/>
              <w:rPr>
                <w:rFonts w:ascii="Palatino" w:hAnsi="Palatino"/>
                <w:sz w:val="16"/>
                <w:szCs w:val="16"/>
              </w:rPr>
            </w:pPr>
            <w:r>
              <w:rPr>
                <w:rFonts w:ascii="Palatino" w:hAnsi="Palatino"/>
                <w:sz w:val="16"/>
                <w:szCs w:val="16"/>
              </w:rPr>
              <w:t>497</w:t>
            </w:r>
          </w:p>
        </w:tc>
      </w:tr>
      <w:tr w:rsidR="004D2E48" w14:paraId="0BF2DB3B" w14:textId="77777777" w:rsidTr="00B0624E">
        <w:trPr>
          <w:trHeight w:val="195"/>
        </w:trPr>
        <w:tc>
          <w:tcPr>
            <w:tcW w:w="1024" w:type="dxa"/>
            <w:tcBorders>
              <w:bottom w:val="single" w:sz="4" w:space="0" w:color="auto"/>
              <w:right w:val="single" w:sz="4" w:space="0" w:color="auto"/>
            </w:tcBorders>
          </w:tcPr>
          <w:p w14:paraId="4C870978"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738331CF" w14:textId="05B3CBD8"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4</w:t>
            </w:r>
          </w:p>
        </w:tc>
        <w:tc>
          <w:tcPr>
            <w:tcW w:w="970" w:type="dxa"/>
          </w:tcPr>
          <w:p w14:paraId="0B1ABDA6"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0.75</w:t>
            </w:r>
          </w:p>
        </w:tc>
        <w:tc>
          <w:tcPr>
            <w:tcW w:w="1021" w:type="dxa"/>
          </w:tcPr>
          <w:p w14:paraId="1BEA4F11" w14:textId="5C4DD4F8" w:rsidR="004D2E48" w:rsidRPr="001136D4" w:rsidRDefault="004D2E48"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6E7F6C7" w14:textId="29192B91" w:rsidR="004D2E48" w:rsidRPr="001136D4" w:rsidRDefault="004D2E48" w:rsidP="00B0624E">
            <w:pPr>
              <w:pStyle w:val="PARAGRAPH"/>
              <w:ind w:firstLine="0"/>
              <w:rPr>
                <w:rFonts w:ascii="Palatino" w:hAnsi="Palatino"/>
                <w:sz w:val="16"/>
                <w:szCs w:val="16"/>
              </w:rPr>
            </w:pPr>
            <w:r>
              <w:rPr>
                <w:rFonts w:ascii="Palatino" w:hAnsi="Palatino"/>
                <w:sz w:val="16"/>
                <w:szCs w:val="16"/>
              </w:rPr>
              <w:t>510</w:t>
            </w:r>
          </w:p>
        </w:tc>
      </w:tr>
    </w:tbl>
    <w:p w14:paraId="7ED11CFA" w14:textId="77777777" w:rsidR="004D2E48" w:rsidRDefault="004D2E48" w:rsidP="004D2E48">
      <w:pPr>
        <w:pStyle w:val="PARAGRAPH"/>
        <w:ind w:firstLine="0"/>
        <w:rPr>
          <w:rFonts w:ascii="Palatino" w:hAnsi="Palatino"/>
          <w:sz w:val="19"/>
          <w:szCs w:val="19"/>
        </w:rPr>
      </w:pPr>
    </w:p>
    <w:p w14:paraId="69DBEFA9" w14:textId="77777777" w:rsidR="004D2E48" w:rsidRDefault="004D2E48" w:rsidP="00154AC3">
      <w:pPr>
        <w:pStyle w:val="PARAGRAPH"/>
        <w:ind w:firstLine="0"/>
        <w:rPr>
          <w:rFonts w:ascii="Palatino" w:hAnsi="Palatino"/>
          <w:sz w:val="19"/>
          <w:szCs w:val="19"/>
        </w:rPr>
      </w:pPr>
    </w:p>
    <w:p w14:paraId="74C06390" w14:textId="2868DD71" w:rsidR="00154AC3" w:rsidRDefault="00AC6650" w:rsidP="00154AC3">
      <w:pPr>
        <w:pStyle w:val="PARAGRAPH"/>
        <w:ind w:firstLine="0"/>
        <w:rPr>
          <w:rFonts w:ascii="Palatino" w:hAnsi="Palatino"/>
          <w:sz w:val="19"/>
          <w:szCs w:val="19"/>
        </w:rPr>
      </w:pPr>
      <w:r>
        <w:rPr>
          <w:rFonts w:ascii="Palatino" w:hAnsi="Palatino"/>
          <w:sz w:val="19"/>
          <w:szCs w:val="19"/>
        </w:rPr>
        <w:t>The</w:t>
      </w:r>
      <w:r w:rsidR="00AC64F4">
        <w:rPr>
          <w:rFonts w:ascii="Palatino" w:hAnsi="Palatino"/>
          <w:sz w:val="19"/>
          <w:szCs w:val="19"/>
        </w:rPr>
        <w:t xml:space="preserve"> DenseNet201 model was able to achieve an </w:t>
      </w:r>
      <w:r>
        <w:rPr>
          <w:rFonts w:ascii="Palatino" w:hAnsi="Palatino"/>
          <w:sz w:val="19"/>
          <w:szCs w:val="19"/>
        </w:rPr>
        <w:t xml:space="preserve">overall </w:t>
      </w:r>
      <w:r w:rsidR="00AC64F4">
        <w:rPr>
          <w:rFonts w:ascii="Palatino" w:hAnsi="Palatino"/>
          <w:sz w:val="19"/>
          <w:szCs w:val="19"/>
        </w:rPr>
        <w:t>accuracy of 8</w:t>
      </w:r>
      <w:r w:rsidR="00DA20EF">
        <w:rPr>
          <w:rFonts w:ascii="Palatino" w:hAnsi="Palatino"/>
          <w:sz w:val="19"/>
          <w:szCs w:val="19"/>
        </w:rPr>
        <w:t>6</w:t>
      </w:r>
      <w:r w:rsidR="00AC64F4">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p w14:paraId="39505ABB" w14:textId="45601DC3" w:rsidR="00CB4626" w:rsidRDefault="00CB4626" w:rsidP="00CB4626">
      <w:pPr>
        <w:pStyle w:val="Caption"/>
        <w:keepNext/>
      </w:pPr>
      <w:r>
        <w:t xml:space="preserve">Table </w:t>
      </w:r>
      <w:r>
        <w:fldChar w:fldCharType="begin"/>
      </w:r>
      <w:r>
        <w:instrText xml:space="preserve"> SEQ Table \* ARABIC </w:instrText>
      </w:r>
      <w:r>
        <w:fldChar w:fldCharType="separate"/>
      </w:r>
      <w:r w:rsidR="00BD1DDD">
        <w:rPr>
          <w:noProof/>
        </w:rPr>
        <w:t>6</w:t>
      </w:r>
      <w:r>
        <w:fldChar w:fldCharType="end"/>
      </w:r>
      <w:r>
        <w:t>: Confusion Matrix for DenseNet201</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BA5B89">
        <w:trPr>
          <w:trHeight w:val="331"/>
        </w:trPr>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ED32432"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BA5B89">
        <w:trPr>
          <w:trHeight w:val="278"/>
        </w:trPr>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BA5B89">
        <w:trPr>
          <w:trHeight w:val="269"/>
        </w:trPr>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467E547" w14:textId="04C82A66" w:rsidR="00630DC2" w:rsidRPr="009A146F" w:rsidRDefault="001F1462" w:rsidP="005D3F6C">
            <w:pPr>
              <w:pStyle w:val="PARAGRAPH"/>
              <w:ind w:firstLine="0"/>
              <w:rPr>
                <w:rFonts w:ascii="Palatino" w:hAnsi="Palatino"/>
                <w:b/>
                <w:bCs/>
                <w:sz w:val="15"/>
                <w:szCs w:val="15"/>
              </w:rPr>
            </w:pPr>
            <w:r w:rsidRPr="009A146F">
              <w:rPr>
                <w:rFonts w:ascii="Palatino" w:hAnsi="Palatino"/>
                <w:b/>
                <w:bCs/>
                <w:sz w:val="15"/>
                <w:szCs w:val="15"/>
              </w:rPr>
              <w:t>422</w:t>
            </w:r>
          </w:p>
        </w:tc>
        <w:tc>
          <w:tcPr>
            <w:tcW w:w="1194" w:type="dxa"/>
            <w:shd w:val="clear" w:color="auto" w:fill="auto"/>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auto"/>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BA5B89">
        <w:trPr>
          <w:trHeight w:val="428"/>
        </w:trPr>
        <w:tc>
          <w:tcPr>
            <w:tcW w:w="641" w:type="dxa"/>
          </w:tcPr>
          <w:p w14:paraId="122A1FA5" w14:textId="759BD928"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auto"/>
          </w:tcPr>
          <w:p w14:paraId="716556F1" w14:textId="30E5688F"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4</w:t>
            </w:r>
            <w:r w:rsidR="00BA70E6" w:rsidRPr="009A146F">
              <w:rPr>
                <w:rFonts w:ascii="Palatino" w:hAnsi="Palatino"/>
                <w:b/>
                <w:bCs/>
                <w:sz w:val="15"/>
                <w:szCs w:val="15"/>
              </w:rPr>
              <w:t>82</w:t>
            </w:r>
          </w:p>
        </w:tc>
        <w:tc>
          <w:tcPr>
            <w:tcW w:w="949" w:type="dxa"/>
            <w:shd w:val="clear" w:color="auto" w:fill="auto"/>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BA5B89">
        <w:trPr>
          <w:trHeight w:val="264"/>
        </w:trPr>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BA5B89">
              <w:rPr>
                <w:rFonts w:ascii="Palatino" w:hAnsi="Palatino"/>
                <w:sz w:val="15"/>
                <w:szCs w:val="15"/>
              </w:rPr>
              <w:t>0</w:t>
            </w:r>
            <w:r w:rsidR="00871D48" w:rsidRPr="00BA5B89">
              <w:rPr>
                <w:rFonts w:ascii="Palatino" w:hAnsi="Palatino"/>
                <w:sz w:val="15"/>
                <w:szCs w:val="15"/>
              </w:rPr>
              <w:t>7</w:t>
            </w:r>
          </w:p>
        </w:tc>
        <w:tc>
          <w:tcPr>
            <w:tcW w:w="1194" w:type="dxa"/>
            <w:shd w:val="clear" w:color="auto" w:fill="auto"/>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auto"/>
          </w:tcPr>
          <w:p w14:paraId="3946FCC0" w14:textId="141939B7"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3</w:t>
            </w:r>
            <w:r w:rsidR="00AE6A79" w:rsidRPr="009A146F">
              <w:rPr>
                <w:rFonts w:ascii="Palatino" w:hAnsi="Palatino"/>
                <w:b/>
                <w:bCs/>
                <w:sz w:val="15"/>
                <w:szCs w:val="15"/>
              </w:rPr>
              <w:t>8</w:t>
            </w:r>
            <w:r w:rsidR="0015285A" w:rsidRPr="009A146F">
              <w:rPr>
                <w:rFonts w:ascii="Palatino" w:hAnsi="Palatino"/>
                <w:b/>
                <w:bCs/>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2F182D8A" w:rsidR="00242F69" w:rsidRDefault="00242F69" w:rsidP="00242F69">
      <w:pPr>
        <w:pStyle w:val="PARAGRAPH"/>
        <w:ind w:firstLine="0"/>
        <w:rPr>
          <w:rFonts w:ascii="Palatino" w:hAnsi="Palatino"/>
          <w:sz w:val="19"/>
          <w:szCs w:val="19"/>
        </w:rPr>
      </w:pPr>
      <w:r>
        <w:rPr>
          <w:rFonts w:ascii="Palatino" w:hAnsi="Palatino"/>
          <w:sz w:val="19"/>
          <w:szCs w:val="19"/>
        </w:rPr>
        <w:t xml:space="preserve">The confusion matrix above shows that the DenseNet201 architecture was also able to have a high number of true positives across all 3 classes. </w:t>
      </w:r>
      <w:r w:rsidR="00EA78F7">
        <w:rPr>
          <w:rFonts w:ascii="Palatino" w:hAnsi="Palatino"/>
          <w:sz w:val="19"/>
          <w:szCs w:val="19"/>
        </w:rPr>
        <w:t>However</w:t>
      </w:r>
      <w:r>
        <w:rPr>
          <w:rFonts w:ascii="Palatino" w:hAnsi="Palatino"/>
          <w:sz w:val="19"/>
          <w:szCs w:val="19"/>
        </w:rPr>
        <w:t xml:space="preserve">, the classifier incorrectly predicted </w:t>
      </w:r>
      <w:r w:rsidR="00613049">
        <w:rPr>
          <w:rFonts w:ascii="Palatino" w:hAnsi="Palatino"/>
          <w:sz w:val="19"/>
          <w:szCs w:val="19"/>
        </w:rPr>
        <w:t>6</w:t>
      </w:r>
      <w:r>
        <w:rPr>
          <w:rFonts w:ascii="Palatino" w:hAnsi="Palatino"/>
          <w:sz w:val="19"/>
          <w:szCs w:val="19"/>
        </w:rPr>
        <w:t xml:space="preserve">5 </w:t>
      </w:r>
      <w:r w:rsidR="00EA78F7">
        <w:rPr>
          <w:rFonts w:ascii="Palatino" w:hAnsi="Palatino"/>
          <w:sz w:val="19"/>
          <w:szCs w:val="19"/>
        </w:rPr>
        <w:t>healthy</w:t>
      </w:r>
      <w:r>
        <w:rPr>
          <w:rFonts w:ascii="Palatino" w:hAnsi="Palatino"/>
          <w:sz w:val="19"/>
          <w:szCs w:val="19"/>
        </w:rPr>
        <w:t xml:space="preserve"> scans as </w:t>
      </w:r>
      <w:r w:rsidR="00EA78F7">
        <w:rPr>
          <w:rFonts w:ascii="Palatino" w:hAnsi="Palatino"/>
          <w:sz w:val="19"/>
          <w:szCs w:val="19"/>
        </w:rPr>
        <w:t>‘other’</w:t>
      </w:r>
      <w:r>
        <w:rPr>
          <w:rFonts w:ascii="Palatino" w:hAnsi="Palatino"/>
          <w:sz w:val="19"/>
          <w:szCs w:val="19"/>
        </w:rPr>
        <w:t xml:space="preserve"> scans. This is an approximately 50% increase on the value found for the VGG16 model. </w:t>
      </w:r>
      <w:r w:rsidR="00655D1F">
        <w:rPr>
          <w:rFonts w:ascii="Palatino" w:hAnsi="Palatino"/>
          <w:sz w:val="19"/>
          <w:szCs w:val="19"/>
        </w:rPr>
        <w:t xml:space="preserve">This </w:t>
      </w:r>
      <w:r w:rsidR="008E31DA">
        <w:rPr>
          <w:rFonts w:ascii="Palatino" w:hAnsi="Palatino"/>
          <w:sz w:val="19"/>
          <w:szCs w:val="19"/>
        </w:rPr>
        <w:t>means</w:t>
      </w:r>
      <w:r w:rsidR="00655D1F">
        <w:rPr>
          <w:rFonts w:ascii="Palatino" w:hAnsi="Palatino"/>
          <w:sz w:val="19"/>
          <w:szCs w:val="19"/>
        </w:rPr>
        <w:t xml:space="preserve"> the model is predicting the patient to </w:t>
      </w:r>
      <w:r w:rsidR="008E31DA">
        <w:rPr>
          <w:rFonts w:ascii="Palatino" w:hAnsi="Palatino"/>
          <w:sz w:val="19"/>
          <w:szCs w:val="19"/>
        </w:rPr>
        <w:t>have another respiratory disease</w:t>
      </w:r>
      <w:r w:rsidR="00655D1F">
        <w:rPr>
          <w:rFonts w:ascii="Palatino" w:hAnsi="Palatino"/>
          <w:sz w:val="19"/>
          <w:szCs w:val="19"/>
        </w:rPr>
        <w:t>, when in fact they show</w:t>
      </w:r>
      <w:r w:rsidR="008E31DA">
        <w:rPr>
          <w:rFonts w:ascii="Palatino" w:hAnsi="Palatino"/>
          <w:sz w:val="19"/>
          <w:szCs w:val="19"/>
        </w:rPr>
        <w:t xml:space="preserve"> no</w:t>
      </w:r>
      <w:r w:rsidR="00655D1F">
        <w:rPr>
          <w:rFonts w:ascii="Palatino" w:hAnsi="Palatino"/>
          <w:sz w:val="19"/>
          <w:szCs w:val="19"/>
        </w:rPr>
        <w:t xml:space="preserve"> evidence of having </w:t>
      </w:r>
      <w:r w:rsidR="001321AB">
        <w:rPr>
          <w:rFonts w:ascii="Palatino" w:hAnsi="Palatino"/>
          <w:sz w:val="19"/>
          <w:szCs w:val="19"/>
        </w:rPr>
        <w:t>such</w:t>
      </w:r>
      <w:r w:rsidR="00655D1F">
        <w:rPr>
          <w:rFonts w:ascii="Palatino" w:hAnsi="Palatino"/>
          <w:sz w:val="19"/>
          <w:szCs w:val="19"/>
        </w:rPr>
        <w:t xml:space="preserve"> respiratory disease. This could lead to the patient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w:t>
      </w:r>
      <w:r w:rsidR="008329EB">
        <w:rPr>
          <w:rFonts w:ascii="Palatino" w:hAnsi="Palatino"/>
          <w:sz w:val="19"/>
          <w:szCs w:val="19"/>
        </w:rPr>
        <w:t>n’t</w:t>
      </w:r>
      <w:r w:rsidR="00655D1F">
        <w:rPr>
          <w:rFonts w:ascii="Palatino" w:hAnsi="Palatino"/>
          <w:sz w:val="19"/>
          <w:szCs w:val="19"/>
        </w:rPr>
        <w:t xml:space="preserve"> healthy</w:t>
      </w:r>
      <w:r w:rsidR="008329EB">
        <w:rPr>
          <w:rFonts w:ascii="Palatino" w:hAnsi="Palatino"/>
          <w:sz w:val="19"/>
          <w:szCs w:val="19"/>
        </w:rPr>
        <w:t>, when in fact they do not need such an appointment</w:t>
      </w:r>
      <w:r w:rsidR="00655D1F">
        <w:rPr>
          <w:rFonts w:ascii="Palatino" w:hAnsi="Palatino"/>
          <w:sz w:val="19"/>
          <w:szCs w:val="19"/>
        </w:rPr>
        <w:t xml:space="preserve">. </w:t>
      </w:r>
      <w:r w:rsidR="00B174A7">
        <w:rPr>
          <w:rFonts w:ascii="Palatino" w:hAnsi="Palatino"/>
          <w:sz w:val="19"/>
          <w:szCs w:val="19"/>
        </w:rPr>
        <w:t xml:space="preserve">This </w:t>
      </w:r>
      <w:r w:rsidR="004D1F49">
        <w:rPr>
          <w:rFonts w:ascii="Palatino" w:hAnsi="Palatino"/>
          <w:sz w:val="19"/>
          <w:szCs w:val="19"/>
        </w:rPr>
        <w:t>c</w:t>
      </w:r>
      <w:r w:rsidR="00B174A7">
        <w:rPr>
          <w:rFonts w:ascii="Palatino" w:hAnsi="Palatino"/>
          <w:sz w:val="19"/>
          <w:szCs w:val="19"/>
        </w:rPr>
        <w:t>ould reduce trust in the model’s predictions.</w:t>
      </w:r>
    </w:p>
    <w:p w14:paraId="14CDA331" w14:textId="19483705"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 xml:space="preserve">predicted </w:t>
      </w:r>
      <w:r w:rsidR="008B5719">
        <w:rPr>
          <w:rFonts w:ascii="Palatino" w:hAnsi="Palatino"/>
          <w:sz w:val="19"/>
          <w:szCs w:val="19"/>
        </w:rPr>
        <w:t>506</w:t>
      </w:r>
      <w:r w:rsidR="00311685">
        <w:rPr>
          <w:rFonts w:ascii="Palatino" w:hAnsi="Palatino"/>
          <w:sz w:val="19"/>
          <w:szCs w:val="19"/>
        </w:rPr>
        <w:t xml:space="preserve"> patients as being COVID-19 positive and was incorrect on only </w:t>
      </w:r>
      <w:r w:rsidR="006E7EF8">
        <w:rPr>
          <w:rFonts w:ascii="Palatino" w:hAnsi="Palatino"/>
          <w:sz w:val="19"/>
          <w:szCs w:val="19"/>
        </w:rPr>
        <w:t>24</w:t>
      </w:r>
      <w:r w:rsidR="00311685">
        <w:rPr>
          <w:rFonts w:ascii="Palatino" w:hAnsi="Palatino"/>
          <w:sz w:val="19"/>
          <w:szCs w:val="19"/>
        </w:rPr>
        <w:t xml:space="preserve"> of these predictions. This means that the model had a </w:t>
      </w:r>
      <w:r w:rsidR="00F73BC6">
        <w:rPr>
          <w:rFonts w:ascii="Palatino" w:hAnsi="Palatino"/>
          <w:sz w:val="19"/>
          <w:szCs w:val="19"/>
        </w:rPr>
        <w:t>precision</w:t>
      </w:r>
      <w:r w:rsidR="00311685">
        <w:rPr>
          <w:rFonts w:ascii="Palatino" w:hAnsi="Palatino"/>
          <w:sz w:val="19"/>
          <w:szCs w:val="19"/>
        </w:rPr>
        <w:t xml:space="preserve"> of 9</w:t>
      </w:r>
      <w:r w:rsidR="00F73BC6">
        <w:rPr>
          <w:rFonts w:ascii="Palatino" w:hAnsi="Palatino"/>
          <w:sz w:val="19"/>
          <w:szCs w:val="19"/>
        </w:rPr>
        <w:t>5</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w:t>
      </w:r>
      <w:r w:rsidR="00F73BC6">
        <w:rPr>
          <w:rFonts w:ascii="Palatino" w:hAnsi="Palatino"/>
          <w:sz w:val="19"/>
          <w:szCs w:val="19"/>
        </w:rPr>
        <w:t>497</w:t>
      </w:r>
      <w:r w:rsidR="00652A27">
        <w:rPr>
          <w:rFonts w:ascii="Palatino" w:hAnsi="Palatino"/>
          <w:sz w:val="19"/>
          <w:szCs w:val="19"/>
        </w:rPr>
        <w:t xml:space="preserve"> true COVID-19 patients in the test set, meaning it achieved a </w:t>
      </w:r>
      <w:r w:rsidR="00D124C7">
        <w:rPr>
          <w:rFonts w:ascii="Palatino" w:hAnsi="Palatino"/>
          <w:sz w:val="19"/>
          <w:szCs w:val="19"/>
        </w:rPr>
        <w:t>recall</w:t>
      </w:r>
      <w:r w:rsidR="00652A27">
        <w:rPr>
          <w:rFonts w:ascii="Palatino" w:hAnsi="Palatino"/>
          <w:sz w:val="19"/>
          <w:szCs w:val="19"/>
        </w:rPr>
        <w:t xml:space="preserve"> of 9</w:t>
      </w:r>
      <w:r w:rsidR="00D124C7">
        <w:rPr>
          <w:rFonts w:ascii="Palatino" w:hAnsi="Palatino"/>
          <w:sz w:val="19"/>
          <w:szCs w:val="19"/>
        </w:rPr>
        <w:t>7</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095B41D0" w14:textId="776FB3B9" w:rsidR="00327276"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134EB759" w14:textId="77777777" w:rsidR="0058343E" w:rsidRPr="00524EEC" w:rsidRDefault="0058343E" w:rsidP="00242F69">
      <w:pPr>
        <w:pStyle w:val="PARAGRAPH"/>
        <w:ind w:firstLine="0"/>
        <w:rPr>
          <w:rFonts w:ascii="Palatino" w:hAnsi="Palatino"/>
          <w:sz w:val="19"/>
          <w:szCs w:val="19"/>
        </w:rPr>
      </w:pPr>
    </w:p>
    <w:p w14:paraId="42A544E0" w14:textId="314B25C7" w:rsidR="008B1A7F" w:rsidRDefault="008B1A7F" w:rsidP="008B1A7F">
      <w:pPr>
        <w:pStyle w:val="Caption"/>
        <w:keepNext/>
      </w:pPr>
      <w:r>
        <w:t xml:space="preserve">Table </w:t>
      </w:r>
      <w:r>
        <w:fldChar w:fldCharType="begin"/>
      </w:r>
      <w:r>
        <w:instrText xml:space="preserve"> SEQ Table \* ARABIC </w:instrText>
      </w:r>
      <w:r>
        <w:fldChar w:fldCharType="separate"/>
      </w:r>
      <w:r w:rsidR="00BD1DDD">
        <w:rPr>
          <w:noProof/>
        </w:rPr>
        <w:t>7</w:t>
      </w:r>
      <w:r>
        <w:fldChar w:fldCharType="end"/>
      </w:r>
      <w:r>
        <w:t>: Evaluation Metrics Summary for DenseNet201</w:t>
      </w: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CA0D01" w:rsidRPr="009F34AD" w14:paraId="5F7AD38A" w14:textId="77777777" w:rsidTr="005D3F6C">
        <w:tc>
          <w:tcPr>
            <w:tcW w:w="2438" w:type="dxa"/>
          </w:tcPr>
          <w:p w14:paraId="76FF6C6C" w14:textId="5B2EE02A" w:rsidR="00CA0D01" w:rsidRDefault="00CA0D01" w:rsidP="005D3F6C">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3FEF6ECF" w14:textId="6895E72B" w:rsidR="00CA0D01" w:rsidRDefault="00B22518" w:rsidP="005D3F6C">
            <w:pPr>
              <w:pStyle w:val="PARAGRAPH"/>
              <w:ind w:firstLine="0"/>
              <w:rPr>
                <w:rFonts w:ascii="Palatino" w:hAnsi="Palatino"/>
                <w:sz w:val="18"/>
                <w:szCs w:val="18"/>
              </w:rPr>
            </w:pPr>
            <w:r>
              <w:rPr>
                <w:rFonts w:ascii="Palatino" w:hAnsi="Palatino"/>
                <w:sz w:val="18"/>
                <w:szCs w:val="18"/>
              </w:rPr>
              <w:t>0.97</w:t>
            </w:r>
          </w:p>
        </w:tc>
      </w:tr>
      <w:tr w:rsidR="00CA0D01" w:rsidRPr="009F34AD" w14:paraId="25554D36" w14:textId="77777777" w:rsidTr="005D3F6C">
        <w:tc>
          <w:tcPr>
            <w:tcW w:w="2438" w:type="dxa"/>
          </w:tcPr>
          <w:p w14:paraId="774AF0BD" w14:textId="60010776" w:rsidR="00CA0D01" w:rsidRDefault="00CA0D01" w:rsidP="005D3F6C">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11026E7C" w14:textId="6AE6A30C" w:rsidR="00CA0D01" w:rsidRDefault="0099659B" w:rsidP="005D3F6C">
            <w:pPr>
              <w:pStyle w:val="PARAGRAPH"/>
              <w:ind w:firstLine="0"/>
              <w:rPr>
                <w:rFonts w:ascii="Palatino" w:hAnsi="Palatino"/>
                <w:sz w:val="18"/>
                <w:szCs w:val="18"/>
              </w:rPr>
            </w:pPr>
            <w:r>
              <w:rPr>
                <w:rFonts w:ascii="Palatino" w:hAnsi="Palatino"/>
                <w:sz w:val="18"/>
                <w:szCs w:val="18"/>
              </w:rPr>
              <w:t>0.97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2D5C0400" w14:textId="77777777" w:rsidR="00376655" w:rsidRDefault="00615A7D" w:rsidP="00376655">
      <w:pPr>
        <w:pStyle w:val="PARAGRAPH"/>
        <w:keepNext/>
        <w:ind w:firstLine="0"/>
      </w:pPr>
      <w:r>
        <w:rPr>
          <w:rFonts w:ascii="Palatino" w:hAnsi="Palatino"/>
          <w:noProof/>
          <w:sz w:val="18"/>
          <w:szCs w:val="18"/>
        </w:rPr>
        <w:lastRenderedPageBreak/>
        <w:drawing>
          <wp:inline distT="0" distB="0" distL="0" distR="0" wp14:anchorId="5BFAD6AC" wp14:editId="5467686C">
            <wp:extent cx="3103245" cy="1810385"/>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20052FF" w14:textId="4383BD74" w:rsidR="00777C6F" w:rsidRPr="00496D0A" w:rsidRDefault="00376655" w:rsidP="00376655">
      <w:pPr>
        <w:pStyle w:val="Caption"/>
      </w:pPr>
      <w:r>
        <w:t xml:space="preserve">Figure </w:t>
      </w:r>
      <w:r w:rsidR="00C35EF2">
        <w:t>1</w:t>
      </w:r>
      <w:r w:rsidR="00CF7742">
        <w:t>1</w:t>
      </w:r>
      <w:r>
        <w:t xml:space="preserve">: ROAD Most Relevant First scores across </w:t>
      </w:r>
      <w:r w:rsidR="00264DCA">
        <w:t>various</w:t>
      </w:r>
      <w:r>
        <w:t xml:space="preserve"> percentiles </w:t>
      </w:r>
      <w:r w:rsidR="00264DCA">
        <w:t xml:space="preserve">of pixel </w:t>
      </w:r>
      <w:proofErr w:type="spellStart"/>
      <w:r w:rsidR="00264DCA">
        <w:t>importances</w:t>
      </w:r>
      <w:proofErr w:type="spellEnd"/>
      <w:r w:rsidR="00264DCA">
        <w:t xml:space="preserve"> </w:t>
      </w:r>
      <w:r>
        <w:t>for DenseNet201</w:t>
      </w:r>
    </w:p>
    <w:p w14:paraId="62A7DC26" w14:textId="54C018E2"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r w:rsidR="004D1F49">
        <w:rPr>
          <w:rFonts w:ascii="Palatino" w:hAnsi="Palatino"/>
          <w:bCs/>
          <w:sz w:val="19"/>
          <w:szCs w:val="19"/>
        </w:rPr>
        <w:t>, but less capable at predicting the less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29FD7662"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r w:rsidR="00AC1AB9">
        <w:rPr>
          <w:rFonts w:ascii="Palatino" w:hAnsi="Palatino"/>
          <w:sz w:val="18"/>
          <w:szCs w:val="18"/>
        </w:rPr>
        <w:t xml:space="preserve">Additionally, this backs up the hypothesis that the DenseNet201 model is less capable than VGG16 at predicting the less most important pixels for classification. This is because the ROAD Combined metric </w:t>
      </w:r>
      <w:proofErr w:type="gramStart"/>
      <w:r w:rsidR="00AC1AB9">
        <w:rPr>
          <w:rFonts w:ascii="Palatino" w:hAnsi="Palatino"/>
          <w:sz w:val="18"/>
          <w:szCs w:val="18"/>
        </w:rPr>
        <w:t>takes into account</w:t>
      </w:r>
      <w:proofErr w:type="gramEnd"/>
      <w:r w:rsidR="00AC1AB9">
        <w:rPr>
          <w:rFonts w:ascii="Palatino" w:hAnsi="Palatino"/>
          <w:sz w:val="18"/>
          <w:szCs w:val="18"/>
        </w:rPr>
        <w:t xml:space="preserve"> both Most Relevant First and Least Relevant First pixels in the image to calculate its scores. As the graph shows the DenseNet201 model appears to be better at detecting the most important pixels in the image, a lower ROAD Combined score than VGG16 suggests it is in fact worse at detecting the least relevant pixels in the image.</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5217958A" w14:textId="6C4FA73F" w:rsidR="005F2F8B"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79FA69EC" w14:textId="2D8B495A" w:rsidR="00C5684D" w:rsidRDefault="00C5684D" w:rsidP="003B2000">
      <w:pPr>
        <w:pStyle w:val="PARAGRAPH"/>
        <w:ind w:firstLine="0"/>
        <w:rPr>
          <w:rFonts w:ascii="Palatino" w:hAnsi="Palatino"/>
          <w:sz w:val="19"/>
          <w:szCs w:val="19"/>
        </w:rPr>
      </w:pPr>
    </w:p>
    <w:p w14:paraId="160E8020" w14:textId="1F2B9AD5" w:rsidR="00E70FCC" w:rsidRDefault="00E70FCC" w:rsidP="00E70FCC">
      <w:pPr>
        <w:pStyle w:val="Caption"/>
        <w:keepNext/>
      </w:pPr>
      <w:r>
        <w:t xml:space="preserve">Table </w:t>
      </w:r>
      <w:r>
        <w:fldChar w:fldCharType="begin"/>
      </w:r>
      <w:r>
        <w:instrText xml:space="preserve"> SEQ Table \* ARABIC </w:instrText>
      </w:r>
      <w:r>
        <w:fldChar w:fldCharType="separate"/>
      </w:r>
      <w:r w:rsidR="00BD1DDD">
        <w:rPr>
          <w:noProof/>
        </w:rPr>
        <w:t>8</w:t>
      </w:r>
      <w:r>
        <w:fldChar w:fldCharType="end"/>
      </w:r>
      <w:r>
        <w:t>: Classification Report for DarkNet19</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E70FCC" w14:paraId="36778723" w14:textId="77777777" w:rsidTr="00B0624E">
        <w:trPr>
          <w:trHeight w:val="310"/>
        </w:trPr>
        <w:tc>
          <w:tcPr>
            <w:tcW w:w="1024" w:type="dxa"/>
            <w:tcBorders>
              <w:bottom w:val="single" w:sz="4" w:space="0" w:color="auto"/>
              <w:right w:val="single" w:sz="4" w:space="0" w:color="auto"/>
            </w:tcBorders>
          </w:tcPr>
          <w:p w14:paraId="65F51F46"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7BDAEC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2E7B74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E6FF417"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07F3FE82"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Support</w:t>
            </w:r>
          </w:p>
        </w:tc>
      </w:tr>
      <w:tr w:rsidR="00E70FCC" w14:paraId="63C453D1" w14:textId="77777777" w:rsidTr="00B0624E">
        <w:trPr>
          <w:trHeight w:val="277"/>
        </w:trPr>
        <w:tc>
          <w:tcPr>
            <w:tcW w:w="1024" w:type="dxa"/>
            <w:tcBorders>
              <w:top w:val="single" w:sz="4" w:space="0" w:color="auto"/>
              <w:right w:val="single" w:sz="4" w:space="0" w:color="auto"/>
            </w:tcBorders>
          </w:tcPr>
          <w:p w14:paraId="22880F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8BDD34E" w14:textId="13DB213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84</w:t>
            </w:r>
          </w:p>
        </w:tc>
        <w:tc>
          <w:tcPr>
            <w:tcW w:w="970" w:type="dxa"/>
            <w:tcBorders>
              <w:top w:val="single" w:sz="4" w:space="0" w:color="auto"/>
            </w:tcBorders>
          </w:tcPr>
          <w:p w14:paraId="05603500" w14:textId="1F7802B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1021" w:type="dxa"/>
            <w:tcBorders>
              <w:top w:val="single" w:sz="4" w:space="0" w:color="auto"/>
            </w:tcBorders>
          </w:tcPr>
          <w:p w14:paraId="56DDF66C" w14:textId="07F742B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871" w:type="dxa"/>
            <w:tcBorders>
              <w:top w:val="single" w:sz="4" w:space="0" w:color="auto"/>
            </w:tcBorders>
          </w:tcPr>
          <w:p w14:paraId="1C437AA2" w14:textId="6EAB90D0" w:rsidR="00E70FCC" w:rsidRPr="001136D4" w:rsidRDefault="00E70FCC" w:rsidP="00B0624E">
            <w:pPr>
              <w:pStyle w:val="PARAGRAPH"/>
              <w:ind w:firstLine="0"/>
              <w:rPr>
                <w:rFonts w:ascii="Palatino" w:hAnsi="Palatino"/>
                <w:sz w:val="16"/>
                <w:szCs w:val="16"/>
              </w:rPr>
            </w:pPr>
            <w:r>
              <w:rPr>
                <w:rFonts w:ascii="Palatino" w:hAnsi="Palatino"/>
                <w:sz w:val="16"/>
                <w:szCs w:val="16"/>
              </w:rPr>
              <w:t>500</w:t>
            </w:r>
          </w:p>
        </w:tc>
      </w:tr>
      <w:tr w:rsidR="00E70FCC" w14:paraId="170E1C1A" w14:textId="77777777" w:rsidTr="00B0624E">
        <w:trPr>
          <w:trHeight w:val="232"/>
        </w:trPr>
        <w:tc>
          <w:tcPr>
            <w:tcW w:w="1024" w:type="dxa"/>
            <w:tcBorders>
              <w:right w:val="single" w:sz="4" w:space="0" w:color="auto"/>
            </w:tcBorders>
          </w:tcPr>
          <w:p w14:paraId="7DD077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417BDBE5" w14:textId="0753D7AD"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7AFAD98" w14:textId="45223D4C"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2</w:t>
            </w:r>
          </w:p>
        </w:tc>
        <w:tc>
          <w:tcPr>
            <w:tcW w:w="1021" w:type="dxa"/>
          </w:tcPr>
          <w:p w14:paraId="39A36C0C" w14:textId="77777777" w:rsidR="00E70FCC" w:rsidRPr="001136D4" w:rsidRDefault="00E70FCC" w:rsidP="00B0624E">
            <w:pPr>
              <w:pStyle w:val="PARAGRAPH"/>
              <w:ind w:firstLine="0"/>
              <w:rPr>
                <w:rFonts w:ascii="Palatino" w:hAnsi="Palatino"/>
                <w:sz w:val="16"/>
                <w:szCs w:val="16"/>
              </w:rPr>
            </w:pPr>
            <w:r>
              <w:rPr>
                <w:rFonts w:ascii="Palatino" w:hAnsi="Palatino"/>
                <w:sz w:val="16"/>
                <w:szCs w:val="16"/>
              </w:rPr>
              <w:t>0.94</w:t>
            </w:r>
          </w:p>
        </w:tc>
        <w:tc>
          <w:tcPr>
            <w:tcW w:w="871" w:type="dxa"/>
          </w:tcPr>
          <w:p w14:paraId="4D74DB4E" w14:textId="5276279A" w:rsidR="00E70FCC" w:rsidRPr="001136D4" w:rsidRDefault="00E70FCC" w:rsidP="00B0624E">
            <w:pPr>
              <w:pStyle w:val="PARAGRAPH"/>
              <w:ind w:firstLine="0"/>
              <w:rPr>
                <w:rFonts w:ascii="Palatino" w:hAnsi="Palatino"/>
                <w:sz w:val="16"/>
                <w:szCs w:val="16"/>
              </w:rPr>
            </w:pPr>
            <w:r>
              <w:rPr>
                <w:rFonts w:ascii="Palatino" w:hAnsi="Palatino"/>
                <w:sz w:val="16"/>
                <w:szCs w:val="16"/>
              </w:rPr>
              <w:t>486</w:t>
            </w:r>
          </w:p>
        </w:tc>
      </w:tr>
      <w:tr w:rsidR="00E70FCC" w14:paraId="113253AB" w14:textId="77777777" w:rsidTr="00B0624E">
        <w:trPr>
          <w:trHeight w:val="195"/>
        </w:trPr>
        <w:tc>
          <w:tcPr>
            <w:tcW w:w="1024" w:type="dxa"/>
            <w:tcBorders>
              <w:bottom w:val="single" w:sz="4" w:space="0" w:color="auto"/>
              <w:right w:val="single" w:sz="4" w:space="0" w:color="auto"/>
            </w:tcBorders>
          </w:tcPr>
          <w:p w14:paraId="1358BFFB"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EC9ABF1" w14:textId="0A679642"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970" w:type="dxa"/>
          </w:tcPr>
          <w:p w14:paraId="29D61963" w14:textId="75B4559F"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87</w:t>
            </w:r>
          </w:p>
        </w:tc>
        <w:tc>
          <w:tcPr>
            <w:tcW w:w="1021" w:type="dxa"/>
          </w:tcPr>
          <w:p w14:paraId="1598C6D4" w14:textId="0BB76A9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82</w:t>
            </w:r>
          </w:p>
        </w:tc>
        <w:tc>
          <w:tcPr>
            <w:tcW w:w="871" w:type="dxa"/>
          </w:tcPr>
          <w:p w14:paraId="21108105" w14:textId="629AEF58" w:rsidR="00E70FCC" w:rsidRPr="001136D4" w:rsidRDefault="00E70FCC" w:rsidP="00B0624E">
            <w:pPr>
              <w:pStyle w:val="PARAGRAPH"/>
              <w:ind w:firstLine="0"/>
              <w:rPr>
                <w:rFonts w:ascii="Palatino" w:hAnsi="Palatino"/>
                <w:sz w:val="16"/>
                <w:szCs w:val="16"/>
              </w:rPr>
            </w:pPr>
            <w:r>
              <w:rPr>
                <w:rFonts w:ascii="Palatino" w:hAnsi="Palatino"/>
                <w:sz w:val="16"/>
                <w:szCs w:val="16"/>
              </w:rPr>
              <w:t>514</w:t>
            </w:r>
          </w:p>
        </w:tc>
      </w:tr>
    </w:tbl>
    <w:p w14:paraId="52C07919" w14:textId="77777777" w:rsidR="00E70FCC" w:rsidRDefault="00E70FCC" w:rsidP="00E70FCC">
      <w:pPr>
        <w:pStyle w:val="PARAGRAPH"/>
        <w:ind w:firstLine="0"/>
        <w:rPr>
          <w:rFonts w:ascii="Palatino" w:hAnsi="Palatino"/>
          <w:sz w:val="19"/>
          <w:szCs w:val="19"/>
        </w:rPr>
      </w:pPr>
    </w:p>
    <w:p w14:paraId="5389BBC4" w14:textId="77777777" w:rsidR="00E70FCC" w:rsidRDefault="00E70FCC" w:rsidP="003B2000">
      <w:pPr>
        <w:pStyle w:val="PARAGRAPH"/>
        <w:ind w:firstLine="0"/>
        <w:rPr>
          <w:rFonts w:ascii="Palatino" w:hAnsi="Palatino"/>
          <w:sz w:val="19"/>
          <w:szCs w:val="19"/>
        </w:rPr>
      </w:pPr>
    </w:p>
    <w:p w14:paraId="7A36DB62" w14:textId="68C6EBE7" w:rsidR="005F2F8B" w:rsidRDefault="00C257A9" w:rsidP="003B2000">
      <w:pPr>
        <w:pStyle w:val="PARAGRAPH"/>
        <w:ind w:firstLine="0"/>
        <w:rPr>
          <w:rFonts w:ascii="Palatino" w:hAnsi="Palatino"/>
          <w:sz w:val="19"/>
          <w:szCs w:val="19"/>
        </w:rPr>
      </w:pPr>
      <w:r>
        <w:rPr>
          <w:rFonts w:ascii="Palatino" w:hAnsi="Palatino"/>
          <w:sz w:val="19"/>
          <w:szCs w:val="19"/>
        </w:rPr>
        <w:t>The</w:t>
      </w:r>
      <w:r w:rsidR="00437B56">
        <w:rPr>
          <w:rFonts w:ascii="Palatino" w:hAnsi="Palatino"/>
          <w:sz w:val="19"/>
          <w:szCs w:val="19"/>
        </w:rPr>
        <w:t xml:space="preserve"> DarkNet19 model achieved an</w:t>
      </w:r>
      <w:r w:rsidR="00B77EFF">
        <w:rPr>
          <w:rFonts w:ascii="Palatino" w:hAnsi="Palatino"/>
          <w:sz w:val="19"/>
          <w:szCs w:val="19"/>
        </w:rPr>
        <w:t xml:space="preserve"> overall</w:t>
      </w:r>
      <w:r w:rsidR="00437B56">
        <w:rPr>
          <w:rFonts w:ascii="Palatino" w:hAnsi="Palatino"/>
          <w:sz w:val="19"/>
          <w:szCs w:val="19"/>
        </w:rPr>
        <w:t xml:space="preserve"> accuracy </w:t>
      </w:r>
      <w:r w:rsidR="005A4C23">
        <w:rPr>
          <w:rFonts w:ascii="Palatino" w:hAnsi="Palatino"/>
          <w:sz w:val="19"/>
          <w:szCs w:val="19"/>
        </w:rPr>
        <w:t xml:space="preserve">of </w:t>
      </w:r>
      <w:r w:rsidR="00437B56">
        <w:rPr>
          <w:rFonts w:ascii="Palatino" w:hAnsi="Palatino"/>
          <w:sz w:val="19"/>
          <w:szCs w:val="19"/>
        </w:rPr>
        <w:t>8</w:t>
      </w:r>
      <w:r w:rsidR="00E41ED1">
        <w:rPr>
          <w:rFonts w:ascii="Palatino" w:hAnsi="Palatino"/>
          <w:sz w:val="19"/>
          <w:szCs w:val="19"/>
        </w:rPr>
        <w:t>5</w:t>
      </w:r>
      <w:r w:rsidR="00437B56">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19065515" w14:textId="77777777" w:rsidR="00E70751" w:rsidRDefault="00E70751" w:rsidP="003B2000">
      <w:pPr>
        <w:pStyle w:val="PARAGRAPH"/>
        <w:ind w:firstLine="0"/>
        <w:rPr>
          <w:rFonts w:ascii="Palatino" w:hAnsi="Palatino"/>
          <w:sz w:val="19"/>
          <w:szCs w:val="19"/>
        </w:rPr>
      </w:pPr>
    </w:p>
    <w:p w14:paraId="13923D7D" w14:textId="024CF41F" w:rsidR="007A430E" w:rsidRDefault="007A430E" w:rsidP="007A430E">
      <w:pPr>
        <w:pStyle w:val="Caption"/>
        <w:keepNext/>
      </w:pPr>
      <w:r>
        <w:t xml:space="preserve">Table </w:t>
      </w:r>
      <w:r>
        <w:fldChar w:fldCharType="begin"/>
      </w:r>
      <w:r>
        <w:instrText xml:space="preserve"> SEQ Table \* ARABIC </w:instrText>
      </w:r>
      <w:r>
        <w:fldChar w:fldCharType="separate"/>
      </w:r>
      <w:r w:rsidR="00BD1DDD">
        <w:rPr>
          <w:noProof/>
        </w:rPr>
        <w:t>9</w:t>
      </w:r>
      <w:r>
        <w:fldChar w:fldCharType="end"/>
      </w:r>
      <w:r>
        <w:t>: Confusion Matrix for DarkNet19</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F63B86">
        <w:trPr>
          <w:trHeight w:val="233"/>
        </w:trPr>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8F6A721"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F63B86">
        <w:trPr>
          <w:trHeight w:val="278"/>
        </w:trPr>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F63B86">
        <w:trPr>
          <w:trHeight w:val="269"/>
        </w:trPr>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D7939A8" w14:textId="30771428" w:rsidR="006F2538" w:rsidRPr="00F63B86" w:rsidRDefault="006702B3" w:rsidP="005D3F6C">
            <w:pPr>
              <w:pStyle w:val="PARAGRAPH"/>
              <w:ind w:firstLine="0"/>
              <w:rPr>
                <w:rFonts w:ascii="Palatino" w:hAnsi="Palatino"/>
                <w:b/>
                <w:bCs/>
                <w:sz w:val="15"/>
                <w:szCs w:val="15"/>
              </w:rPr>
            </w:pPr>
            <w:r w:rsidRPr="00F63B86">
              <w:rPr>
                <w:rFonts w:ascii="Palatino" w:hAnsi="Palatino"/>
                <w:b/>
                <w:bCs/>
                <w:sz w:val="15"/>
                <w:szCs w:val="15"/>
              </w:rPr>
              <w:t>384</w:t>
            </w:r>
          </w:p>
        </w:tc>
        <w:tc>
          <w:tcPr>
            <w:tcW w:w="1194" w:type="dxa"/>
            <w:shd w:val="clear" w:color="auto" w:fill="auto"/>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auto"/>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F63B86">
        <w:trPr>
          <w:trHeight w:val="414"/>
        </w:trPr>
        <w:tc>
          <w:tcPr>
            <w:tcW w:w="641" w:type="dxa"/>
          </w:tcPr>
          <w:p w14:paraId="1EDA4828" w14:textId="25661818"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auto"/>
          </w:tcPr>
          <w:p w14:paraId="0F6A02B7" w14:textId="75D8B293" w:rsidR="006F2538" w:rsidRPr="00F63B86" w:rsidRDefault="006F2538" w:rsidP="005D3F6C">
            <w:pPr>
              <w:pStyle w:val="PARAGRAPH"/>
              <w:ind w:firstLine="0"/>
              <w:rPr>
                <w:rFonts w:ascii="Palatino" w:hAnsi="Palatino"/>
                <w:b/>
                <w:bCs/>
                <w:sz w:val="15"/>
                <w:szCs w:val="15"/>
              </w:rPr>
            </w:pPr>
            <w:r w:rsidRPr="00F63B86">
              <w:rPr>
                <w:rFonts w:ascii="Palatino" w:hAnsi="Palatino"/>
                <w:b/>
                <w:bCs/>
                <w:sz w:val="15"/>
                <w:szCs w:val="15"/>
              </w:rPr>
              <w:t>4</w:t>
            </w:r>
            <w:r w:rsidR="00932CF1" w:rsidRPr="00F63B86">
              <w:rPr>
                <w:rFonts w:ascii="Palatino" w:hAnsi="Palatino"/>
                <w:b/>
                <w:bCs/>
                <w:sz w:val="15"/>
                <w:szCs w:val="15"/>
              </w:rPr>
              <w:t>49</w:t>
            </w:r>
          </w:p>
        </w:tc>
        <w:tc>
          <w:tcPr>
            <w:tcW w:w="949" w:type="dxa"/>
            <w:shd w:val="clear" w:color="auto" w:fill="auto"/>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63B86">
        <w:trPr>
          <w:trHeight w:val="278"/>
        </w:trPr>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auto"/>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auto"/>
          </w:tcPr>
          <w:p w14:paraId="2AD00DF7" w14:textId="7594A5E7" w:rsidR="006F2538" w:rsidRPr="00F63B86" w:rsidRDefault="00F91FCE" w:rsidP="005D3F6C">
            <w:pPr>
              <w:pStyle w:val="PARAGRAPH"/>
              <w:ind w:firstLine="0"/>
              <w:rPr>
                <w:rFonts w:ascii="Palatino" w:hAnsi="Palatino"/>
                <w:b/>
                <w:bCs/>
                <w:sz w:val="15"/>
                <w:szCs w:val="15"/>
              </w:rPr>
            </w:pPr>
            <w:r w:rsidRPr="00F63B86">
              <w:rPr>
                <w:rFonts w:ascii="Palatino" w:hAnsi="Palatino"/>
                <w:b/>
                <w:bCs/>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53702513" w:rsidR="005F2F8B" w:rsidRDefault="00E54807" w:rsidP="003B2000">
      <w:pPr>
        <w:pStyle w:val="PARAGRAPH"/>
        <w:ind w:firstLine="0"/>
        <w:rPr>
          <w:rFonts w:ascii="Palatino" w:hAnsi="Palatino"/>
          <w:sz w:val="19"/>
          <w:szCs w:val="19"/>
        </w:rPr>
      </w:pPr>
      <w:r>
        <w:rPr>
          <w:rFonts w:ascii="Palatino" w:hAnsi="Palatino"/>
          <w:sz w:val="19"/>
          <w:szCs w:val="19"/>
        </w:rPr>
        <w:t xml:space="preserve">The </w:t>
      </w:r>
      <w:r w:rsidR="004276A9">
        <w:rPr>
          <w:rFonts w:ascii="Palatino" w:hAnsi="Palatino"/>
          <w:sz w:val="19"/>
          <w:szCs w:val="19"/>
        </w:rPr>
        <w:t>classification</w:t>
      </w:r>
      <w:r>
        <w:rPr>
          <w:rFonts w:ascii="Palatino" w:hAnsi="Palatino"/>
          <w:sz w:val="19"/>
          <w:szCs w:val="19"/>
        </w:rPr>
        <w:t xml:space="preserve"> </w:t>
      </w:r>
      <w:r w:rsidR="004276A9">
        <w:rPr>
          <w:rFonts w:ascii="Palatino" w:hAnsi="Palatino"/>
          <w:sz w:val="19"/>
          <w:szCs w:val="19"/>
        </w:rPr>
        <w:t>report</w:t>
      </w:r>
      <w:r>
        <w:rPr>
          <w:rFonts w:ascii="Palatino" w:hAnsi="Palatino"/>
          <w:sz w:val="19"/>
          <w:szCs w:val="19"/>
        </w:rPr>
        <w:t xml:space="preserve">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w:t>
      </w:r>
      <w:r w:rsidR="00934385">
        <w:rPr>
          <w:rFonts w:ascii="Palatino" w:hAnsi="Palatino"/>
          <w:sz w:val="19"/>
          <w:szCs w:val="19"/>
        </w:rPr>
        <w:t xml:space="preserve"> in the confusion matrix</w:t>
      </w:r>
      <w:r>
        <w:rPr>
          <w:rFonts w:ascii="Palatino" w:hAnsi="Palatino"/>
          <w:sz w:val="19"/>
          <w:szCs w:val="19"/>
        </w:rPr>
        <w:t xml:space="preserve"> by the fact that out of all the </w:t>
      </w:r>
      <w:r w:rsidR="00D05BD1">
        <w:rPr>
          <w:rFonts w:ascii="Palatino" w:hAnsi="Palatino"/>
          <w:sz w:val="19"/>
          <w:szCs w:val="19"/>
        </w:rPr>
        <w:t>scans predicted to be</w:t>
      </w:r>
      <w:r>
        <w:rPr>
          <w:rFonts w:ascii="Palatino" w:hAnsi="Palatino"/>
          <w:sz w:val="19"/>
          <w:szCs w:val="19"/>
        </w:rPr>
        <w:t xml:space="preserve"> COVID-19 positive in the test dataset, </w:t>
      </w:r>
      <w:r w:rsidR="00711762">
        <w:rPr>
          <w:rFonts w:ascii="Palatino" w:hAnsi="Palatino"/>
          <w:sz w:val="19"/>
          <w:szCs w:val="19"/>
        </w:rPr>
        <w:t>10</w:t>
      </w:r>
      <w:r>
        <w:rPr>
          <w:rFonts w:ascii="Palatino" w:hAnsi="Palatino"/>
          <w:sz w:val="19"/>
          <w:szCs w:val="19"/>
        </w:rPr>
        <w:t xml:space="preserve"> of the scans </w:t>
      </w:r>
      <w:r w:rsidR="00D05BD1">
        <w:rPr>
          <w:rFonts w:ascii="Palatino" w:hAnsi="Palatino"/>
          <w:sz w:val="19"/>
          <w:szCs w:val="19"/>
        </w:rPr>
        <w:t>were in fact</w:t>
      </w:r>
      <w:r>
        <w:rPr>
          <w:rFonts w:ascii="Palatino" w:hAnsi="Palatino"/>
          <w:sz w:val="19"/>
          <w:szCs w:val="19"/>
        </w:rPr>
        <w:t xml:space="preserve"> healthy and </w:t>
      </w:r>
      <w:r w:rsidR="00F87E98">
        <w:rPr>
          <w:rFonts w:ascii="Palatino" w:hAnsi="Palatino"/>
          <w:sz w:val="19"/>
          <w:szCs w:val="19"/>
        </w:rPr>
        <w:t>7</w:t>
      </w:r>
      <w:r>
        <w:rPr>
          <w:rFonts w:ascii="Palatino" w:hAnsi="Palatino"/>
          <w:sz w:val="19"/>
          <w:szCs w:val="19"/>
        </w:rPr>
        <w:t xml:space="preserve"> </w:t>
      </w:r>
      <w:r w:rsidR="00D05BD1">
        <w:rPr>
          <w:rFonts w:ascii="Palatino" w:hAnsi="Palatino"/>
          <w:sz w:val="19"/>
          <w:szCs w:val="19"/>
        </w:rPr>
        <w:t>were</w:t>
      </w:r>
      <w:r>
        <w:rPr>
          <w:rFonts w:ascii="Palatino" w:hAnsi="Palatino"/>
          <w:sz w:val="19"/>
          <w:szCs w:val="19"/>
        </w:rPr>
        <w:t xml:space="preserv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p w14:paraId="4CD58045" w14:textId="0AF317C2" w:rsidR="00B86AF6" w:rsidRDefault="00B86AF6" w:rsidP="00B86AF6">
      <w:pPr>
        <w:pStyle w:val="Caption"/>
        <w:keepNext/>
      </w:pPr>
      <w:r>
        <w:t xml:space="preserve">Table </w:t>
      </w:r>
      <w:r>
        <w:fldChar w:fldCharType="begin"/>
      </w:r>
      <w:r>
        <w:instrText xml:space="preserve"> SEQ Table \* ARABIC </w:instrText>
      </w:r>
      <w:r>
        <w:fldChar w:fldCharType="separate"/>
      </w:r>
      <w:r w:rsidR="00BD1DDD">
        <w:rPr>
          <w:noProof/>
        </w:rPr>
        <w:t>10</w:t>
      </w:r>
      <w:r>
        <w:fldChar w:fldCharType="end"/>
      </w:r>
      <w:r>
        <w:t>: Evaluation Metrics Summary for DarkNet19</w:t>
      </w: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9F4E78" w:rsidRPr="009F34AD" w14:paraId="13CB2664" w14:textId="77777777" w:rsidTr="005D3F6C">
        <w:tc>
          <w:tcPr>
            <w:tcW w:w="2438" w:type="dxa"/>
          </w:tcPr>
          <w:p w14:paraId="2DD19DD9" w14:textId="32521D82" w:rsidR="009F4E78" w:rsidRDefault="009F4E78" w:rsidP="009F4E78">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5DA165CC" w14:textId="58EB2C87" w:rsidR="009F4E78" w:rsidRDefault="009F4E78" w:rsidP="009F4E78">
            <w:pPr>
              <w:pStyle w:val="PARAGRAPH"/>
              <w:ind w:firstLine="0"/>
              <w:rPr>
                <w:rFonts w:ascii="Palatino" w:hAnsi="Palatino"/>
                <w:sz w:val="18"/>
                <w:szCs w:val="18"/>
              </w:rPr>
            </w:pPr>
            <w:r>
              <w:rPr>
                <w:rFonts w:ascii="Palatino" w:hAnsi="Palatino"/>
                <w:sz w:val="18"/>
                <w:szCs w:val="18"/>
              </w:rPr>
              <w:t>0.92</w:t>
            </w:r>
          </w:p>
        </w:tc>
      </w:tr>
      <w:tr w:rsidR="009F4E78" w:rsidRPr="009F34AD" w14:paraId="4A706DF1" w14:textId="77777777" w:rsidTr="005D3F6C">
        <w:tc>
          <w:tcPr>
            <w:tcW w:w="2438" w:type="dxa"/>
          </w:tcPr>
          <w:p w14:paraId="479B1DF8" w14:textId="1342DEAB" w:rsidR="009F4E78" w:rsidRDefault="009F4E78" w:rsidP="009F4E78">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4D99687" w14:textId="7C46F37F" w:rsidR="009F4E78" w:rsidRDefault="009F4E78" w:rsidP="009F4E78">
            <w:pPr>
              <w:pStyle w:val="PARAGRAPH"/>
              <w:ind w:firstLine="0"/>
              <w:rPr>
                <w:rFonts w:ascii="Palatino" w:hAnsi="Palatino"/>
                <w:sz w:val="18"/>
                <w:szCs w:val="18"/>
              </w:rPr>
            </w:pPr>
            <w:r>
              <w:rPr>
                <w:rFonts w:ascii="Palatino" w:hAnsi="Palatino"/>
                <w:sz w:val="18"/>
                <w:szCs w:val="18"/>
              </w:rPr>
              <w:t>0.98</w:t>
            </w:r>
          </w:p>
        </w:tc>
      </w:tr>
      <w:tr w:rsidR="009F4E78" w:rsidRPr="009F34AD" w14:paraId="6EFF0C58" w14:textId="77777777" w:rsidTr="005D3F6C">
        <w:tc>
          <w:tcPr>
            <w:tcW w:w="2438" w:type="dxa"/>
          </w:tcPr>
          <w:p w14:paraId="490F18D0" w14:textId="77777777" w:rsidR="009F4E78" w:rsidRPr="009F34AD" w:rsidRDefault="009F4E78" w:rsidP="009F4E78">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9F4E78" w:rsidRPr="009F34AD" w:rsidRDefault="009F4E78" w:rsidP="009F4E78">
            <w:pPr>
              <w:pStyle w:val="PARAGRAPH"/>
              <w:ind w:firstLine="0"/>
              <w:rPr>
                <w:rFonts w:ascii="Palatino" w:hAnsi="Palatino"/>
                <w:sz w:val="18"/>
                <w:szCs w:val="18"/>
              </w:rPr>
            </w:pPr>
            <w:r>
              <w:rPr>
                <w:rFonts w:ascii="Palatino" w:hAnsi="Palatino"/>
                <w:sz w:val="18"/>
                <w:szCs w:val="18"/>
              </w:rPr>
              <w:t>20.8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7939BD6B" w14:textId="77777777" w:rsidR="002B13C0" w:rsidRDefault="00A928E2" w:rsidP="002B13C0">
      <w:pPr>
        <w:pStyle w:val="PARAGRAPH"/>
        <w:keepNext/>
        <w:ind w:firstLine="0"/>
      </w:pPr>
      <w:r>
        <w:rPr>
          <w:rFonts w:ascii="Palatino" w:hAnsi="Palatino"/>
          <w:noProof/>
          <w:sz w:val="18"/>
          <w:szCs w:val="18"/>
        </w:rPr>
        <w:drawing>
          <wp:inline distT="0" distB="0" distL="0" distR="0" wp14:anchorId="0E3CE68D" wp14:editId="655D135D">
            <wp:extent cx="3103245" cy="1810385"/>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B9DEAD5" w14:textId="697BE416" w:rsidR="00672065" w:rsidRPr="00CD2796" w:rsidRDefault="002B13C0" w:rsidP="00CD2796">
      <w:pPr>
        <w:pStyle w:val="Caption"/>
        <w:rPr>
          <w:rFonts w:ascii="Palatino" w:hAnsi="Palatino"/>
          <w:sz w:val="19"/>
          <w:szCs w:val="19"/>
        </w:rPr>
      </w:pPr>
      <w:r>
        <w:t xml:space="preserve">Figure </w:t>
      </w:r>
      <w:r w:rsidR="00C35EF2">
        <w:t>1</w:t>
      </w:r>
      <w:r w:rsidR="00CF7742">
        <w:t>2</w:t>
      </w:r>
      <w:r>
        <w:t xml:space="preserve">: ROAD Most Relevant First scores across various percentiles of pixel </w:t>
      </w:r>
      <w:proofErr w:type="spellStart"/>
      <w:r>
        <w:t>importances</w:t>
      </w:r>
      <w:proofErr w:type="spellEnd"/>
      <w:r>
        <w:t xml:space="preserve"> for DarkNet19</w:t>
      </w:r>
    </w:p>
    <w:p w14:paraId="73FC0D17" w14:textId="3FB035FE" w:rsidR="003B2000" w:rsidRPr="00247A3C" w:rsidRDefault="005E4A11" w:rsidP="00E95119">
      <w:pPr>
        <w:pStyle w:val="PARAGRAPHnoindent"/>
        <w:rPr>
          <w:rFonts w:ascii="Palatino" w:hAnsi="Palatino"/>
          <w:sz w:val="19"/>
          <w:szCs w:val="19"/>
        </w:rPr>
      </w:pPr>
      <w:r w:rsidRPr="00247A3C">
        <w:rPr>
          <w:rFonts w:ascii="Palatino" w:hAnsi="Palatino"/>
          <w:sz w:val="19"/>
          <w:szCs w:val="19"/>
        </w:rPr>
        <w:t xml:space="preserve">As can be seen in the graph above, the DarkNet19 model was able to achieve between </w:t>
      </w:r>
      <w:r w:rsidR="00E95119">
        <w:rPr>
          <w:rFonts w:ascii="Palatino" w:hAnsi="Palatino"/>
          <w:sz w:val="19"/>
          <w:szCs w:val="19"/>
        </w:rPr>
        <w:t>13.5</w:t>
      </w:r>
      <w:r w:rsidRPr="00247A3C">
        <w:rPr>
          <w:rFonts w:ascii="Palatino" w:hAnsi="Palatino"/>
          <w:sz w:val="19"/>
          <w:szCs w:val="19"/>
        </w:rPr>
        <w:t xml:space="preserve">% and </w:t>
      </w:r>
      <w:r w:rsidR="00E95119">
        <w:rPr>
          <w:rFonts w:ascii="Palatino" w:hAnsi="Palatino"/>
          <w:sz w:val="19"/>
          <w:szCs w:val="19"/>
        </w:rPr>
        <w:t>4.23</w:t>
      </w:r>
      <w:r w:rsidRPr="00247A3C">
        <w:rPr>
          <w:rFonts w:ascii="Palatino" w:hAnsi="Palatino"/>
          <w:sz w:val="19"/>
          <w:szCs w:val="19"/>
        </w:rPr>
        <w:t>%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w:t>
      </w:r>
      <w:r w:rsidR="00E95119">
        <w:rPr>
          <w:rFonts w:ascii="Palatino" w:hAnsi="Palatino"/>
          <w:sz w:val="19"/>
          <w:szCs w:val="19"/>
        </w:rPr>
        <w:t>similar</w:t>
      </w:r>
      <w:r w:rsidR="00FC62A4" w:rsidRPr="00247A3C">
        <w:rPr>
          <w:rFonts w:ascii="Palatino" w:hAnsi="Palatino"/>
          <w:sz w:val="19"/>
          <w:szCs w:val="19"/>
        </w:rPr>
        <w:t xml:space="preserve"> drop in confidence </w:t>
      </w:r>
      <w:r w:rsidR="00E95119">
        <w:rPr>
          <w:rFonts w:ascii="Palatino" w:hAnsi="Palatino"/>
          <w:sz w:val="19"/>
          <w:szCs w:val="19"/>
        </w:rPr>
        <w:t>to</w:t>
      </w:r>
      <w:r w:rsidR="00FC62A4" w:rsidRPr="00247A3C">
        <w:rPr>
          <w:rFonts w:ascii="Palatino" w:hAnsi="Palatino"/>
          <w:sz w:val="19"/>
          <w:szCs w:val="19"/>
        </w:rPr>
        <w:t xml:space="preserve"> the VGG16 </w:t>
      </w:r>
      <w:proofErr w:type="gramStart"/>
      <w:r w:rsidR="00DA03F8">
        <w:rPr>
          <w:rFonts w:ascii="Palatino" w:hAnsi="Palatino"/>
          <w:sz w:val="19"/>
          <w:szCs w:val="19"/>
        </w:rPr>
        <w:t>model, but</w:t>
      </w:r>
      <w:proofErr w:type="gramEnd"/>
      <w:r w:rsidR="00DA03F8">
        <w:rPr>
          <w:rFonts w:ascii="Palatino" w:hAnsi="Palatino"/>
          <w:sz w:val="19"/>
          <w:szCs w:val="19"/>
        </w:rPr>
        <w:t xml:space="preserve"> performs better for the 80</w:t>
      </w:r>
      <w:r w:rsidR="00DA03F8" w:rsidRPr="00DA03F8">
        <w:rPr>
          <w:rFonts w:ascii="Palatino" w:hAnsi="Palatino"/>
          <w:sz w:val="19"/>
          <w:szCs w:val="19"/>
          <w:vertAlign w:val="superscript"/>
        </w:rPr>
        <w:t>th</w:t>
      </w:r>
      <w:r w:rsidR="00DA03F8">
        <w:rPr>
          <w:rFonts w:ascii="Palatino" w:hAnsi="Palatino"/>
          <w:sz w:val="19"/>
          <w:szCs w:val="19"/>
        </w:rPr>
        <w:t xml:space="preserve"> and 90</w:t>
      </w:r>
      <w:r w:rsidR="00DA03F8" w:rsidRPr="00DA03F8">
        <w:rPr>
          <w:rFonts w:ascii="Palatino" w:hAnsi="Palatino"/>
          <w:sz w:val="19"/>
          <w:szCs w:val="19"/>
          <w:vertAlign w:val="superscript"/>
        </w:rPr>
        <w:t>th</w:t>
      </w:r>
      <w:r w:rsidR="00DA03F8">
        <w:rPr>
          <w:rFonts w:ascii="Palatino" w:hAnsi="Palatino"/>
          <w:sz w:val="19"/>
          <w:szCs w:val="19"/>
        </w:rPr>
        <w:t xml:space="preserve"> percentiles.</w:t>
      </w:r>
      <w:r w:rsidR="0021583E">
        <w:rPr>
          <w:rFonts w:ascii="Palatino" w:hAnsi="Palatino"/>
          <w:sz w:val="19"/>
          <w:szCs w:val="19"/>
        </w:rPr>
        <w:t xml:space="preserve"> The 70</w:t>
      </w:r>
      <w:r w:rsidR="0021583E" w:rsidRPr="0021583E">
        <w:rPr>
          <w:rFonts w:ascii="Palatino" w:hAnsi="Palatino"/>
          <w:sz w:val="19"/>
          <w:szCs w:val="19"/>
          <w:vertAlign w:val="superscript"/>
        </w:rPr>
        <w:t>th</w:t>
      </w:r>
      <w:r w:rsidR="0021583E">
        <w:rPr>
          <w:rFonts w:ascii="Palatino" w:hAnsi="Palatino"/>
          <w:sz w:val="19"/>
          <w:szCs w:val="19"/>
        </w:rPr>
        <w:t>, 80</w:t>
      </w:r>
      <w:r w:rsidR="0021583E" w:rsidRPr="0021583E">
        <w:rPr>
          <w:rFonts w:ascii="Palatino" w:hAnsi="Palatino"/>
          <w:sz w:val="19"/>
          <w:szCs w:val="19"/>
          <w:vertAlign w:val="superscript"/>
        </w:rPr>
        <w:t>th</w:t>
      </w:r>
      <w:r w:rsidR="0021583E">
        <w:rPr>
          <w:rFonts w:ascii="Palatino" w:hAnsi="Palatino"/>
          <w:sz w:val="19"/>
          <w:szCs w:val="19"/>
        </w:rPr>
        <w:t xml:space="preserve"> and 90</w:t>
      </w:r>
      <w:r w:rsidR="0021583E" w:rsidRPr="0021583E">
        <w:rPr>
          <w:rFonts w:ascii="Palatino" w:hAnsi="Palatino"/>
          <w:sz w:val="19"/>
          <w:szCs w:val="19"/>
          <w:vertAlign w:val="superscript"/>
        </w:rPr>
        <w:t>th</w:t>
      </w:r>
      <w:r w:rsidR="0021583E">
        <w:rPr>
          <w:rFonts w:ascii="Palatino" w:hAnsi="Palatino"/>
          <w:sz w:val="19"/>
          <w:szCs w:val="19"/>
        </w:rPr>
        <w:t xml:space="preserve"> percentiles </w:t>
      </w:r>
      <w:r w:rsidR="00104FF4">
        <w:rPr>
          <w:rFonts w:ascii="Palatino" w:hAnsi="Palatino"/>
          <w:sz w:val="19"/>
          <w:szCs w:val="19"/>
        </w:rPr>
        <w:t>achieve similar performance to</w:t>
      </w:r>
      <w:r w:rsidR="0021583E">
        <w:rPr>
          <w:rFonts w:ascii="Palatino" w:hAnsi="Palatino"/>
          <w:sz w:val="19"/>
          <w:szCs w:val="19"/>
        </w:rPr>
        <w:t xml:space="preserve"> Dense</w:t>
      </w:r>
      <w:r w:rsidR="0021583E">
        <w:rPr>
          <w:rFonts w:ascii="Palatino" w:hAnsi="Palatino"/>
          <w:sz w:val="19"/>
          <w:szCs w:val="19"/>
        </w:rPr>
        <w:lastRenderedPageBreak/>
        <w:t>Net201</w:t>
      </w:r>
      <w:r w:rsidR="00110D4B">
        <w:rPr>
          <w:rFonts w:ascii="Palatino" w:hAnsi="Palatino"/>
          <w:sz w:val="19"/>
          <w:szCs w:val="19"/>
        </w:rPr>
        <w:t xml:space="preserve"> but better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However, DarkNet19 achieves slightly worse performance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xml:space="preserve"> percentiles compared to VGG16.</w:t>
      </w:r>
    </w:p>
    <w:p w14:paraId="5B9FB464" w14:textId="18D8579E" w:rsidR="00DF59F5" w:rsidRPr="00247A3C" w:rsidRDefault="00DF59F5" w:rsidP="00DF59F5">
      <w:pPr>
        <w:pStyle w:val="PARAGRAPH"/>
        <w:rPr>
          <w:sz w:val="19"/>
          <w:szCs w:val="19"/>
        </w:rPr>
      </w:pPr>
    </w:p>
    <w:p w14:paraId="3EA60278" w14:textId="5DD55A37"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0D465B" w:rsidRPr="00247A3C">
        <w:rPr>
          <w:rFonts w:ascii="Palatino" w:hAnsi="Palatino"/>
          <w:sz w:val="19"/>
          <w:szCs w:val="19"/>
        </w:rPr>
        <w:t>4</w:t>
      </w:r>
      <w:r w:rsidR="007E40E1">
        <w:rPr>
          <w:rFonts w:ascii="Palatino" w:hAnsi="Palatino"/>
          <w:sz w:val="19"/>
          <w:szCs w:val="19"/>
        </w:rPr>
        <w:t>.</w:t>
      </w:r>
      <w:r w:rsidR="000D465B" w:rsidRPr="00247A3C">
        <w:rPr>
          <w:rFonts w:ascii="Palatino" w:hAnsi="Palatino"/>
          <w:sz w:val="19"/>
          <w:szCs w:val="19"/>
        </w:rPr>
        <w:t>89</w:t>
      </w:r>
    </w:p>
    <w:p w14:paraId="527510F3" w14:textId="77777777" w:rsidR="00F76AFC" w:rsidRPr="00247A3C" w:rsidRDefault="00F76AFC" w:rsidP="00DF59F5">
      <w:pPr>
        <w:pStyle w:val="PARAGRAPH"/>
        <w:ind w:firstLine="0"/>
        <w:rPr>
          <w:rFonts w:ascii="Palatino" w:hAnsi="Palatino"/>
          <w:sz w:val="19"/>
          <w:szCs w:val="19"/>
        </w:rPr>
      </w:pPr>
    </w:p>
    <w:p w14:paraId="33C8D1A9" w14:textId="2AE8B413"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w:t>
      </w:r>
      <w:proofErr w:type="gramStart"/>
      <w:r w:rsidRPr="00247A3C">
        <w:rPr>
          <w:rFonts w:ascii="Palatino" w:hAnsi="Palatino"/>
          <w:sz w:val="19"/>
          <w:szCs w:val="19"/>
        </w:rPr>
        <w:t>is able to</w:t>
      </w:r>
      <w:proofErr w:type="gramEnd"/>
      <w:r w:rsidRPr="00247A3C">
        <w:rPr>
          <w:rFonts w:ascii="Palatino" w:hAnsi="Palatino"/>
          <w:sz w:val="19"/>
          <w:szCs w:val="19"/>
        </w:rPr>
        <w:t xml:space="preserve"> </w:t>
      </w:r>
      <w:r w:rsidR="00941993">
        <w:rPr>
          <w:rFonts w:ascii="Palatino" w:hAnsi="Palatino"/>
          <w:sz w:val="19"/>
          <w:szCs w:val="19"/>
        </w:rPr>
        <w:t>achieve an</w:t>
      </w:r>
      <w:r w:rsidRPr="00247A3C">
        <w:rPr>
          <w:rFonts w:ascii="Palatino" w:hAnsi="Palatino"/>
          <w:sz w:val="19"/>
          <w:szCs w:val="19"/>
        </w:rPr>
        <w:t xml:space="preserve"> increase in confidence in its classification when pixels are perturbated from the image based upon their importance judged by the classifier</w:t>
      </w:r>
      <w:r w:rsidR="0023049E">
        <w:rPr>
          <w:rFonts w:ascii="Palatino" w:hAnsi="Palatino"/>
          <w:sz w:val="19"/>
          <w:szCs w:val="19"/>
        </w:rPr>
        <w:t xml:space="preserve"> by more than the VGG16 and DenseNet201 classifiers.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The following results were achieved by the EfficientNetB0 model on the entire test dataset.</w:t>
      </w:r>
    </w:p>
    <w:p w14:paraId="4C6192D3" w14:textId="3B40BB52" w:rsidR="00CD7342" w:rsidRPr="006F65D9" w:rsidRDefault="00CD7342" w:rsidP="006F65D9">
      <w:pPr>
        <w:pStyle w:val="PARAGRAPH"/>
        <w:ind w:firstLine="0"/>
        <w:rPr>
          <w:rFonts w:ascii="Palatino" w:hAnsi="Palatino"/>
          <w:sz w:val="19"/>
          <w:szCs w:val="19"/>
        </w:rPr>
      </w:pPr>
    </w:p>
    <w:p w14:paraId="21D73A80" w14:textId="2ED2FF93" w:rsidR="008721A7" w:rsidRDefault="008721A7" w:rsidP="008721A7">
      <w:pPr>
        <w:pStyle w:val="Caption"/>
        <w:keepNext/>
      </w:pPr>
      <w:r>
        <w:t xml:space="preserve">Table </w:t>
      </w:r>
      <w:r>
        <w:fldChar w:fldCharType="begin"/>
      </w:r>
      <w:r>
        <w:instrText xml:space="preserve"> SEQ Table \* ARABIC </w:instrText>
      </w:r>
      <w:r>
        <w:fldChar w:fldCharType="separate"/>
      </w:r>
      <w:r w:rsidR="00BD1DDD">
        <w:rPr>
          <w:noProof/>
        </w:rPr>
        <w:t>11</w:t>
      </w:r>
      <w:r>
        <w:fldChar w:fldCharType="end"/>
      </w:r>
      <w:r>
        <w:t>: Classification Report for EfficientNetB0</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721A7" w14:paraId="0674F8B1" w14:textId="77777777" w:rsidTr="00B0624E">
        <w:trPr>
          <w:trHeight w:val="310"/>
        </w:trPr>
        <w:tc>
          <w:tcPr>
            <w:tcW w:w="1024" w:type="dxa"/>
            <w:tcBorders>
              <w:bottom w:val="single" w:sz="4" w:space="0" w:color="auto"/>
              <w:right w:val="single" w:sz="4" w:space="0" w:color="auto"/>
            </w:tcBorders>
          </w:tcPr>
          <w:p w14:paraId="2E625868"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DE663C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8F7707"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4CD6334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07A7F5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Support</w:t>
            </w:r>
          </w:p>
        </w:tc>
      </w:tr>
      <w:tr w:rsidR="008721A7" w14:paraId="24ACFCBE" w14:textId="77777777" w:rsidTr="00B0624E">
        <w:trPr>
          <w:trHeight w:val="277"/>
        </w:trPr>
        <w:tc>
          <w:tcPr>
            <w:tcW w:w="1024" w:type="dxa"/>
            <w:tcBorders>
              <w:top w:val="single" w:sz="4" w:space="0" w:color="auto"/>
              <w:right w:val="single" w:sz="4" w:space="0" w:color="auto"/>
            </w:tcBorders>
          </w:tcPr>
          <w:p w14:paraId="507552F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3FFD0EE5" w14:textId="61E057A6"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81</w:t>
            </w:r>
          </w:p>
        </w:tc>
        <w:tc>
          <w:tcPr>
            <w:tcW w:w="970" w:type="dxa"/>
            <w:tcBorders>
              <w:top w:val="single" w:sz="4" w:space="0" w:color="auto"/>
            </w:tcBorders>
          </w:tcPr>
          <w:p w14:paraId="6A314B5E" w14:textId="21231553"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1021" w:type="dxa"/>
            <w:tcBorders>
              <w:top w:val="single" w:sz="4" w:space="0" w:color="auto"/>
            </w:tcBorders>
          </w:tcPr>
          <w:p w14:paraId="00254FBC" w14:textId="47B26A3F"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78</w:t>
            </w:r>
          </w:p>
        </w:tc>
        <w:tc>
          <w:tcPr>
            <w:tcW w:w="871" w:type="dxa"/>
            <w:tcBorders>
              <w:top w:val="single" w:sz="4" w:space="0" w:color="auto"/>
            </w:tcBorders>
          </w:tcPr>
          <w:p w14:paraId="32709911" w14:textId="461E2465" w:rsidR="008721A7" w:rsidRPr="001136D4" w:rsidRDefault="008721A7" w:rsidP="00B0624E">
            <w:pPr>
              <w:pStyle w:val="PARAGRAPH"/>
              <w:ind w:firstLine="0"/>
              <w:rPr>
                <w:rFonts w:ascii="Palatino" w:hAnsi="Palatino"/>
                <w:sz w:val="16"/>
                <w:szCs w:val="16"/>
              </w:rPr>
            </w:pPr>
            <w:r>
              <w:rPr>
                <w:rFonts w:ascii="Palatino" w:hAnsi="Palatino"/>
                <w:sz w:val="16"/>
                <w:szCs w:val="16"/>
              </w:rPr>
              <w:t>503</w:t>
            </w:r>
          </w:p>
        </w:tc>
      </w:tr>
      <w:tr w:rsidR="008721A7" w14:paraId="414E3D4D" w14:textId="77777777" w:rsidTr="00B0624E">
        <w:trPr>
          <w:trHeight w:val="232"/>
        </w:trPr>
        <w:tc>
          <w:tcPr>
            <w:tcW w:w="1024" w:type="dxa"/>
            <w:tcBorders>
              <w:right w:val="single" w:sz="4" w:space="0" w:color="auto"/>
            </w:tcBorders>
          </w:tcPr>
          <w:p w14:paraId="1B68C58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D6F01AC" w14:textId="45EF2335"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69FE259" w14:textId="1AE67E0E"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3</w:t>
            </w:r>
          </w:p>
        </w:tc>
        <w:tc>
          <w:tcPr>
            <w:tcW w:w="1021" w:type="dxa"/>
          </w:tcPr>
          <w:p w14:paraId="7EBB5961" w14:textId="77777777" w:rsidR="008721A7" w:rsidRPr="001136D4" w:rsidRDefault="008721A7" w:rsidP="00B0624E">
            <w:pPr>
              <w:pStyle w:val="PARAGRAPH"/>
              <w:ind w:firstLine="0"/>
              <w:rPr>
                <w:rFonts w:ascii="Palatino" w:hAnsi="Palatino"/>
                <w:sz w:val="16"/>
                <w:szCs w:val="16"/>
              </w:rPr>
            </w:pPr>
            <w:r>
              <w:rPr>
                <w:rFonts w:ascii="Palatino" w:hAnsi="Palatino"/>
                <w:sz w:val="16"/>
                <w:szCs w:val="16"/>
              </w:rPr>
              <w:t>0.94</w:t>
            </w:r>
          </w:p>
        </w:tc>
        <w:tc>
          <w:tcPr>
            <w:tcW w:w="871" w:type="dxa"/>
          </w:tcPr>
          <w:p w14:paraId="7460D166" w14:textId="40DFD026" w:rsidR="008721A7" w:rsidRPr="001136D4" w:rsidRDefault="008721A7" w:rsidP="00B0624E">
            <w:pPr>
              <w:pStyle w:val="PARAGRAPH"/>
              <w:ind w:firstLine="0"/>
              <w:rPr>
                <w:rFonts w:ascii="Palatino" w:hAnsi="Palatino"/>
                <w:sz w:val="16"/>
                <w:szCs w:val="16"/>
              </w:rPr>
            </w:pPr>
            <w:r>
              <w:rPr>
                <w:rFonts w:ascii="Palatino" w:hAnsi="Palatino"/>
                <w:sz w:val="16"/>
                <w:szCs w:val="16"/>
              </w:rPr>
              <w:t>490</w:t>
            </w:r>
          </w:p>
        </w:tc>
      </w:tr>
      <w:tr w:rsidR="008721A7" w14:paraId="5ADAC631" w14:textId="77777777" w:rsidTr="00B0624E">
        <w:trPr>
          <w:trHeight w:val="195"/>
        </w:trPr>
        <w:tc>
          <w:tcPr>
            <w:tcW w:w="1024" w:type="dxa"/>
            <w:tcBorders>
              <w:bottom w:val="single" w:sz="4" w:space="0" w:color="auto"/>
              <w:right w:val="single" w:sz="4" w:space="0" w:color="auto"/>
            </w:tcBorders>
          </w:tcPr>
          <w:p w14:paraId="71928790"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1D67A24A" w14:textId="16C7847B"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970" w:type="dxa"/>
          </w:tcPr>
          <w:p w14:paraId="2BC9B7D7" w14:textId="58AACD6C"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83</w:t>
            </w:r>
          </w:p>
        </w:tc>
        <w:tc>
          <w:tcPr>
            <w:tcW w:w="1021" w:type="dxa"/>
          </w:tcPr>
          <w:p w14:paraId="749E8D77" w14:textId="4C270F85"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1A610AF" w14:textId="57DFAEC6" w:rsidR="008721A7" w:rsidRPr="001136D4" w:rsidRDefault="008721A7" w:rsidP="00B0624E">
            <w:pPr>
              <w:pStyle w:val="PARAGRAPH"/>
              <w:ind w:firstLine="0"/>
              <w:rPr>
                <w:rFonts w:ascii="Palatino" w:hAnsi="Palatino"/>
                <w:sz w:val="16"/>
                <w:szCs w:val="16"/>
              </w:rPr>
            </w:pPr>
            <w:r>
              <w:rPr>
                <w:rFonts w:ascii="Palatino" w:hAnsi="Palatino"/>
                <w:sz w:val="16"/>
                <w:szCs w:val="16"/>
              </w:rPr>
              <w:t>507</w:t>
            </w:r>
          </w:p>
        </w:tc>
      </w:tr>
    </w:tbl>
    <w:p w14:paraId="15F21D9F" w14:textId="77777777" w:rsidR="008721A7" w:rsidRDefault="008721A7" w:rsidP="008721A7">
      <w:pPr>
        <w:pStyle w:val="PARAGRAPH"/>
        <w:ind w:firstLine="0"/>
        <w:rPr>
          <w:rFonts w:ascii="Palatino" w:hAnsi="Palatino"/>
          <w:sz w:val="19"/>
          <w:szCs w:val="19"/>
        </w:rPr>
      </w:pPr>
    </w:p>
    <w:p w14:paraId="0706E3EB" w14:textId="77777777" w:rsidR="008721A7" w:rsidRDefault="008721A7" w:rsidP="00D23271">
      <w:pPr>
        <w:pStyle w:val="PARAGRAPH"/>
        <w:ind w:firstLine="0"/>
        <w:rPr>
          <w:rFonts w:ascii="Palatino" w:hAnsi="Palatino"/>
          <w:sz w:val="19"/>
          <w:szCs w:val="19"/>
        </w:rPr>
      </w:pPr>
    </w:p>
    <w:p w14:paraId="3AE7126C" w14:textId="5EE80B50"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23A1F32C"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p w14:paraId="16FA9310" w14:textId="77777777" w:rsidR="00627E8C" w:rsidRDefault="00627E8C" w:rsidP="00D23271">
      <w:pPr>
        <w:pStyle w:val="PARAGRAPH"/>
        <w:ind w:firstLine="0"/>
        <w:rPr>
          <w:rFonts w:ascii="Palatino" w:hAnsi="Palatino"/>
          <w:sz w:val="19"/>
          <w:szCs w:val="19"/>
        </w:rPr>
      </w:pPr>
    </w:p>
    <w:p w14:paraId="09565126" w14:textId="0157B69B" w:rsidR="00A7279B" w:rsidRDefault="00A7279B" w:rsidP="00A7279B">
      <w:pPr>
        <w:pStyle w:val="Caption"/>
        <w:keepNext/>
      </w:pPr>
      <w:r>
        <w:t xml:space="preserve">Table </w:t>
      </w:r>
      <w:r>
        <w:fldChar w:fldCharType="begin"/>
      </w:r>
      <w:r>
        <w:instrText xml:space="preserve"> SEQ Table \* ARABIC </w:instrText>
      </w:r>
      <w:r>
        <w:fldChar w:fldCharType="separate"/>
      </w:r>
      <w:r w:rsidR="00BD1DDD">
        <w:rPr>
          <w:noProof/>
        </w:rPr>
        <w:t>12</w:t>
      </w:r>
      <w:r>
        <w:fldChar w:fldCharType="end"/>
      </w:r>
      <w:r>
        <w:t>: Confusion Matrix for EfficientNetB0</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8826AB">
        <w:trPr>
          <w:trHeight w:val="217"/>
        </w:trPr>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22D6AD8D"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8826AB">
        <w:trPr>
          <w:trHeight w:val="263"/>
        </w:trPr>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8826AB">
        <w:trPr>
          <w:trHeight w:val="280"/>
        </w:trPr>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4C585048" w14:textId="40223E57" w:rsidR="00D433D3" w:rsidRPr="008826AB" w:rsidRDefault="00791B7E" w:rsidP="005D3F6C">
            <w:pPr>
              <w:pStyle w:val="PARAGRAPH"/>
              <w:ind w:firstLine="0"/>
              <w:rPr>
                <w:rFonts w:ascii="Palatino" w:hAnsi="Palatino"/>
                <w:b/>
                <w:bCs/>
                <w:sz w:val="15"/>
                <w:szCs w:val="15"/>
              </w:rPr>
            </w:pPr>
            <w:r w:rsidRPr="008826AB">
              <w:rPr>
                <w:rFonts w:ascii="Palatino" w:hAnsi="Palatino"/>
                <w:b/>
                <w:bCs/>
                <w:sz w:val="15"/>
                <w:szCs w:val="15"/>
              </w:rPr>
              <w:t>380</w:t>
            </w:r>
          </w:p>
        </w:tc>
        <w:tc>
          <w:tcPr>
            <w:tcW w:w="1194" w:type="dxa"/>
            <w:shd w:val="clear" w:color="auto" w:fill="auto"/>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auto"/>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8826AB">
        <w:trPr>
          <w:trHeight w:val="412"/>
        </w:trPr>
        <w:tc>
          <w:tcPr>
            <w:tcW w:w="641" w:type="dxa"/>
          </w:tcPr>
          <w:p w14:paraId="02173276" w14:textId="25B52FCA"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auto"/>
          </w:tcPr>
          <w:p w14:paraId="51A761F6" w14:textId="255948D0" w:rsidR="00D433D3" w:rsidRPr="008826AB" w:rsidRDefault="00D433D3" w:rsidP="005D3F6C">
            <w:pPr>
              <w:pStyle w:val="PARAGRAPH"/>
              <w:ind w:firstLine="0"/>
              <w:rPr>
                <w:rFonts w:ascii="Palatino" w:hAnsi="Palatino"/>
                <w:b/>
                <w:bCs/>
                <w:sz w:val="15"/>
                <w:szCs w:val="15"/>
              </w:rPr>
            </w:pPr>
            <w:r w:rsidRPr="008826AB">
              <w:rPr>
                <w:rFonts w:ascii="Palatino" w:hAnsi="Palatino"/>
                <w:b/>
                <w:bCs/>
                <w:sz w:val="15"/>
                <w:szCs w:val="15"/>
              </w:rPr>
              <w:t>4</w:t>
            </w:r>
            <w:r w:rsidR="00C752B0" w:rsidRPr="008826AB">
              <w:rPr>
                <w:rFonts w:ascii="Palatino" w:hAnsi="Palatino"/>
                <w:b/>
                <w:bCs/>
                <w:sz w:val="15"/>
                <w:szCs w:val="15"/>
              </w:rPr>
              <w:t>54</w:t>
            </w:r>
          </w:p>
        </w:tc>
        <w:tc>
          <w:tcPr>
            <w:tcW w:w="949" w:type="dxa"/>
            <w:shd w:val="clear" w:color="auto" w:fill="auto"/>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8826AB">
        <w:trPr>
          <w:trHeight w:val="277"/>
        </w:trPr>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auto"/>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auto"/>
          </w:tcPr>
          <w:p w14:paraId="3C596FF6" w14:textId="057BEFCF" w:rsidR="00D433D3" w:rsidRPr="008826AB" w:rsidRDefault="00D51042" w:rsidP="005D3F6C">
            <w:pPr>
              <w:pStyle w:val="PARAGRAPH"/>
              <w:ind w:firstLine="0"/>
              <w:rPr>
                <w:rFonts w:ascii="Palatino" w:hAnsi="Palatino"/>
                <w:b/>
                <w:bCs/>
                <w:sz w:val="15"/>
                <w:szCs w:val="15"/>
              </w:rPr>
            </w:pPr>
            <w:r w:rsidRPr="008826AB">
              <w:rPr>
                <w:rFonts w:ascii="Palatino" w:hAnsi="Palatino"/>
                <w:b/>
                <w:bCs/>
                <w:sz w:val="15"/>
                <w:szCs w:val="15"/>
              </w:rPr>
              <w:t>420</w:t>
            </w:r>
          </w:p>
        </w:tc>
      </w:tr>
    </w:tbl>
    <w:p w14:paraId="64EFF8A5" w14:textId="77777777" w:rsidR="00627E8C" w:rsidRDefault="00627E8C" w:rsidP="00B7408C">
      <w:pPr>
        <w:pStyle w:val="PARAGRAPH"/>
        <w:ind w:firstLine="0"/>
        <w:rPr>
          <w:rFonts w:ascii="Palatino" w:hAnsi="Palatino"/>
          <w:sz w:val="19"/>
          <w:szCs w:val="19"/>
        </w:rPr>
      </w:pPr>
    </w:p>
    <w:p w14:paraId="5DBFA019" w14:textId="25E88982"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w:t>
      </w:r>
      <w:r w:rsidR="00790697">
        <w:rPr>
          <w:rFonts w:ascii="Palatino" w:hAnsi="Palatino"/>
          <w:sz w:val="19"/>
          <w:szCs w:val="19"/>
        </w:rPr>
        <w:t xml:space="preserve">predicted to be </w:t>
      </w:r>
      <w:r>
        <w:rPr>
          <w:rFonts w:ascii="Palatino" w:hAnsi="Palatino"/>
          <w:sz w:val="19"/>
          <w:szCs w:val="19"/>
        </w:rPr>
        <w:t xml:space="preserve">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w:t>
      </w:r>
      <w:r w:rsidR="00EA1380">
        <w:rPr>
          <w:rFonts w:ascii="Palatino" w:hAnsi="Palatino"/>
          <w:sz w:val="19"/>
          <w:szCs w:val="19"/>
        </w:rPr>
        <w:t xml:space="preserve">were in fact </w:t>
      </w:r>
      <w:r w:rsidR="005C6077">
        <w:rPr>
          <w:rFonts w:ascii="Palatino" w:hAnsi="Palatino"/>
          <w:sz w:val="19"/>
          <w:szCs w:val="19"/>
        </w:rPr>
        <w:t xml:space="preserve">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w:t>
      </w:r>
      <w:r w:rsidR="00EA1380">
        <w:rPr>
          <w:rFonts w:ascii="Palatino" w:hAnsi="Palatino"/>
          <w:sz w:val="19"/>
          <w:szCs w:val="19"/>
        </w:rPr>
        <w:t xml:space="preserve"> were predicted correctly by the classifier</w:t>
      </w:r>
      <w:r w:rsidR="003866BF">
        <w:rPr>
          <w:rFonts w:ascii="Palatino" w:hAnsi="Palatino"/>
          <w:sz w:val="19"/>
          <w:szCs w:val="19"/>
        </w:rPr>
        <w:t>, and so the recall was 93%</w:t>
      </w:r>
      <w:r w:rsidR="005C6077">
        <w:rPr>
          <w:rFonts w:ascii="Palatino" w:hAnsi="Palatino"/>
          <w:sz w:val="19"/>
          <w:szCs w:val="19"/>
        </w:rPr>
        <w:t xml:space="preserve">.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p w14:paraId="3059612F" w14:textId="03035BCD" w:rsidR="00DA75CE" w:rsidRDefault="00DA75CE" w:rsidP="00DA75CE">
      <w:pPr>
        <w:pStyle w:val="Caption"/>
        <w:keepNext/>
      </w:pPr>
      <w:r>
        <w:t xml:space="preserve">Table </w:t>
      </w:r>
      <w:r>
        <w:fldChar w:fldCharType="begin"/>
      </w:r>
      <w:r>
        <w:instrText xml:space="preserve"> SEQ Table \* ARABIC </w:instrText>
      </w:r>
      <w:r>
        <w:fldChar w:fldCharType="separate"/>
      </w:r>
      <w:r w:rsidR="00BD1DDD">
        <w:rPr>
          <w:noProof/>
        </w:rPr>
        <w:t>13</w:t>
      </w:r>
      <w:r>
        <w:fldChar w:fldCharType="end"/>
      </w:r>
      <w:r>
        <w:t>: Evaluation Metrics Summary for EfficientNetB0</w:t>
      </w: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B15776" w:rsidRPr="009F34AD" w14:paraId="74D96656" w14:textId="77777777" w:rsidTr="005D3F6C">
        <w:tc>
          <w:tcPr>
            <w:tcW w:w="2438" w:type="dxa"/>
          </w:tcPr>
          <w:p w14:paraId="6BA0D88E" w14:textId="36510AFC" w:rsidR="00B15776" w:rsidRDefault="00B15776" w:rsidP="00B1577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14A0B8AC" w14:textId="25913499" w:rsidR="00B15776" w:rsidRDefault="00B15776" w:rsidP="00B15776">
            <w:pPr>
              <w:pStyle w:val="PARAGRAPH"/>
              <w:ind w:firstLine="0"/>
              <w:rPr>
                <w:rFonts w:ascii="Palatino" w:hAnsi="Palatino"/>
                <w:sz w:val="18"/>
                <w:szCs w:val="18"/>
              </w:rPr>
            </w:pPr>
            <w:r>
              <w:rPr>
                <w:rFonts w:ascii="Palatino" w:hAnsi="Palatino"/>
                <w:sz w:val="18"/>
                <w:szCs w:val="18"/>
              </w:rPr>
              <w:t>0.93</w:t>
            </w:r>
          </w:p>
        </w:tc>
      </w:tr>
      <w:tr w:rsidR="00B15776" w:rsidRPr="009F34AD" w14:paraId="413134C8" w14:textId="77777777" w:rsidTr="005D3F6C">
        <w:tc>
          <w:tcPr>
            <w:tcW w:w="2438" w:type="dxa"/>
          </w:tcPr>
          <w:p w14:paraId="7D50FC4C" w14:textId="5E1F2D2D" w:rsidR="00B15776" w:rsidRDefault="00B15776" w:rsidP="00B1577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6EBDAAF" w14:textId="74368EA0" w:rsidR="00B15776" w:rsidRDefault="00B15776" w:rsidP="00B15776">
            <w:pPr>
              <w:pStyle w:val="PARAGRAPH"/>
              <w:ind w:firstLine="0"/>
              <w:rPr>
                <w:rFonts w:ascii="Palatino" w:hAnsi="Palatino"/>
                <w:sz w:val="18"/>
                <w:szCs w:val="18"/>
              </w:rPr>
            </w:pPr>
            <w:r>
              <w:rPr>
                <w:rFonts w:ascii="Palatino" w:hAnsi="Palatino"/>
                <w:sz w:val="18"/>
                <w:szCs w:val="18"/>
              </w:rPr>
              <w:t>0.98</w:t>
            </w:r>
          </w:p>
        </w:tc>
      </w:tr>
      <w:tr w:rsidR="00B15776" w:rsidRPr="009F34AD" w14:paraId="28A46699" w14:textId="77777777" w:rsidTr="005D3F6C">
        <w:tc>
          <w:tcPr>
            <w:tcW w:w="2438" w:type="dxa"/>
          </w:tcPr>
          <w:p w14:paraId="62942BDC" w14:textId="77777777" w:rsidR="00B15776" w:rsidRPr="009F34AD" w:rsidRDefault="00B15776" w:rsidP="00B15776">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B15776" w:rsidRPr="009F34AD" w:rsidRDefault="00B15776" w:rsidP="00B15776">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57628EB1" w14:textId="77777777" w:rsidR="00C611A1" w:rsidRDefault="001D4294" w:rsidP="00C611A1">
      <w:pPr>
        <w:pStyle w:val="PARAGRAPH"/>
        <w:keepNext/>
        <w:ind w:firstLine="0"/>
      </w:pPr>
      <w:r>
        <w:rPr>
          <w:rFonts w:ascii="Palatino" w:hAnsi="Palatino"/>
          <w:noProof/>
          <w:sz w:val="18"/>
          <w:szCs w:val="18"/>
        </w:rPr>
        <w:drawing>
          <wp:inline distT="0" distB="0" distL="0" distR="0" wp14:anchorId="395C077D" wp14:editId="3BFDA7BA">
            <wp:extent cx="3103245" cy="1810385"/>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5D69522" w14:textId="7FF7259B" w:rsidR="00063C45" w:rsidRPr="00063C45" w:rsidRDefault="00C611A1" w:rsidP="00C611A1">
      <w:pPr>
        <w:pStyle w:val="Caption"/>
        <w:rPr>
          <w:rFonts w:ascii="Palatino" w:hAnsi="Palatino"/>
          <w:sz w:val="19"/>
          <w:szCs w:val="19"/>
        </w:rPr>
      </w:pPr>
      <w:r>
        <w:t xml:space="preserve">Figure </w:t>
      </w:r>
      <w:r w:rsidR="00C35EF2">
        <w:t>1</w:t>
      </w:r>
      <w:r w:rsidR="00CF7742">
        <w:t>3</w:t>
      </w:r>
      <w:r>
        <w:t xml:space="preserve">: ROAD Most Relevant First scores across various percentiles of pixel </w:t>
      </w:r>
      <w:proofErr w:type="spellStart"/>
      <w:r>
        <w:t>importances</w:t>
      </w:r>
      <w:proofErr w:type="spellEnd"/>
      <w:r>
        <w:t xml:space="preserve"> for EfficientNetB0</w:t>
      </w:r>
    </w:p>
    <w:p w14:paraId="1257BC3A" w14:textId="6D0D620D"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w:t>
      </w:r>
      <w:r w:rsidR="00AE1794">
        <w:rPr>
          <w:rFonts w:ascii="Palatino" w:hAnsi="Palatino"/>
          <w:sz w:val="18"/>
          <w:szCs w:val="18"/>
        </w:rPr>
        <w:t xml:space="preserve">top 50% </w:t>
      </w:r>
      <w:r>
        <w:rPr>
          <w:rFonts w:ascii="Palatino" w:hAnsi="Palatino"/>
          <w:sz w:val="18"/>
          <w:szCs w:val="18"/>
        </w:rPr>
        <w:t xml:space="preserve">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68834C46" w:rsidR="00DF6768" w:rsidRDefault="00DF6768" w:rsidP="00DF6768">
      <w:pPr>
        <w:pStyle w:val="PARAGRAPH"/>
        <w:ind w:firstLine="0"/>
        <w:rPr>
          <w:rFonts w:ascii="Palatino" w:hAnsi="Palatino"/>
          <w:sz w:val="19"/>
          <w:szCs w:val="19"/>
        </w:rPr>
      </w:pPr>
      <w:r w:rsidRPr="00EF14D8">
        <w:rPr>
          <w:rFonts w:ascii="Palatino" w:hAnsi="Palatino"/>
          <w:sz w:val="19"/>
          <w:szCs w:val="19"/>
        </w:rPr>
        <w:t xml:space="preserve">The following results were achieved by the proposed </w:t>
      </w:r>
      <w:r w:rsidR="00A952AB" w:rsidRPr="00EF14D8">
        <w:rPr>
          <w:rFonts w:ascii="Palatino" w:hAnsi="Palatino"/>
          <w:sz w:val="19"/>
          <w:szCs w:val="19"/>
        </w:rPr>
        <w:t>ensemble</w:t>
      </w:r>
      <w:r w:rsidRPr="00EF14D8">
        <w:rPr>
          <w:rFonts w:ascii="Palatino" w:hAnsi="Palatino"/>
          <w:sz w:val="19"/>
          <w:szCs w:val="19"/>
        </w:rPr>
        <w:t xml:space="preserve"> model in this paper:</w:t>
      </w:r>
    </w:p>
    <w:p w14:paraId="1AA36CB0" w14:textId="6979AF9B" w:rsidR="002959DD" w:rsidRPr="00EF14D8" w:rsidRDefault="002959DD" w:rsidP="002959DD">
      <w:pPr>
        <w:pStyle w:val="PARAGRAPHnoindent"/>
      </w:pPr>
    </w:p>
    <w:p w14:paraId="657F574D" w14:textId="0DCB4D69" w:rsidR="00831CA2" w:rsidRDefault="00831CA2" w:rsidP="00831CA2">
      <w:pPr>
        <w:pStyle w:val="Caption"/>
        <w:keepNext/>
      </w:pPr>
      <w:r>
        <w:t xml:space="preserve">Table </w:t>
      </w:r>
      <w:r>
        <w:fldChar w:fldCharType="begin"/>
      </w:r>
      <w:r>
        <w:instrText xml:space="preserve"> SEQ Table \* ARABIC </w:instrText>
      </w:r>
      <w:r>
        <w:fldChar w:fldCharType="separate"/>
      </w:r>
      <w:r w:rsidR="00BD1DDD">
        <w:rPr>
          <w:noProof/>
        </w:rPr>
        <w:t>14</w:t>
      </w:r>
      <w:r>
        <w:fldChar w:fldCharType="end"/>
      </w:r>
      <w:r>
        <w:t>: Classification Report for Proposed Ensemble Method</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31CA2" w14:paraId="50EEF36E" w14:textId="77777777" w:rsidTr="00B0624E">
        <w:trPr>
          <w:trHeight w:val="310"/>
        </w:trPr>
        <w:tc>
          <w:tcPr>
            <w:tcW w:w="1024" w:type="dxa"/>
            <w:tcBorders>
              <w:bottom w:val="single" w:sz="4" w:space="0" w:color="auto"/>
              <w:right w:val="single" w:sz="4" w:space="0" w:color="auto"/>
            </w:tcBorders>
          </w:tcPr>
          <w:p w14:paraId="0AEDE89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6400FF16"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546D01A"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8AA3881"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5469C8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Support</w:t>
            </w:r>
          </w:p>
        </w:tc>
      </w:tr>
      <w:tr w:rsidR="00831CA2" w14:paraId="606E66BD" w14:textId="77777777" w:rsidTr="00B0624E">
        <w:trPr>
          <w:trHeight w:val="277"/>
        </w:trPr>
        <w:tc>
          <w:tcPr>
            <w:tcW w:w="1024" w:type="dxa"/>
            <w:tcBorders>
              <w:top w:val="single" w:sz="4" w:space="0" w:color="auto"/>
              <w:right w:val="single" w:sz="4" w:space="0" w:color="auto"/>
            </w:tcBorders>
          </w:tcPr>
          <w:p w14:paraId="79FD926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0FE5A820" w14:textId="0006B158"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970" w:type="dxa"/>
            <w:tcBorders>
              <w:top w:val="single" w:sz="4" w:space="0" w:color="auto"/>
            </w:tcBorders>
          </w:tcPr>
          <w:p w14:paraId="786F841A" w14:textId="4D7C15BD"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5</w:t>
            </w:r>
          </w:p>
        </w:tc>
        <w:tc>
          <w:tcPr>
            <w:tcW w:w="1021" w:type="dxa"/>
            <w:tcBorders>
              <w:top w:val="single" w:sz="4" w:space="0" w:color="auto"/>
            </w:tcBorders>
          </w:tcPr>
          <w:p w14:paraId="692BC74A" w14:textId="77777777" w:rsidR="00831CA2" w:rsidRPr="001136D4" w:rsidRDefault="00831CA2"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4F8946D0" w14:textId="38FDCEF4" w:rsidR="00831CA2" w:rsidRPr="001136D4" w:rsidRDefault="00831CA2" w:rsidP="00B0624E">
            <w:pPr>
              <w:pStyle w:val="PARAGRAPH"/>
              <w:ind w:firstLine="0"/>
              <w:rPr>
                <w:rFonts w:ascii="Palatino" w:hAnsi="Palatino"/>
                <w:sz w:val="16"/>
                <w:szCs w:val="16"/>
              </w:rPr>
            </w:pPr>
            <w:r>
              <w:rPr>
                <w:rFonts w:ascii="Palatino" w:hAnsi="Palatino"/>
                <w:sz w:val="16"/>
                <w:szCs w:val="16"/>
              </w:rPr>
              <w:t>505</w:t>
            </w:r>
          </w:p>
        </w:tc>
      </w:tr>
      <w:tr w:rsidR="00831CA2" w14:paraId="1C302334" w14:textId="77777777" w:rsidTr="00B0624E">
        <w:trPr>
          <w:trHeight w:val="232"/>
        </w:trPr>
        <w:tc>
          <w:tcPr>
            <w:tcW w:w="1024" w:type="dxa"/>
            <w:tcBorders>
              <w:right w:val="single" w:sz="4" w:space="0" w:color="auto"/>
            </w:tcBorders>
          </w:tcPr>
          <w:p w14:paraId="06683DF3"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681D4C39" w14:textId="259E4FAD"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9</w:t>
            </w:r>
          </w:p>
        </w:tc>
        <w:tc>
          <w:tcPr>
            <w:tcW w:w="970" w:type="dxa"/>
          </w:tcPr>
          <w:p w14:paraId="47020258" w14:textId="0F43E009"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3320C96E" w14:textId="3BE50203"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8</w:t>
            </w:r>
          </w:p>
        </w:tc>
        <w:tc>
          <w:tcPr>
            <w:tcW w:w="871" w:type="dxa"/>
          </w:tcPr>
          <w:p w14:paraId="0BDC442D" w14:textId="0B91066D" w:rsidR="00831CA2" w:rsidRPr="001136D4" w:rsidRDefault="00831CA2" w:rsidP="00B0624E">
            <w:pPr>
              <w:pStyle w:val="PARAGRAPH"/>
              <w:ind w:firstLine="0"/>
              <w:rPr>
                <w:rFonts w:ascii="Palatino" w:hAnsi="Palatino"/>
                <w:sz w:val="16"/>
                <w:szCs w:val="16"/>
              </w:rPr>
            </w:pPr>
            <w:r>
              <w:rPr>
                <w:rFonts w:ascii="Palatino" w:hAnsi="Palatino"/>
                <w:sz w:val="16"/>
                <w:szCs w:val="16"/>
              </w:rPr>
              <w:t>496</w:t>
            </w:r>
          </w:p>
        </w:tc>
      </w:tr>
      <w:tr w:rsidR="00831CA2" w14:paraId="08A384DB" w14:textId="77777777" w:rsidTr="00B0624E">
        <w:trPr>
          <w:trHeight w:val="195"/>
        </w:trPr>
        <w:tc>
          <w:tcPr>
            <w:tcW w:w="1024" w:type="dxa"/>
            <w:tcBorders>
              <w:bottom w:val="single" w:sz="4" w:space="0" w:color="auto"/>
              <w:right w:val="single" w:sz="4" w:space="0" w:color="auto"/>
            </w:tcBorders>
          </w:tcPr>
          <w:p w14:paraId="7DC345D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75B8C5E" w14:textId="6401484A"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3</w:t>
            </w:r>
          </w:p>
        </w:tc>
        <w:tc>
          <w:tcPr>
            <w:tcW w:w="970" w:type="dxa"/>
          </w:tcPr>
          <w:p w14:paraId="1E24D9C7" w14:textId="6B77688F"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1021" w:type="dxa"/>
          </w:tcPr>
          <w:p w14:paraId="06C362CA" w14:textId="2E9A5F95"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1</w:t>
            </w:r>
          </w:p>
        </w:tc>
        <w:tc>
          <w:tcPr>
            <w:tcW w:w="871" w:type="dxa"/>
          </w:tcPr>
          <w:p w14:paraId="10B19B67" w14:textId="2801D5F4" w:rsidR="00831CA2" w:rsidRPr="001136D4" w:rsidRDefault="00831CA2" w:rsidP="00B0624E">
            <w:pPr>
              <w:pStyle w:val="PARAGRAPH"/>
              <w:ind w:firstLine="0"/>
              <w:rPr>
                <w:rFonts w:ascii="Palatino" w:hAnsi="Palatino"/>
                <w:sz w:val="16"/>
                <w:szCs w:val="16"/>
              </w:rPr>
            </w:pPr>
            <w:r>
              <w:rPr>
                <w:rFonts w:ascii="Palatino" w:hAnsi="Palatino"/>
                <w:sz w:val="16"/>
                <w:szCs w:val="16"/>
              </w:rPr>
              <w:t>499</w:t>
            </w:r>
          </w:p>
        </w:tc>
      </w:tr>
    </w:tbl>
    <w:p w14:paraId="1194E9AC" w14:textId="77777777" w:rsidR="00831CA2" w:rsidRDefault="00831CA2" w:rsidP="002A5C7F">
      <w:pPr>
        <w:pStyle w:val="PARAGRAPHnoindent"/>
        <w:rPr>
          <w:rFonts w:ascii="Palatino" w:hAnsi="Palatino"/>
          <w:sz w:val="18"/>
          <w:szCs w:val="18"/>
        </w:rPr>
      </w:pPr>
    </w:p>
    <w:p w14:paraId="41C703E9" w14:textId="77777777" w:rsidR="00831CA2" w:rsidRDefault="00831CA2" w:rsidP="002A5C7F">
      <w:pPr>
        <w:pStyle w:val="PARAGRAPHnoindent"/>
        <w:rPr>
          <w:rFonts w:ascii="Palatino" w:hAnsi="Palatino"/>
          <w:sz w:val="18"/>
          <w:szCs w:val="18"/>
        </w:rPr>
      </w:pPr>
    </w:p>
    <w:p w14:paraId="470668DC" w14:textId="18D51659" w:rsidR="002A5C7F" w:rsidRPr="00EF14D8" w:rsidRDefault="0097040E" w:rsidP="002A5C7F">
      <w:pPr>
        <w:pStyle w:val="PARAGRAPHnoindent"/>
        <w:rPr>
          <w:rFonts w:ascii="Palatino" w:hAnsi="Palatino"/>
          <w:sz w:val="18"/>
          <w:szCs w:val="18"/>
        </w:rPr>
      </w:pPr>
      <w:r w:rsidRPr="00EF14D8">
        <w:rPr>
          <w:rFonts w:ascii="Palatino" w:hAnsi="Palatino"/>
          <w:sz w:val="18"/>
          <w:szCs w:val="18"/>
        </w:rPr>
        <w:t xml:space="preserve">This shows that our proposed hierarchical architecture </w:t>
      </w:r>
      <w:proofErr w:type="gramStart"/>
      <w:r w:rsidRPr="00EF14D8">
        <w:rPr>
          <w:rFonts w:ascii="Palatino" w:hAnsi="Palatino"/>
          <w:sz w:val="18"/>
          <w:szCs w:val="18"/>
        </w:rPr>
        <w:t>is able to</w:t>
      </w:r>
      <w:proofErr w:type="gramEnd"/>
      <w:r w:rsidRPr="00EF14D8">
        <w:rPr>
          <w:rFonts w:ascii="Palatino" w:hAnsi="Palatino"/>
          <w:sz w:val="18"/>
          <w:szCs w:val="18"/>
        </w:rPr>
        <w:t xml:space="preserve"> achieve 8</w:t>
      </w:r>
      <w:r w:rsidR="00EF14D8" w:rsidRPr="00EF14D8">
        <w:rPr>
          <w:rFonts w:ascii="Palatino" w:hAnsi="Palatino"/>
          <w:sz w:val="18"/>
          <w:szCs w:val="18"/>
        </w:rPr>
        <w:t>7</w:t>
      </w:r>
      <w:r w:rsidRPr="00EF14D8">
        <w:rPr>
          <w:rFonts w:ascii="Palatino" w:hAnsi="Palatino"/>
          <w:sz w:val="18"/>
          <w:szCs w:val="18"/>
        </w:rPr>
        <w:t>% on the test set.</w:t>
      </w:r>
      <w:r w:rsidR="002A5C7F" w:rsidRPr="00EF14D8">
        <w:rPr>
          <w:rFonts w:ascii="Palatino" w:hAnsi="Palatino"/>
          <w:sz w:val="18"/>
          <w:szCs w:val="18"/>
        </w:rPr>
        <w:t xml:space="preserve"> </w:t>
      </w:r>
      <w:r w:rsidR="009E3E33" w:rsidRPr="00EF14D8">
        <w:rPr>
          <w:rFonts w:ascii="Palatino" w:hAnsi="Palatino"/>
          <w:sz w:val="18"/>
          <w:szCs w:val="18"/>
        </w:rPr>
        <w:t>This is a higher accuracy performance than the other 4 state-of-the-art models on the test set.</w:t>
      </w:r>
    </w:p>
    <w:p w14:paraId="0177163B" w14:textId="60F0E275" w:rsidR="00552815" w:rsidRPr="00EF14D8" w:rsidRDefault="00E9727D" w:rsidP="00223447">
      <w:pPr>
        <w:pStyle w:val="PARAGRAPHnoindent"/>
        <w:rPr>
          <w:rFonts w:ascii="Palatino" w:hAnsi="Palatino"/>
          <w:sz w:val="19"/>
          <w:szCs w:val="19"/>
        </w:rPr>
      </w:pPr>
      <w:r w:rsidRPr="00EF14D8">
        <w:rPr>
          <w:rFonts w:ascii="Palatino" w:hAnsi="Palatino"/>
          <w:sz w:val="19"/>
          <w:szCs w:val="19"/>
        </w:rPr>
        <w:t>The confusion matrix can be seen below:</w:t>
      </w:r>
    </w:p>
    <w:p w14:paraId="66DDF234" w14:textId="77777777" w:rsidR="00321607" w:rsidRPr="00EF14D8" w:rsidRDefault="00321607" w:rsidP="00DF63C6">
      <w:pPr>
        <w:pStyle w:val="PARAGRAPH"/>
        <w:ind w:firstLine="0"/>
      </w:pPr>
    </w:p>
    <w:p w14:paraId="79E417E3" w14:textId="42EBA677" w:rsidR="0001560E" w:rsidRDefault="0001560E" w:rsidP="0001560E">
      <w:pPr>
        <w:pStyle w:val="Caption"/>
        <w:keepNext/>
      </w:pPr>
      <w:r>
        <w:t xml:space="preserve">Table </w:t>
      </w:r>
      <w:r>
        <w:fldChar w:fldCharType="begin"/>
      </w:r>
      <w:r>
        <w:instrText xml:space="preserve"> SEQ Table \* ARABIC </w:instrText>
      </w:r>
      <w:r>
        <w:fldChar w:fldCharType="separate"/>
      </w:r>
      <w:r w:rsidR="00BD1DDD">
        <w:rPr>
          <w:noProof/>
        </w:rPr>
        <w:t>15</w:t>
      </w:r>
      <w:r>
        <w:fldChar w:fldCharType="end"/>
      </w:r>
      <w:r>
        <w:t>: Confusion Matrix for Proposed Ensemble Method</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EF14D8" w14:paraId="7FE49821" w14:textId="77777777" w:rsidTr="008E356B">
        <w:trPr>
          <w:trHeight w:val="198"/>
        </w:trPr>
        <w:tc>
          <w:tcPr>
            <w:tcW w:w="641" w:type="dxa"/>
          </w:tcPr>
          <w:p w14:paraId="38AFD1B9" w14:textId="77777777" w:rsidR="002D25A1" w:rsidRPr="00EF14D8" w:rsidRDefault="002D25A1" w:rsidP="005D3F6C">
            <w:pPr>
              <w:pStyle w:val="PARAGRAPH"/>
              <w:ind w:firstLine="0"/>
              <w:rPr>
                <w:rFonts w:ascii="Palatino" w:hAnsi="Palatino"/>
                <w:sz w:val="15"/>
                <w:szCs w:val="15"/>
              </w:rPr>
            </w:pPr>
          </w:p>
        </w:tc>
        <w:tc>
          <w:tcPr>
            <w:tcW w:w="1115" w:type="dxa"/>
          </w:tcPr>
          <w:p w14:paraId="4C0D7DB9" w14:textId="77777777" w:rsidR="002D25A1" w:rsidRPr="00EF14D8" w:rsidRDefault="002D25A1" w:rsidP="005D3F6C">
            <w:pPr>
              <w:pStyle w:val="PARAGRAPH"/>
              <w:ind w:firstLine="0"/>
              <w:rPr>
                <w:rFonts w:ascii="Palatino" w:hAnsi="Palatino"/>
                <w:sz w:val="15"/>
                <w:szCs w:val="15"/>
              </w:rPr>
            </w:pPr>
          </w:p>
        </w:tc>
        <w:tc>
          <w:tcPr>
            <w:tcW w:w="983" w:type="dxa"/>
          </w:tcPr>
          <w:p w14:paraId="3C9D020A" w14:textId="77777777" w:rsidR="002D25A1" w:rsidRPr="00EF14D8" w:rsidRDefault="002D25A1" w:rsidP="005D3F6C">
            <w:pPr>
              <w:pStyle w:val="PARAGRAPH"/>
              <w:ind w:firstLine="0"/>
              <w:rPr>
                <w:rFonts w:ascii="Palatino" w:hAnsi="Palatino"/>
                <w:sz w:val="15"/>
                <w:szCs w:val="15"/>
              </w:rPr>
            </w:pPr>
          </w:p>
        </w:tc>
        <w:tc>
          <w:tcPr>
            <w:tcW w:w="1194" w:type="dxa"/>
          </w:tcPr>
          <w:p w14:paraId="6E641FAF" w14:textId="5FA3681D" w:rsidR="002D25A1" w:rsidRPr="00EF14D8" w:rsidRDefault="0032160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220658D" w14:textId="77777777" w:rsidR="002D25A1" w:rsidRPr="00EF14D8" w:rsidRDefault="002D25A1" w:rsidP="005D3F6C">
            <w:pPr>
              <w:pStyle w:val="PARAGRAPH"/>
              <w:ind w:firstLine="0"/>
              <w:rPr>
                <w:rFonts w:ascii="Palatino" w:hAnsi="Palatino"/>
                <w:sz w:val="15"/>
                <w:szCs w:val="15"/>
              </w:rPr>
            </w:pPr>
          </w:p>
        </w:tc>
      </w:tr>
      <w:tr w:rsidR="002D25A1" w:rsidRPr="00EF14D8" w14:paraId="39017CED" w14:textId="77777777" w:rsidTr="008E356B">
        <w:trPr>
          <w:trHeight w:val="273"/>
        </w:trPr>
        <w:tc>
          <w:tcPr>
            <w:tcW w:w="641" w:type="dxa"/>
          </w:tcPr>
          <w:p w14:paraId="7FAD15E2" w14:textId="77777777" w:rsidR="002D25A1" w:rsidRPr="00EF14D8" w:rsidRDefault="002D25A1" w:rsidP="005D3F6C">
            <w:pPr>
              <w:pStyle w:val="PARAGRAPH"/>
              <w:ind w:firstLine="0"/>
              <w:rPr>
                <w:rFonts w:ascii="Palatino" w:hAnsi="Palatino"/>
                <w:sz w:val="15"/>
                <w:szCs w:val="15"/>
              </w:rPr>
            </w:pPr>
          </w:p>
        </w:tc>
        <w:tc>
          <w:tcPr>
            <w:tcW w:w="1115" w:type="dxa"/>
          </w:tcPr>
          <w:p w14:paraId="2E2D6E85" w14:textId="77777777" w:rsidR="002D25A1" w:rsidRPr="00EF14D8" w:rsidRDefault="002D25A1" w:rsidP="005D3F6C">
            <w:pPr>
              <w:pStyle w:val="PARAGRAPH"/>
              <w:ind w:firstLine="0"/>
              <w:rPr>
                <w:rFonts w:ascii="Palatino" w:hAnsi="Palatino"/>
                <w:sz w:val="15"/>
                <w:szCs w:val="15"/>
              </w:rPr>
            </w:pPr>
          </w:p>
        </w:tc>
        <w:tc>
          <w:tcPr>
            <w:tcW w:w="983" w:type="dxa"/>
          </w:tcPr>
          <w:p w14:paraId="1FF5C20E"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1194" w:type="dxa"/>
          </w:tcPr>
          <w:p w14:paraId="32224F7B"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49" w:type="dxa"/>
          </w:tcPr>
          <w:p w14:paraId="694FE498"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r>
      <w:tr w:rsidR="002D25A1" w:rsidRPr="00EF14D8" w14:paraId="2C6176EE" w14:textId="77777777" w:rsidTr="008E356B">
        <w:trPr>
          <w:trHeight w:val="276"/>
        </w:trPr>
        <w:tc>
          <w:tcPr>
            <w:tcW w:w="641" w:type="dxa"/>
          </w:tcPr>
          <w:p w14:paraId="0922648C" w14:textId="77777777" w:rsidR="002D25A1" w:rsidRPr="00EF14D8" w:rsidRDefault="002D25A1" w:rsidP="005D3F6C">
            <w:pPr>
              <w:pStyle w:val="PARAGRAPH"/>
              <w:ind w:firstLine="0"/>
              <w:rPr>
                <w:rFonts w:ascii="Palatino" w:hAnsi="Palatino"/>
                <w:sz w:val="15"/>
                <w:szCs w:val="15"/>
              </w:rPr>
            </w:pPr>
          </w:p>
        </w:tc>
        <w:tc>
          <w:tcPr>
            <w:tcW w:w="1115" w:type="dxa"/>
          </w:tcPr>
          <w:p w14:paraId="0777F72D"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983" w:type="dxa"/>
            <w:shd w:val="clear" w:color="auto" w:fill="auto"/>
          </w:tcPr>
          <w:p w14:paraId="20522230" w14:textId="48CC6A42"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427</w:t>
            </w:r>
          </w:p>
        </w:tc>
        <w:tc>
          <w:tcPr>
            <w:tcW w:w="1194" w:type="dxa"/>
            <w:shd w:val="clear" w:color="auto" w:fill="auto"/>
          </w:tcPr>
          <w:p w14:paraId="09F63EB1" w14:textId="0A269C98" w:rsidR="002D25A1" w:rsidRPr="00EF14D8" w:rsidRDefault="00F33314" w:rsidP="005D3F6C">
            <w:pPr>
              <w:pStyle w:val="PARAGRAPH"/>
              <w:ind w:firstLine="0"/>
              <w:rPr>
                <w:rFonts w:ascii="Palatino" w:hAnsi="Palatino"/>
                <w:sz w:val="15"/>
                <w:szCs w:val="15"/>
              </w:rPr>
            </w:pPr>
            <w:r>
              <w:rPr>
                <w:rFonts w:ascii="Palatino" w:hAnsi="Palatino"/>
                <w:sz w:val="15"/>
                <w:szCs w:val="15"/>
              </w:rPr>
              <w:t>5</w:t>
            </w:r>
          </w:p>
        </w:tc>
        <w:tc>
          <w:tcPr>
            <w:tcW w:w="949" w:type="dxa"/>
            <w:shd w:val="clear" w:color="auto" w:fill="auto"/>
          </w:tcPr>
          <w:p w14:paraId="46CFC911" w14:textId="55F17B97" w:rsidR="002D25A1" w:rsidRPr="00EF14D8" w:rsidRDefault="00F33314" w:rsidP="005D3F6C">
            <w:pPr>
              <w:pStyle w:val="PARAGRAPH"/>
              <w:ind w:firstLine="0"/>
              <w:rPr>
                <w:rFonts w:ascii="Palatino" w:hAnsi="Palatino"/>
                <w:sz w:val="15"/>
                <w:szCs w:val="15"/>
              </w:rPr>
            </w:pPr>
            <w:r>
              <w:rPr>
                <w:rFonts w:ascii="Palatino" w:hAnsi="Palatino"/>
                <w:sz w:val="15"/>
                <w:szCs w:val="15"/>
              </w:rPr>
              <w:t>73</w:t>
            </w:r>
          </w:p>
        </w:tc>
      </w:tr>
      <w:tr w:rsidR="002D25A1" w:rsidRPr="00EF14D8" w14:paraId="63411445" w14:textId="77777777" w:rsidTr="008E356B">
        <w:trPr>
          <w:trHeight w:val="408"/>
        </w:trPr>
        <w:tc>
          <w:tcPr>
            <w:tcW w:w="641" w:type="dxa"/>
          </w:tcPr>
          <w:p w14:paraId="321C5590" w14:textId="727EB8DA" w:rsidR="002D25A1" w:rsidRPr="00EF14D8" w:rsidRDefault="00394770"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040B4BA2"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83" w:type="dxa"/>
            <w:shd w:val="clear" w:color="auto" w:fill="auto"/>
          </w:tcPr>
          <w:p w14:paraId="406142EB" w14:textId="2DD77BA8" w:rsidR="002D25A1" w:rsidRPr="00EF14D8" w:rsidRDefault="00140177" w:rsidP="005D3F6C">
            <w:pPr>
              <w:pStyle w:val="PARAGRAPH"/>
              <w:ind w:firstLine="0"/>
              <w:rPr>
                <w:rFonts w:ascii="Palatino" w:hAnsi="Palatino"/>
                <w:sz w:val="15"/>
                <w:szCs w:val="15"/>
              </w:rPr>
            </w:pPr>
            <w:r w:rsidRPr="00EF14D8">
              <w:rPr>
                <w:rFonts w:ascii="Palatino" w:hAnsi="Palatino"/>
                <w:sz w:val="15"/>
                <w:szCs w:val="15"/>
              </w:rPr>
              <w:t>7</w:t>
            </w:r>
          </w:p>
        </w:tc>
        <w:tc>
          <w:tcPr>
            <w:tcW w:w="1194" w:type="dxa"/>
            <w:shd w:val="clear" w:color="auto" w:fill="auto"/>
          </w:tcPr>
          <w:p w14:paraId="6E510CA2" w14:textId="04BDCF32" w:rsidR="002D25A1" w:rsidRPr="008E356B" w:rsidRDefault="002D25A1" w:rsidP="005D3F6C">
            <w:pPr>
              <w:pStyle w:val="PARAGRAPH"/>
              <w:ind w:firstLine="0"/>
              <w:rPr>
                <w:rFonts w:ascii="Palatino" w:hAnsi="Palatino"/>
                <w:b/>
                <w:bCs/>
                <w:sz w:val="15"/>
                <w:szCs w:val="15"/>
              </w:rPr>
            </w:pPr>
            <w:r w:rsidRPr="008E356B">
              <w:rPr>
                <w:rFonts w:ascii="Palatino" w:hAnsi="Palatino"/>
                <w:b/>
                <w:bCs/>
                <w:sz w:val="15"/>
                <w:szCs w:val="15"/>
              </w:rPr>
              <w:t>4</w:t>
            </w:r>
            <w:r w:rsidR="00F33314" w:rsidRPr="008E356B">
              <w:rPr>
                <w:rFonts w:ascii="Palatino" w:hAnsi="Palatino"/>
                <w:b/>
                <w:bCs/>
                <w:sz w:val="15"/>
                <w:szCs w:val="15"/>
              </w:rPr>
              <w:t>82</w:t>
            </w:r>
          </w:p>
        </w:tc>
        <w:tc>
          <w:tcPr>
            <w:tcW w:w="949" w:type="dxa"/>
            <w:shd w:val="clear" w:color="auto" w:fill="auto"/>
          </w:tcPr>
          <w:p w14:paraId="365E85D5" w14:textId="720D2DC1" w:rsidR="002D25A1" w:rsidRPr="00EF14D8" w:rsidRDefault="00F33314" w:rsidP="005D3F6C">
            <w:pPr>
              <w:pStyle w:val="PARAGRAPH"/>
              <w:ind w:firstLine="0"/>
              <w:rPr>
                <w:rFonts w:ascii="Palatino" w:hAnsi="Palatino"/>
                <w:sz w:val="15"/>
                <w:szCs w:val="15"/>
              </w:rPr>
            </w:pPr>
            <w:r>
              <w:rPr>
                <w:rFonts w:ascii="Palatino" w:hAnsi="Palatino"/>
                <w:sz w:val="15"/>
                <w:szCs w:val="15"/>
              </w:rPr>
              <w:t>7</w:t>
            </w:r>
          </w:p>
        </w:tc>
      </w:tr>
      <w:tr w:rsidR="002D25A1" w:rsidRPr="00EF14D8" w14:paraId="6A382FB2" w14:textId="77777777" w:rsidTr="008E356B">
        <w:trPr>
          <w:trHeight w:val="272"/>
        </w:trPr>
        <w:tc>
          <w:tcPr>
            <w:tcW w:w="641" w:type="dxa"/>
          </w:tcPr>
          <w:p w14:paraId="52B37761" w14:textId="77777777" w:rsidR="002D25A1" w:rsidRPr="00EF14D8" w:rsidRDefault="002D25A1" w:rsidP="005D3F6C">
            <w:pPr>
              <w:pStyle w:val="PARAGRAPH"/>
              <w:ind w:firstLine="0"/>
              <w:rPr>
                <w:rFonts w:ascii="Palatino" w:hAnsi="Palatino"/>
                <w:sz w:val="15"/>
                <w:szCs w:val="15"/>
              </w:rPr>
            </w:pPr>
          </w:p>
        </w:tc>
        <w:tc>
          <w:tcPr>
            <w:tcW w:w="1115" w:type="dxa"/>
          </w:tcPr>
          <w:p w14:paraId="49F795AF"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c>
          <w:tcPr>
            <w:tcW w:w="983" w:type="dxa"/>
            <w:shd w:val="clear" w:color="auto" w:fill="auto"/>
          </w:tcPr>
          <w:p w14:paraId="3A36456C" w14:textId="1E1EF571" w:rsidR="002D25A1" w:rsidRPr="00EF14D8" w:rsidRDefault="00F33314" w:rsidP="005D3F6C">
            <w:pPr>
              <w:pStyle w:val="PARAGRAPH"/>
              <w:ind w:firstLine="0"/>
              <w:rPr>
                <w:rFonts w:ascii="Palatino" w:hAnsi="Palatino"/>
                <w:sz w:val="15"/>
                <w:szCs w:val="15"/>
              </w:rPr>
            </w:pPr>
            <w:r>
              <w:rPr>
                <w:rFonts w:ascii="Palatino" w:hAnsi="Palatino"/>
                <w:sz w:val="15"/>
                <w:szCs w:val="15"/>
              </w:rPr>
              <w:t>100</w:t>
            </w:r>
          </w:p>
        </w:tc>
        <w:tc>
          <w:tcPr>
            <w:tcW w:w="1194" w:type="dxa"/>
            <w:shd w:val="clear" w:color="auto" w:fill="auto"/>
          </w:tcPr>
          <w:p w14:paraId="4F121AD2" w14:textId="46840206" w:rsidR="002D25A1" w:rsidRPr="00EF14D8" w:rsidRDefault="00F33314" w:rsidP="005D3F6C">
            <w:pPr>
              <w:pStyle w:val="PARAGRAPH"/>
              <w:ind w:firstLine="0"/>
              <w:rPr>
                <w:rFonts w:ascii="Palatino" w:hAnsi="Palatino"/>
                <w:sz w:val="15"/>
                <w:szCs w:val="15"/>
              </w:rPr>
            </w:pPr>
            <w:r>
              <w:rPr>
                <w:rFonts w:ascii="Palatino" w:hAnsi="Palatino"/>
                <w:sz w:val="15"/>
                <w:szCs w:val="15"/>
              </w:rPr>
              <w:t>2</w:t>
            </w:r>
          </w:p>
        </w:tc>
        <w:tc>
          <w:tcPr>
            <w:tcW w:w="949" w:type="dxa"/>
            <w:shd w:val="clear" w:color="auto" w:fill="auto"/>
          </w:tcPr>
          <w:p w14:paraId="049BDB49" w14:textId="765EA47A"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397</w:t>
            </w:r>
          </w:p>
        </w:tc>
      </w:tr>
    </w:tbl>
    <w:p w14:paraId="13382A4C" w14:textId="77777777" w:rsidR="001824D7" w:rsidRPr="00EF14D8" w:rsidRDefault="001824D7" w:rsidP="00870EDE">
      <w:pPr>
        <w:pStyle w:val="PARAGRAPH"/>
        <w:ind w:firstLine="0"/>
        <w:rPr>
          <w:rFonts w:ascii="Palatino" w:hAnsi="Palatino"/>
          <w:b/>
          <w:bCs/>
          <w:sz w:val="19"/>
          <w:szCs w:val="19"/>
        </w:rPr>
      </w:pPr>
    </w:p>
    <w:p w14:paraId="4714E27E" w14:textId="181BE1B6" w:rsidR="00870EDE" w:rsidRPr="00EF14D8" w:rsidRDefault="001C1993" w:rsidP="00870EDE">
      <w:pPr>
        <w:pStyle w:val="PARAGRAPH"/>
        <w:ind w:firstLine="0"/>
        <w:rPr>
          <w:rFonts w:ascii="Palatino" w:hAnsi="Palatino"/>
          <w:sz w:val="18"/>
          <w:szCs w:val="18"/>
        </w:rPr>
      </w:pPr>
      <w:r w:rsidRPr="00EF14D8">
        <w:rPr>
          <w:rFonts w:ascii="Palatino" w:hAnsi="Palatino"/>
          <w:sz w:val="18"/>
          <w:szCs w:val="18"/>
        </w:rPr>
        <w:t xml:space="preserve">This </w:t>
      </w:r>
      <w:r w:rsidR="00E934D8">
        <w:rPr>
          <w:rFonts w:ascii="Palatino" w:hAnsi="Palatino"/>
          <w:sz w:val="18"/>
          <w:szCs w:val="18"/>
        </w:rPr>
        <w:t>classification</w:t>
      </w:r>
      <w:r w:rsidRPr="00EF14D8">
        <w:rPr>
          <w:rFonts w:ascii="Palatino" w:hAnsi="Palatino"/>
          <w:sz w:val="18"/>
          <w:szCs w:val="18"/>
        </w:rPr>
        <w:t xml:space="preserve"> </w:t>
      </w:r>
      <w:r w:rsidR="00E934D8">
        <w:rPr>
          <w:rFonts w:ascii="Palatino" w:hAnsi="Palatino"/>
          <w:sz w:val="18"/>
          <w:szCs w:val="18"/>
        </w:rPr>
        <w:t>report</w:t>
      </w:r>
      <w:r w:rsidRPr="00EF14D8">
        <w:rPr>
          <w:rFonts w:ascii="Palatino" w:hAnsi="Palatino"/>
          <w:sz w:val="18"/>
          <w:szCs w:val="18"/>
        </w:rPr>
        <w:t xml:space="preserve"> shows that the proposed hierarchical model has a recall of 9</w:t>
      </w:r>
      <w:r w:rsidR="00F12C28">
        <w:rPr>
          <w:rFonts w:ascii="Palatino" w:hAnsi="Palatino"/>
          <w:sz w:val="18"/>
          <w:szCs w:val="18"/>
        </w:rPr>
        <w:t>7</w:t>
      </w:r>
      <w:r w:rsidRPr="00EF14D8">
        <w:rPr>
          <w:rFonts w:ascii="Palatino" w:hAnsi="Palatino"/>
          <w:sz w:val="18"/>
          <w:szCs w:val="18"/>
        </w:rPr>
        <w:t>%, and a precision of 9</w:t>
      </w:r>
      <w:r w:rsidR="00F12C28">
        <w:rPr>
          <w:rFonts w:ascii="Palatino" w:hAnsi="Palatino"/>
          <w:sz w:val="18"/>
          <w:szCs w:val="18"/>
        </w:rPr>
        <w:t>9</w:t>
      </w:r>
      <w:r w:rsidRPr="00EF14D8">
        <w:rPr>
          <w:rFonts w:ascii="Palatino" w:hAnsi="Palatino"/>
          <w:sz w:val="18"/>
          <w:szCs w:val="18"/>
        </w:rPr>
        <w:t>%</w:t>
      </w:r>
      <w:r w:rsidR="007353D8">
        <w:rPr>
          <w:rFonts w:ascii="Palatino" w:hAnsi="Palatino"/>
          <w:sz w:val="18"/>
          <w:szCs w:val="18"/>
        </w:rPr>
        <w:t xml:space="preserve"> for </w:t>
      </w:r>
      <w:r w:rsidR="007353D8">
        <w:rPr>
          <w:rFonts w:ascii="Palatino" w:hAnsi="Palatino"/>
          <w:sz w:val="18"/>
          <w:szCs w:val="18"/>
        </w:rPr>
        <w:lastRenderedPageBreak/>
        <w:t>the COVID-19 positive class</w:t>
      </w:r>
      <w:r w:rsidRPr="00EF14D8">
        <w:rPr>
          <w:rFonts w:ascii="Palatino" w:hAnsi="Palatino"/>
          <w:sz w:val="18"/>
          <w:szCs w:val="18"/>
        </w:rPr>
        <w:t>. As stated previously, precision and recall are important metrics to consider in this paper’s investigation.</w:t>
      </w:r>
      <w:r w:rsidR="00A4621B" w:rsidRPr="00EF14D8">
        <w:rPr>
          <w:rFonts w:ascii="Palatino" w:hAnsi="Palatino"/>
          <w:sz w:val="18"/>
          <w:szCs w:val="18"/>
        </w:rPr>
        <w:t xml:space="preserve"> </w:t>
      </w:r>
      <w:r w:rsidR="00AB2881">
        <w:rPr>
          <w:rFonts w:ascii="Palatino" w:hAnsi="Palatino"/>
          <w:sz w:val="18"/>
          <w:szCs w:val="18"/>
        </w:rPr>
        <w:t xml:space="preserve">Notably, out of all the </w:t>
      </w:r>
      <w:r w:rsidR="003E7F6E">
        <w:rPr>
          <w:rFonts w:ascii="Palatino" w:hAnsi="Palatino"/>
          <w:sz w:val="18"/>
          <w:szCs w:val="18"/>
        </w:rPr>
        <w:t>predicted</w:t>
      </w:r>
      <w:r w:rsidR="00AB2881">
        <w:rPr>
          <w:rFonts w:ascii="Palatino" w:hAnsi="Palatino"/>
          <w:sz w:val="18"/>
          <w:szCs w:val="18"/>
        </w:rPr>
        <w:t xml:space="preserve"> COVID-19 positive medical scans in the test set, the model predicted only 7 incorrectly, out of a total of 489 images, giving the precision of 99%. Additionally, out of all the images </w:t>
      </w:r>
      <w:r w:rsidR="004C44C3">
        <w:rPr>
          <w:rFonts w:ascii="Palatino" w:hAnsi="Palatino"/>
          <w:sz w:val="18"/>
          <w:szCs w:val="18"/>
        </w:rPr>
        <w:t xml:space="preserve">that were </w:t>
      </w:r>
      <w:proofErr w:type="gramStart"/>
      <w:r w:rsidR="004C44C3">
        <w:rPr>
          <w:rFonts w:ascii="Palatino" w:hAnsi="Palatino"/>
          <w:sz w:val="18"/>
          <w:szCs w:val="18"/>
        </w:rPr>
        <w:t>actually</w:t>
      </w:r>
      <w:r w:rsidR="00AB2881">
        <w:rPr>
          <w:rFonts w:ascii="Palatino" w:hAnsi="Palatino"/>
          <w:sz w:val="18"/>
          <w:szCs w:val="18"/>
        </w:rPr>
        <w:t xml:space="preserve"> COVID-19</w:t>
      </w:r>
      <w:proofErr w:type="gramEnd"/>
      <w:r w:rsidR="00AB2881">
        <w:rPr>
          <w:rFonts w:ascii="Palatino" w:hAnsi="Palatino"/>
          <w:sz w:val="18"/>
          <w:szCs w:val="18"/>
        </w:rPr>
        <w:t xml:space="preserve"> positive, the model only incorrectly predicted 14 out of 496. </w:t>
      </w:r>
      <w:r w:rsidR="004666A8">
        <w:rPr>
          <w:rFonts w:ascii="Palatino" w:hAnsi="Palatino"/>
          <w:sz w:val="18"/>
          <w:szCs w:val="18"/>
        </w:rPr>
        <w:t xml:space="preserve">This model predicts a relatively high number of false positives for the healthy and ‘other’ classes. In particular, the model predicts </w:t>
      </w:r>
      <w:r w:rsidR="00DA7CA1">
        <w:rPr>
          <w:rFonts w:ascii="Palatino" w:hAnsi="Palatino"/>
          <w:sz w:val="18"/>
          <w:szCs w:val="18"/>
        </w:rPr>
        <w:t>‘other’</w:t>
      </w:r>
      <w:r w:rsidR="004666A8">
        <w:rPr>
          <w:rFonts w:ascii="Palatino" w:hAnsi="Palatino"/>
          <w:sz w:val="18"/>
          <w:szCs w:val="18"/>
        </w:rPr>
        <w:t xml:space="preserve"> scans as belonging to the</w:t>
      </w:r>
      <w:r w:rsidR="00DA7CA1">
        <w:rPr>
          <w:rFonts w:ascii="Palatino" w:hAnsi="Palatino"/>
          <w:sz w:val="18"/>
          <w:szCs w:val="18"/>
        </w:rPr>
        <w:t xml:space="preserve"> healthy</w:t>
      </w:r>
      <w:r w:rsidR="004666A8">
        <w:rPr>
          <w:rFonts w:ascii="Palatino" w:hAnsi="Palatino"/>
          <w:sz w:val="18"/>
          <w:szCs w:val="18"/>
        </w:rPr>
        <w:t xml:space="preserve"> class for 100 samples out of the 534 total samples </w:t>
      </w:r>
      <w:r w:rsidR="00DA7CA1">
        <w:rPr>
          <w:rFonts w:ascii="Palatino" w:hAnsi="Palatino"/>
          <w:sz w:val="18"/>
          <w:szCs w:val="18"/>
        </w:rPr>
        <w:t>predicted as belonging to</w:t>
      </w:r>
      <w:r w:rsidR="004666A8">
        <w:rPr>
          <w:rFonts w:ascii="Palatino" w:hAnsi="Palatino"/>
          <w:sz w:val="18"/>
          <w:szCs w:val="18"/>
        </w:rPr>
        <w:t xml:space="preserve"> the healthy class, and 73 </w:t>
      </w:r>
      <w:r w:rsidR="00DA7CA1">
        <w:rPr>
          <w:rFonts w:ascii="Palatino" w:hAnsi="Palatino"/>
          <w:sz w:val="18"/>
          <w:szCs w:val="18"/>
        </w:rPr>
        <w:t>healthy</w:t>
      </w:r>
      <w:r w:rsidR="004666A8">
        <w:rPr>
          <w:rFonts w:ascii="Palatino" w:hAnsi="Palatino"/>
          <w:sz w:val="18"/>
          <w:szCs w:val="18"/>
        </w:rPr>
        <w:t xml:space="preserve"> scans as belonging to the </w:t>
      </w:r>
      <w:r w:rsidR="00DA7CA1">
        <w:rPr>
          <w:rFonts w:ascii="Palatino" w:hAnsi="Palatino"/>
          <w:sz w:val="18"/>
          <w:szCs w:val="18"/>
        </w:rPr>
        <w:t>‘other’</w:t>
      </w:r>
      <w:r w:rsidR="004666A8">
        <w:rPr>
          <w:rFonts w:ascii="Palatino" w:hAnsi="Palatino"/>
          <w:sz w:val="18"/>
          <w:szCs w:val="18"/>
        </w:rPr>
        <w:t xml:space="preserve"> class out of a total of 477 total</w:t>
      </w:r>
      <w:r w:rsidR="00DA7CA1">
        <w:rPr>
          <w:rFonts w:ascii="Palatino" w:hAnsi="Palatino"/>
          <w:sz w:val="18"/>
          <w:szCs w:val="18"/>
        </w:rPr>
        <w:t xml:space="preserve"> predicted</w:t>
      </w:r>
      <w:r w:rsidR="004666A8">
        <w:rPr>
          <w:rFonts w:ascii="Palatino" w:hAnsi="Palatino"/>
          <w:sz w:val="18"/>
          <w:szCs w:val="18"/>
        </w:rPr>
        <w:t xml:space="preserve"> ‘other’ scans in the test set. However, these numbers of incorrect predictions are in-line with the other state-of-the-art models</w:t>
      </w:r>
      <w:r w:rsidR="00A4621B" w:rsidRPr="00EF14D8">
        <w:rPr>
          <w:rFonts w:ascii="Palatino" w:hAnsi="Palatino"/>
          <w:sz w:val="18"/>
          <w:szCs w:val="18"/>
        </w:rPr>
        <w:t>. A summary of this model’s stats can be found below:</w:t>
      </w:r>
    </w:p>
    <w:p w14:paraId="70203889" w14:textId="77777777" w:rsidR="007E7081" w:rsidRPr="00EF14D8" w:rsidRDefault="007E7081" w:rsidP="00870EDE">
      <w:pPr>
        <w:pStyle w:val="PARAGRAPH"/>
        <w:ind w:firstLine="0"/>
        <w:rPr>
          <w:rFonts w:ascii="Palatino" w:hAnsi="Palatino"/>
          <w:sz w:val="18"/>
          <w:szCs w:val="18"/>
        </w:rPr>
      </w:pPr>
    </w:p>
    <w:p w14:paraId="26B61D4F" w14:textId="3CE1954D" w:rsidR="00221D51" w:rsidRDefault="00221D51" w:rsidP="00221D51">
      <w:pPr>
        <w:pStyle w:val="Caption"/>
        <w:keepNext/>
      </w:pPr>
      <w:r>
        <w:t xml:space="preserve">Table </w:t>
      </w:r>
      <w:r>
        <w:fldChar w:fldCharType="begin"/>
      </w:r>
      <w:r>
        <w:instrText xml:space="preserve"> SEQ Table \* ARABIC </w:instrText>
      </w:r>
      <w:r>
        <w:fldChar w:fldCharType="separate"/>
      </w:r>
      <w:r w:rsidR="00BD1DDD">
        <w:rPr>
          <w:noProof/>
        </w:rPr>
        <w:t>16</w:t>
      </w:r>
      <w:r>
        <w:fldChar w:fldCharType="end"/>
      </w:r>
      <w:r>
        <w:t>: Evaluation Metrics Summary for Proposed Ensemble Method</w:t>
      </w:r>
    </w:p>
    <w:tbl>
      <w:tblPr>
        <w:tblStyle w:val="TableGrid"/>
        <w:tblW w:w="0" w:type="auto"/>
        <w:tblLook w:val="04A0" w:firstRow="1" w:lastRow="0" w:firstColumn="1" w:lastColumn="0" w:noHBand="0" w:noVBand="1"/>
      </w:tblPr>
      <w:tblGrid>
        <w:gridCol w:w="2438"/>
        <w:gridCol w:w="2439"/>
      </w:tblGrid>
      <w:tr w:rsidR="006967A8" w:rsidRPr="00EF14D8" w14:paraId="07AE34C0" w14:textId="77777777" w:rsidTr="005D3F6C">
        <w:tc>
          <w:tcPr>
            <w:tcW w:w="2438" w:type="dxa"/>
          </w:tcPr>
          <w:p w14:paraId="3500AF43" w14:textId="77777777" w:rsidR="006967A8" w:rsidRPr="00EF14D8" w:rsidRDefault="006967A8" w:rsidP="005D3F6C">
            <w:pPr>
              <w:pStyle w:val="PARAGRAPH"/>
              <w:ind w:firstLine="0"/>
              <w:rPr>
                <w:rFonts w:ascii="Palatino" w:hAnsi="Palatino"/>
                <w:b/>
                <w:bCs/>
                <w:sz w:val="18"/>
                <w:szCs w:val="18"/>
              </w:rPr>
            </w:pPr>
            <w:r w:rsidRPr="00EF14D8">
              <w:rPr>
                <w:rFonts w:ascii="Palatino" w:hAnsi="Palatino"/>
                <w:b/>
                <w:bCs/>
                <w:sz w:val="18"/>
                <w:szCs w:val="18"/>
              </w:rPr>
              <w:t>Evaluation Metric</w:t>
            </w:r>
          </w:p>
        </w:tc>
        <w:tc>
          <w:tcPr>
            <w:tcW w:w="2439" w:type="dxa"/>
          </w:tcPr>
          <w:p w14:paraId="7650753A" w14:textId="77777777" w:rsidR="006967A8" w:rsidRPr="00EF14D8" w:rsidRDefault="006967A8" w:rsidP="005D3F6C">
            <w:pPr>
              <w:pStyle w:val="PARAGRAPH"/>
              <w:ind w:firstLine="0"/>
              <w:rPr>
                <w:rFonts w:ascii="Palatino" w:hAnsi="Palatino"/>
                <w:sz w:val="18"/>
                <w:szCs w:val="18"/>
              </w:rPr>
            </w:pPr>
          </w:p>
        </w:tc>
      </w:tr>
      <w:tr w:rsidR="006967A8" w:rsidRPr="00EF14D8" w14:paraId="38633DA9" w14:textId="77777777" w:rsidTr="005D3F6C">
        <w:tc>
          <w:tcPr>
            <w:tcW w:w="2438" w:type="dxa"/>
          </w:tcPr>
          <w:p w14:paraId="412A54D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Accuracy</w:t>
            </w:r>
          </w:p>
        </w:tc>
        <w:tc>
          <w:tcPr>
            <w:tcW w:w="2439" w:type="dxa"/>
          </w:tcPr>
          <w:p w14:paraId="10055A3B" w14:textId="1A1623ED"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0.8</w:t>
            </w:r>
            <w:r w:rsidR="007A2547">
              <w:rPr>
                <w:rFonts w:ascii="Palatino" w:hAnsi="Palatino"/>
                <w:sz w:val="18"/>
                <w:szCs w:val="18"/>
              </w:rPr>
              <w:t>7</w:t>
            </w:r>
          </w:p>
        </w:tc>
      </w:tr>
      <w:tr w:rsidR="006967A8" w:rsidRPr="00EF14D8" w14:paraId="38B9962E" w14:textId="77777777" w:rsidTr="005D3F6C">
        <w:tc>
          <w:tcPr>
            <w:tcW w:w="2438" w:type="dxa"/>
          </w:tcPr>
          <w:p w14:paraId="5241470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Precision (Class 1)</w:t>
            </w:r>
          </w:p>
        </w:tc>
        <w:tc>
          <w:tcPr>
            <w:tcW w:w="2439" w:type="dxa"/>
          </w:tcPr>
          <w:p w14:paraId="2D4E87B9" w14:textId="16CC6F43"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9</w:t>
            </w:r>
          </w:p>
        </w:tc>
      </w:tr>
      <w:tr w:rsidR="006967A8" w:rsidRPr="00EF14D8" w14:paraId="6EDDCC8B" w14:textId="77777777" w:rsidTr="005D3F6C">
        <w:tc>
          <w:tcPr>
            <w:tcW w:w="2438" w:type="dxa"/>
          </w:tcPr>
          <w:p w14:paraId="42C3319C"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Recall (Class 1)</w:t>
            </w:r>
          </w:p>
        </w:tc>
        <w:tc>
          <w:tcPr>
            <w:tcW w:w="2439" w:type="dxa"/>
          </w:tcPr>
          <w:p w14:paraId="555311C6" w14:textId="7B2ECE59"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7</w:t>
            </w:r>
          </w:p>
        </w:tc>
      </w:tr>
      <w:tr w:rsidR="007C30E6" w:rsidRPr="00EF14D8" w14:paraId="31BC8E5D" w14:textId="77777777" w:rsidTr="005D3F6C">
        <w:tc>
          <w:tcPr>
            <w:tcW w:w="2438" w:type="dxa"/>
          </w:tcPr>
          <w:p w14:paraId="2364BAAF" w14:textId="7011FC58" w:rsidR="007C30E6" w:rsidRPr="00EF14D8" w:rsidRDefault="007C30E6" w:rsidP="007C30E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A5AA017" w14:textId="5CA568ED" w:rsidR="007C30E6" w:rsidRPr="00EF14D8" w:rsidRDefault="007C30E6" w:rsidP="007C30E6">
            <w:pPr>
              <w:pStyle w:val="PARAGRAPH"/>
              <w:ind w:firstLine="0"/>
              <w:rPr>
                <w:rFonts w:ascii="Palatino" w:hAnsi="Palatino"/>
                <w:sz w:val="18"/>
                <w:szCs w:val="18"/>
              </w:rPr>
            </w:pPr>
            <w:r>
              <w:rPr>
                <w:rFonts w:ascii="Palatino" w:hAnsi="Palatino"/>
                <w:sz w:val="18"/>
                <w:szCs w:val="18"/>
              </w:rPr>
              <w:t>0.97</w:t>
            </w:r>
          </w:p>
        </w:tc>
      </w:tr>
      <w:tr w:rsidR="007C30E6" w:rsidRPr="00EF14D8" w14:paraId="7A6404A1" w14:textId="77777777" w:rsidTr="005D3F6C">
        <w:tc>
          <w:tcPr>
            <w:tcW w:w="2438" w:type="dxa"/>
          </w:tcPr>
          <w:p w14:paraId="68874509" w14:textId="7D0ABC9E" w:rsidR="007C30E6" w:rsidRPr="00EF14D8" w:rsidRDefault="007C30E6" w:rsidP="007C30E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87061C8" w14:textId="6508508D" w:rsidR="007C30E6" w:rsidRPr="00EF14D8" w:rsidRDefault="00754E58" w:rsidP="007C30E6">
            <w:pPr>
              <w:pStyle w:val="PARAGRAPH"/>
              <w:ind w:firstLine="0"/>
              <w:rPr>
                <w:rFonts w:ascii="Palatino" w:hAnsi="Palatino"/>
                <w:sz w:val="18"/>
                <w:szCs w:val="18"/>
              </w:rPr>
            </w:pPr>
            <w:r>
              <w:rPr>
                <w:rFonts w:ascii="Palatino" w:hAnsi="Palatino"/>
                <w:sz w:val="18"/>
                <w:szCs w:val="18"/>
              </w:rPr>
              <w:t>0.99</w:t>
            </w:r>
          </w:p>
        </w:tc>
      </w:tr>
      <w:tr w:rsidR="007C30E6" w:rsidRPr="00EF14D8" w14:paraId="371C26F1" w14:textId="77777777" w:rsidTr="005D3F6C">
        <w:tc>
          <w:tcPr>
            <w:tcW w:w="2438" w:type="dxa"/>
          </w:tcPr>
          <w:p w14:paraId="4DFCD4C0" w14:textId="77777777" w:rsidR="007C30E6" w:rsidRPr="00EF14D8" w:rsidRDefault="007C30E6" w:rsidP="007C30E6">
            <w:pPr>
              <w:pStyle w:val="PARAGRAPH"/>
              <w:ind w:firstLine="0"/>
              <w:rPr>
                <w:rFonts w:ascii="Palatino" w:hAnsi="Palatino"/>
                <w:sz w:val="18"/>
                <w:szCs w:val="18"/>
              </w:rPr>
            </w:pPr>
            <w:r w:rsidRPr="00EF14D8">
              <w:rPr>
                <w:rFonts w:ascii="Palatino" w:hAnsi="Palatino"/>
                <w:sz w:val="18"/>
                <w:szCs w:val="18"/>
              </w:rPr>
              <w:t>Time Taken on Test Set</w:t>
            </w:r>
          </w:p>
        </w:tc>
        <w:tc>
          <w:tcPr>
            <w:tcW w:w="2439" w:type="dxa"/>
          </w:tcPr>
          <w:p w14:paraId="777AA516" w14:textId="18396BCD" w:rsidR="007C30E6" w:rsidRPr="00EF14D8" w:rsidRDefault="007C30E6" w:rsidP="007C30E6">
            <w:pPr>
              <w:pStyle w:val="PARAGRAPH"/>
              <w:ind w:firstLine="0"/>
              <w:rPr>
                <w:rFonts w:ascii="Palatino" w:hAnsi="Palatino"/>
                <w:sz w:val="18"/>
                <w:szCs w:val="18"/>
              </w:rPr>
            </w:pPr>
            <w:r>
              <w:rPr>
                <w:rFonts w:ascii="Palatino" w:hAnsi="Palatino"/>
                <w:sz w:val="18"/>
                <w:szCs w:val="18"/>
              </w:rPr>
              <w:t>49.6</w:t>
            </w:r>
            <w:r w:rsidRPr="00EF14D8">
              <w:rPr>
                <w:rFonts w:ascii="Palatino" w:hAnsi="Palatino"/>
                <w:sz w:val="18"/>
                <w:szCs w:val="18"/>
              </w:rPr>
              <w:t xml:space="preserve"> seconds</w:t>
            </w:r>
          </w:p>
        </w:tc>
      </w:tr>
    </w:tbl>
    <w:p w14:paraId="74F404B6" w14:textId="77777777" w:rsidR="00924113" w:rsidRPr="00EF14D8" w:rsidRDefault="00924113" w:rsidP="00870EDE">
      <w:pPr>
        <w:pStyle w:val="PARAGRAPH"/>
        <w:ind w:firstLine="0"/>
        <w:rPr>
          <w:rFonts w:ascii="Palatino" w:hAnsi="Palatino"/>
          <w:sz w:val="18"/>
          <w:szCs w:val="18"/>
        </w:rPr>
      </w:pPr>
    </w:p>
    <w:p w14:paraId="26C6435F" w14:textId="75491B5D" w:rsidR="00B325EC" w:rsidRPr="00EF14D8" w:rsidRDefault="00B325EC" w:rsidP="00870EDE">
      <w:pPr>
        <w:pStyle w:val="PARAGRAPH"/>
        <w:ind w:firstLine="0"/>
        <w:rPr>
          <w:rFonts w:ascii="Palatino" w:hAnsi="Palatino"/>
          <w:sz w:val="18"/>
          <w:szCs w:val="18"/>
        </w:rPr>
      </w:pPr>
      <w:r w:rsidRPr="00EF14D8">
        <w:rPr>
          <w:rFonts w:ascii="Palatino" w:hAnsi="Palatino"/>
          <w:sz w:val="18"/>
          <w:szCs w:val="18"/>
        </w:rPr>
        <w:t xml:space="preserve">As can be seen above, this model takes approximately </w:t>
      </w:r>
      <w:r w:rsidR="00377F9D">
        <w:rPr>
          <w:rFonts w:ascii="Palatino" w:hAnsi="Palatino"/>
          <w:sz w:val="18"/>
          <w:szCs w:val="18"/>
        </w:rPr>
        <w:t>2</w:t>
      </w:r>
      <w:r w:rsidRPr="00EF14D8">
        <w:rPr>
          <w:rFonts w:ascii="Palatino" w:hAnsi="Palatino"/>
          <w:sz w:val="18"/>
          <w:szCs w:val="18"/>
        </w:rPr>
        <w:t xml:space="preserve"> times the time to run on the test set as the other models in this study. However, </w:t>
      </w:r>
      <w:r w:rsidR="00377F9D">
        <w:rPr>
          <w:rFonts w:ascii="Palatino" w:hAnsi="Palatino"/>
          <w:sz w:val="18"/>
          <w:szCs w:val="18"/>
        </w:rPr>
        <w:t>50</w:t>
      </w:r>
      <w:r w:rsidRPr="00EF14D8">
        <w:rPr>
          <w:rFonts w:ascii="Palatino" w:hAnsi="Palatino"/>
          <w:sz w:val="18"/>
          <w:szCs w:val="18"/>
        </w:rPr>
        <w:t xml:space="preserve"> seconds is still fast enough to be used in the real-world and not have doctors waiting for the results of the model inference for too long </w:t>
      </w:r>
      <w:proofErr w:type="gramStart"/>
      <w:r w:rsidRPr="00EF14D8">
        <w:rPr>
          <w:rFonts w:ascii="Palatino" w:hAnsi="Palatino"/>
          <w:sz w:val="18"/>
          <w:szCs w:val="18"/>
        </w:rPr>
        <w:t>in order to</w:t>
      </w:r>
      <w:proofErr w:type="gramEnd"/>
      <w:r w:rsidRPr="00EF14D8">
        <w:rPr>
          <w:rFonts w:ascii="Palatino" w:hAnsi="Palatino"/>
          <w:sz w:val="18"/>
          <w:szCs w:val="18"/>
        </w:rPr>
        <w:t xml:space="preserve"> aid with the diagnosis.</w:t>
      </w:r>
      <w:r w:rsidR="00E934D8">
        <w:rPr>
          <w:rFonts w:ascii="Palatino" w:hAnsi="Palatino"/>
          <w:sz w:val="18"/>
          <w:szCs w:val="18"/>
        </w:rPr>
        <w:t xml:space="preserve"> This is because the test set contains 1500 samples and so 50 seconds to run on all these samples means it takes a minor amount of time to run on any individual sample.</w:t>
      </w:r>
    </w:p>
    <w:p w14:paraId="738CE91C" w14:textId="7FD7CAB5" w:rsidR="0003499F" w:rsidRPr="00EF14D8" w:rsidRDefault="0003499F" w:rsidP="0003499F">
      <w:pPr>
        <w:pStyle w:val="PARAGRAPH"/>
        <w:ind w:firstLine="0"/>
        <w:rPr>
          <w:rFonts w:ascii="Palatino" w:hAnsi="Palatino"/>
          <w:sz w:val="18"/>
          <w:szCs w:val="18"/>
        </w:rPr>
      </w:pPr>
    </w:p>
    <w:p w14:paraId="1488858E" w14:textId="66D4D35B" w:rsidR="0003499F" w:rsidRDefault="0003499F" w:rsidP="0003499F">
      <w:pPr>
        <w:pStyle w:val="PARAGRAPH"/>
        <w:ind w:firstLine="0"/>
        <w:rPr>
          <w:rFonts w:ascii="Palatino" w:hAnsi="Palatino"/>
          <w:sz w:val="18"/>
          <w:szCs w:val="18"/>
          <w:u w:val="single"/>
        </w:rPr>
      </w:pPr>
      <w:r w:rsidRPr="00EF14D8">
        <w:rPr>
          <w:rFonts w:ascii="Palatino" w:hAnsi="Palatino"/>
          <w:sz w:val="18"/>
          <w:szCs w:val="18"/>
          <w:u w:val="single"/>
        </w:rPr>
        <w:t>Grad-CAM Heatmap</w:t>
      </w:r>
    </w:p>
    <w:p w14:paraId="0DBD2C85" w14:textId="791FFC19" w:rsidR="0097067F" w:rsidRPr="0097067F" w:rsidRDefault="0097067F" w:rsidP="00735055">
      <w:pPr>
        <w:pStyle w:val="PARAGRAPH"/>
        <w:ind w:firstLine="720"/>
        <w:rPr>
          <w:rFonts w:ascii="Palatino" w:hAnsi="Palatino"/>
          <w:sz w:val="18"/>
          <w:szCs w:val="18"/>
        </w:rPr>
      </w:pPr>
      <w:proofErr w:type="gramStart"/>
      <w:r>
        <w:rPr>
          <w:rFonts w:ascii="Palatino" w:hAnsi="Palatino"/>
          <w:sz w:val="18"/>
          <w:szCs w:val="18"/>
        </w:rPr>
        <w:t>In order to</w:t>
      </w:r>
      <w:proofErr w:type="gramEnd"/>
      <w:r>
        <w:rPr>
          <w:rFonts w:ascii="Palatino" w:hAnsi="Palatino"/>
          <w:sz w:val="18"/>
          <w:szCs w:val="18"/>
        </w:rPr>
        <w:t xml:space="preserve"> create heatmaps with the ensemble model, the target layers for both the VGG16 and EfficientNetB0 layers are used. The result of these target layers for each of the models in the ensemble is then averaged</w:t>
      </w:r>
      <w:r w:rsidR="00BF79CE">
        <w:rPr>
          <w:rFonts w:ascii="Palatino" w:hAnsi="Palatino"/>
          <w:sz w:val="18"/>
          <w:szCs w:val="18"/>
        </w:rPr>
        <w:t xml:space="preserve"> to produce the final output for the whole ensemble model.</w:t>
      </w:r>
      <w:r w:rsidR="001D5BE5">
        <w:rPr>
          <w:rFonts w:ascii="Palatino" w:hAnsi="Palatino"/>
          <w:sz w:val="18"/>
          <w:szCs w:val="18"/>
        </w:rPr>
        <w:t xml:space="preserve"> This brings the </w:t>
      </w:r>
      <w:proofErr w:type="spellStart"/>
      <w:r w:rsidR="001D5BE5">
        <w:rPr>
          <w:rFonts w:ascii="Palatino" w:hAnsi="Palatino"/>
          <w:sz w:val="18"/>
          <w:szCs w:val="18"/>
        </w:rPr>
        <w:t>explainability</w:t>
      </w:r>
      <w:proofErr w:type="spellEnd"/>
      <w:r w:rsidR="001D5BE5">
        <w:rPr>
          <w:rFonts w:ascii="Palatino" w:hAnsi="Palatino"/>
          <w:sz w:val="18"/>
          <w:szCs w:val="18"/>
        </w:rPr>
        <w:t xml:space="preserve"> benefits from both models together to produce a better heatmap. Notably, the EfficientNetB0 achieves higher ROAD Most Relevant First scores for the 80</w:t>
      </w:r>
      <w:r w:rsidR="001D5BE5" w:rsidRPr="001D5BE5">
        <w:rPr>
          <w:rFonts w:ascii="Palatino" w:hAnsi="Palatino"/>
          <w:sz w:val="18"/>
          <w:szCs w:val="18"/>
          <w:vertAlign w:val="superscript"/>
        </w:rPr>
        <w:t>th</w:t>
      </w:r>
      <w:r w:rsidR="001D5BE5">
        <w:rPr>
          <w:rFonts w:ascii="Palatino" w:hAnsi="Palatino"/>
          <w:sz w:val="18"/>
          <w:szCs w:val="18"/>
        </w:rPr>
        <w:t xml:space="preserve"> and 90</w:t>
      </w:r>
      <w:r w:rsidR="001D5BE5" w:rsidRPr="001D5BE5">
        <w:rPr>
          <w:rFonts w:ascii="Palatino" w:hAnsi="Palatino"/>
          <w:sz w:val="18"/>
          <w:szCs w:val="18"/>
          <w:vertAlign w:val="superscript"/>
        </w:rPr>
        <w:t>th</w:t>
      </w:r>
      <w:r w:rsidR="001D5BE5">
        <w:rPr>
          <w:rFonts w:ascii="Palatino" w:hAnsi="Palatino"/>
          <w:sz w:val="18"/>
          <w:szCs w:val="18"/>
        </w:rPr>
        <w:t xml:space="preserve"> percentile of pixel </w:t>
      </w:r>
      <w:proofErr w:type="spellStart"/>
      <w:r w:rsidR="001D5BE5">
        <w:rPr>
          <w:rFonts w:ascii="Palatino" w:hAnsi="Palatino"/>
          <w:sz w:val="18"/>
          <w:szCs w:val="18"/>
        </w:rPr>
        <w:t>importances</w:t>
      </w:r>
      <w:proofErr w:type="spellEnd"/>
      <w:r w:rsidR="001D5BE5">
        <w:rPr>
          <w:rFonts w:ascii="Palatino" w:hAnsi="Palatino"/>
          <w:sz w:val="18"/>
          <w:szCs w:val="18"/>
        </w:rPr>
        <w:t>. This makes up for the downfall of the VGG16 model, which achieves very slow drop in confidences at these percentiles. Additionally, the VGG16 model achieves higher drops in confidence for the 50</w:t>
      </w:r>
      <w:r w:rsidR="001D5BE5" w:rsidRPr="001D5BE5">
        <w:rPr>
          <w:rFonts w:ascii="Palatino" w:hAnsi="Palatino"/>
          <w:sz w:val="18"/>
          <w:szCs w:val="18"/>
          <w:vertAlign w:val="superscript"/>
        </w:rPr>
        <w:t>th</w:t>
      </w:r>
      <w:r w:rsidR="001D5BE5">
        <w:rPr>
          <w:rFonts w:ascii="Palatino" w:hAnsi="Palatino"/>
          <w:sz w:val="18"/>
          <w:szCs w:val="18"/>
        </w:rPr>
        <w:t xml:space="preserve"> and 60</w:t>
      </w:r>
      <w:r w:rsidR="001D5BE5" w:rsidRPr="001D5BE5">
        <w:rPr>
          <w:rFonts w:ascii="Palatino" w:hAnsi="Palatino"/>
          <w:sz w:val="18"/>
          <w:szCs w:val="18"/>
          <w:vertAlign w:val="superscript"/>
        </w:rPr>
        <w:t>th</w:t>
      </w:r>
      <w:r w:rsidR="001D5BE5">
        <w:rPr>
          <w:rFonts w:ascii="Palatino" w:hAnsi="Palatino"/>
          <w:sz w:val="18"/>
          <w:szCs w:val="18"/>
        </w:rPr>
        <w:t xml:space="preserve"> percentiles, where the EfficientNetB0 model performs less well. These findings can be seen in Figures 10 and 13. Thus, the proposed ensemble model brings the benefits of both classifiers together </w:t>
      </w:r>
      <w:proofErr w:type="gramStart"/>
      <w:r w:rsidR="001D5BE5">
        <w:rPr>
          <w:rFonts w:ascii="Palatino" w:hAnsi="Palatino"/>
          <w:sz w:val="18"/>
          <w:szCs w:val="18"/>
        </w:rPr>
        <w:t>in order to</w:t>
      </w:r>
      <w:proofErr w:type="gramEnd"/>
      <w:r w:rsidR="001D5BE5">
        <w:rPr>
          <w:rFonts w:ascii="Palatino" w:hAnsi="Palatino"/>
          <w:sz w:val="18"/>
          <w:szCs w:val="18"/>
        </w:rPr>
        <w:t xml:space="preserve"> bring substantial performance benefits in </w:t>
      </w:r>
      <w:proofErr w:type="spellStart"/>
      <w:r w:rsidR="001D5BE5">
        <w:rPr>
          <w:rFonts w:ascii="Palatino" w:hAnsi="Palatino"/>
          <w:sz w:val="18"/>
          <w:szCs w:val="18"/>
        </w:rPr>
        <w:t>explainability</w:t>
      </w:r>
      <w:proofErr w:type="spellEnd"/>
      <w:r w:rsidR="00A81305">
        <w:rPr>
          <w:rFonts w:ascii="Palatino" w:hAnsi="Palatino"/>
          <w:sz w:val="18"/>
          <w:szCs w:val="18"/>
        </w:rPr>
        <w:t xml:space="preserve"> compared to the 4 other state-of-the-art models</w:t>
      </w:r>
      <w:r w:rsidR="008627E0">
        <w:rPr>
          <w:rFonts w:ascii="Palatino" w:hAnsi="Palatino"/>
          <w:sz w:val="18"/>
          <w:szCs w:val="18"/>
        </w:rPr>
        <w:t>.</w:t>
      </w:r>
    </w:p>
    <w:p w14:paraId="04D91A68" w14:textId="77777777" w:rsidR="00206773" w:rsidRDefault="004A52FC" w:rsidP="00206773">
      <w:pPr>
        <w:pStyle w:val="PARAGRAPH"/>
        <w:keepNext/>
        <w:ind w:firstLine="0"/>
      </w:pPr>
      <w:r w:rsidRPr="00EF14D8">
        <w:rPr>
          <w:rFonts w:ascii="Palatino" w:hAnsi="Palatino"/>
          <w:noProof/>
          <w:sz w:val="18"/>
          <w:szCs w:val="18"/>
        </w:rPr>
        <w:drawing>
          <wp:inline distT="0" distB="0" distL="0" distR="0" wp14:anchorId="44C591E9" wp14:editId="71B73E7A">
            <wp:extent cx="3103245" cy="1810385"/>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B04F95F" w14:textId="60DE225F" w:rsidR="0003499F" w:rsidRPr="00EF14D8" w:rsidRDefault="00206773" w:rsidP="00206773">
      <w:pPr>
        <w:pStyle w:val="Caption"/>
        <w:rPr>
          <w:rFonts w:ascii="Palatino" w:hAnsi="Palatino"/>
        </w:rPr>
      </w:pPr>
      <w:r>
        <w:t>Figure</w:t>
      </w:r>
      <w:r w:rsidR="00FF03C2">
        <w:t xml:space="preserve"> </w:t>
      </w:r>
      <w:r w:rsidR="00C35EF2">
        <w:t>1</w:t>
      </w:r>
      <w:r w:rsidR="00CF7742">
        <w:t>4</w:t>
      </w:r>
      <w:r>
        <w:t xml:space="preserve">: ROAD Most Relevant First scores across various percentiles of pixel </w:t>
      </w:r>
      <w:proofErr w:type="spellStart"/>
      <w:r>
        <w:t>importances</w:t>
      </w:r>
      <w:proofErr w:type="spellEnd"/>
      <w:r>
        <w:t xml:space="preserve"> for Proposed Ensemble Method</w:t>
      </w:r>
    </w:p>
    <w:p w14:paraId="0655FB10" w14:textId="088CE647" w:rsidR="00870EDE" w:rsidRDefault="0070672B" w:rsidP="00870EDE">
      <w:pPr>
        <w:pStyle w:val="PARAGRAPH"/>
        <w:ind w:firstLine="0"/>
        <w:rPr>
          <w:rFonts w:ascii="Palatino" w:hAnsi="Palatino"/>
          <w:sz w:val="19"/>
          <w:szCs w:val="19"/>
        </w:rPr>
      </w:pPr>
      <w:r>
        <w:rPr>
          <w:rFonts w:ascii="Palatino" w:hAnsi="Palatino"/>
          <w:sz w:val="19"/>
          <w:szCs w:val="19"/>
        </w:rPr>
        <w:t>As can be seen in the graph above, the proposed ensemble model’s confidence drops from 27.1% at the 50</w:t>
      </w:r>
      <w:r w:rsidRPr="0070672B">
        <w:rPr>
          <w:rFonts w:ascii="Palatino" w:hAnsi="Palatino"/>
          <w:sz w:val="19"/>
          <w:szCs w:val="19"/>
          <w:vertAlign w:val="superscript"/>
        </w:rPr>
        <w:t>th</w:t>
      </w:r>
      <w:r>
        <w:rPr>
          <w:rFonts w:ascii="Palatino" w:hAnsi="Palatino"/>
          <w:sz w:val="19"/>
          <w:szCs w:val="19"/>
        </w:rPr>
        <w:t xml:space="preserve"> percentile of important pixels to 6.32% at the 90</w:t>
      </w:r>
      <w:r w:rsidRPr="0070672B">
        <w:rPr>
          <w:rFonts w:ascii="Palatino" w:hAnsi="Palatino"/>
          <w:sz w:val="19"/>
          <w:szCs w:val="19"/>
          <w:vertAlign w:val="superscript"/>
        </w:rPr>
        <w:t>th</w:t>
      </w:r>
      <w:r>
        <w:rPr>
          <w:rFonts w:ascii="Palatino" w:hAnsi="Palatino"/>
          <w:sz w:val="19"/>
          <w:szCs w:val="19"/>
        </w:rPr>
        <w:t xml:space="preserve"> percentile pixels. This is a significant increase from the other 4 state-of-the-art models tested in this paper, which found the highest confidence drop at the 90</w:t>
      </w:r>
      <w:r w:rsidRPr="0070672B">
        <w:rPr>
          <w:rFonts w:ascii="Palatino" w:hAnsi="Palatino"/>
          <w:sz w:val="19"/>
          <w:szCs w:val="19"/>
          <w:vertAlign w:val="superscript"/>
        </w:rPr>
        <w:t>th</w:t>
      </w:r>
      <w:r>
        <w:rPr>
          <w:rFonts w:ascii="Palatino" w:hAnsi="Palatino"/>
          <w:sz w:val="19"/>
          <w:szCs w:val="19"/>
        </w:rPr>
        <w:t xml:space="preserve"> percentile to be 3.85% and the highest confidence drop at 50</w:t>
      </w:r>
      <w:r w:rsidRPr="0070672B">
        <w:rPr>
          <w:rFonts w:ascii="Palatino" w:hAnsi="Palatino"/>
          <w:sz w:val="19"/>
          <w:szCs w:val="19"/>
          <w:vertAlign w:val="superscript"/>
        </w:rPr>
        <w:t>th</w:t>
      </w:r>
      <w:r>
        <w:rPr>
          <w:rFonts w:ascii="Palatino" w:hAnsi="Palatino"/>
          <w:sz w:val="19"/>
          <w:szCs w:val="19"/>
        </w:rPr>
        <w:t xml:space="preserve"> percentile to be 17% for the DenseNet201 model and VGG16 model respectively. </w:t>
      </w:r>
    </w:p>
    <w:p w14:paraId="206AE545" w14:textId="1FF76FB3" w:rsidR="002E39B1" w:rsidRDefault="002E39B1" w:rsidP="00870EDE">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properly compare against the other 4 models across all 5 percentiles, the ROAD Combined score for the proposed model was calculated.</w:t>
      </w:r>
    </w:p>
    <w:p w14:paraId="7284E590" w14:textId="77777777" w:rsidR="002E39B1" w:rsidRPr="0070672B" w:rsidRDefault="002E39B1" w:rsidP="00870EDE">
      <w:pPr>
        <w:pStyle w:val="PARAGRAPH"/>
        <w:ind w:firstLine="0"/>
        <w:rPr>
          <w:rFonts w:ascii="Palatino" w:hAnsi="Palatino"/>
          <w:sz w:val="19"/>
          <w:szCs w:val="19"/>
        </w:rPr>
      </w:pPr>
    </w:p>
    <w:p w14:paraId="70E416BF" w14:textId="6F67C6B6" w:rsidR="00B762DC" w:rsidRDefault="00B762DC" w:rsidP="00870EDE">
      <w:pPr>
        <w:pStyle w:val="PARAGRAPH"/>
        <w:ind w:firstLine="0"/>
        <w:rPr>
          <w:rFonts w:ascii="Palatino" w:hAnsi="Palatino"/>
          <w:sz w:val="18"/>
          <w:szCs w:val="18"/>
        </w:rPr>
      </w:pPr>
      <w:r w:rsidRPr="00EF14D8">
        <w:rPr>
          <w:rFonts w:ascii="Palatino" w:hAnsi="Palatino"/>
          <w:sz w:val="18"/>
          <w:szCs w:val="18"/>
        </w:rPr>
        <w:t xml:space="preserve">Average ROAD Combined across 5 percentiles: </w:t>
      </w:r>
      <w:r w:rsidR="00C5642F">
        <w:rPr>
          <w:rFonts w:ascii="Palatino" w:hAnsi="Palatino"/>
          <w:sz w:val="18"/>
          <w:szCs w:val="18"/>
        </w:rPr>
        <w:t>9</w:t>
      </w:r>
      <w:r w:rsidR="00C122CD">
        <w:rPr>
          <w:rFonts w:ascii="Palatino" w:hAnsi="Palatino"/>
          <w:sz w:val="18"/>
          <w:szCs w:val="18"/>
        </w:rPr>
        <w:t>.64</w:t>
      </w:r>
    </w:p>
    <w:p w14:paraId="7B3F28A1" w14:textId="410693B6" w:rsidR="002E39B1" w:rsidRDefault="002E39B1" w:rsidP="00870EDE">
      <w:pPr>
        <w:pStyle w:val="PARAGRAPH"/>
        <w:ind w:firstLine="0"/>
        <w:rPr>
          <w:rFonts w:ascii="Palatino" w:hAnsi="Palatino"/>
          <w:sz w:val="18"/>
          <w:szCs w:val="18"/>
        </w:rPr>
      </w:pPr>
    </w:p>
    <w:p w14:paraId="345D8443" w14:textId="1D0F22B3" w:rsidR="002E39B1" w:rsidRDefault="002E39B1" w:rsidP="00870EDE">
      <w:pPr>
        <w:pStyle w:val="PARAGRAPH"/>
        <w:ind w:firstLine="0"/>
        <w:rPr>
          <w:rFonts w:ascii="Palatino" w:hAnsi="Palatino"/>
          <w:sz w:val="18"/>
          <w:szCs w:val="18"/>
        </w:rPr>
      </w:pPr>
      <w:r>
        <w:rPr>
          <w:rFonts w:ascii="Palatino" w:hAnsi="Palatino"/>
          <w:sz w:val="18"/>
          <w:szCs w:val="18"/>
        </w:rPr>
        <w:t>This ROAD Combined score is also significantly above the other 4 state-of-the-art models, with the highest ROAD Combined score before this proposed model being 4.</w:t>
      </w:r>
      <w:r w:rsidR="00E36BB1">
        <w:rPr>
          <w:rFonts w:ascii="Palatino" w:hAnsi="Palatino"/>
          <w:sz w:val="18"/>
          <w:szCs w:val="18"/>
        </w:rPr>
        <w:t>89</w:t>
      </w:r>
      <w:r>
        <w:rPr>
          <w:rFonts w:ascii="Palatino" w:hAnsi="Palatino"/>
          <w:sz w:val="18"/>
          <w:szCs w:val="18"/>
        </w:rPr>
        <w:t>.</w:t>
      </w:r>
    </w:p>
    <w:p w14:paraId="2A23F4EA" w14:textId="77777777" w:rsidR="002D77CB" w:rsidRPr="00B762DC" w:rsidRDefault="002D77CB" w:rsidP="00870EDE">
      <w:pPr>
        <w:pStyle w:val="PARAGRAPH"/>
        <w:ind w:firstLine="0"/>
        <w:rPr>
          <w:rFonts w:ascii="Palatino" w:hAnsi="Palatino"/>
          <w:sz w:val="18"/>
          <w:szCs w:val="18"/>
        </w:rPr>
      </w:pPr>
    </w:p>
    <w:p w14:paraId="396BF1C4" w14:textId="09963484"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626962F3" w14:textId="242D2FD5" w:rsidR="002D3F74" w:rsidRDefault="008A7F25" w:rsidP="008A7F25">
      <w:pPr>
        <w:pStyle w:val="PARAGRAPH"/>
        <w:ind w:firstLine="360"/>
        <w:rPr>
          <w:rFonts w:ascii="Palatino" w:hAnsi="Palatino"/>
          <w:sz w:val="19"/>
          <w:szCs w:val="19"/>
        </w:rPr>
      </w:pPr>
      <w:r>
        <w:rPr>
          <w:rFonts w:ascii="Palatino" w:hAnsi="Palatino"/>
          <w:sz w:val="19"/>
          <w:szCs w:val="19"/>
        </w:rPr>
        <w:t xml:space="preserve">To evaluate the models in this paper, and to answer the research question, the models </w:t>
      </w:r>
      <w:proofErr w:type="gramStart"/>
      <w:r>
        <w:rPr>
          <w:rFonts w:ascii="Palatino" w:hAnsi="Palatino"/>
          <w:sz w:val="19"/>
          <w:szCs w:val="19"/>
        </w:rPr>
        <w:t>have to</w:t>
      </w:r>
      <w:proofErr w:type="gramEnd"/>
      <w:r>
        <w:rPr>
          <w:rFonts w:ascii="Palatino" w:hAnsi="Palatino"/>
          <w:sz w:val="19"/>
          <w:szCs w:val="19"/>
        </w:rPr>
        <w:t xml:space="preserve"> compared both on performance metrics and </w:t>
      </w:r>
      <w:proofErr w:type="spellStart"/>
      <w:r>
        <w:rPr>
          <w:rFonts w:ascii="Palatino" w:hAnsi="Palatino"/>
          <w:sz w:val="19"/>
          <w:szCs w:val="19"/>
        </w:rPr>
        <w:t>explainability</w:t>
      </w:r>
      <w:proofErr w:type="spellEnd"/>
      <w:r>
        <w:rPr>
          <w:rFonts w:ascii="Palatino" w:hAnsi="Palatino"/>
          <w:sz w:val="19"/>
          <w:szCs w:val="19"/>
        </w:rPr>
        <w:t xml:space="preserve"> metrics. </w:t>
      </w:r>
    </w:p>
    <w:p w14:paraId="7490B347" w14:textId="6E3A8DC5" w:rsidR="008A7F25" w:rsidRDefault="008A7F25" w:rsidP="002D3F74">
      <w:pPr>
        <w:pStyle w:val="PARAGRAPH"/>
        <w:ind w:firstLine="0"/>
        <w:rPr>
          <w:rFonts w:ascii="Palatino" w:hAnsi="Palatino"/>
          <w:sz w:val="19"/>
          <w:szCs w:val="19"/>
        </w:rPr>
      </w:pPr>
    </w:p>
    <w:p w14:paraId="01BA6D8B" w14:textId="512587A6" w:rsidR="00143FA9" w:rsidRDefault="009A4AD3" w:rsidP="002D3F74">
      <w:pPr>
        <w:pStyle w:val="PARAGRAPH"/>
        <w:ind w:firstLine="0"/>
        <w:rPr>
          <w:rFonts w:ascii="Palatino" w:hAnsi="Palatino"/>
          <w:sz w:val="19"/>
          <w:szCs w:val="19"/>
        </w:rPr>
      </w:pPr>
      <w:r>
        <w:rPr>
          <w:rFonts w:ascii="Palatino" w:hAnsi="Palatino"/>
          <w:sz w:val="19"/>
          <w:szCs w:val="19"/>
        </w:rPr>
        <w:t xml:space="preserve">In this study, the models’ performance was measured using the following metrics: accuracy, precision, recall, time taken for inference on test set, </w:t>
      </w:r>
      <w:proofErr w:type="gramStart"/>
      <w:r>
        <w:rPr>
          <w:rFonts w:ascii="Palatino" w:hAnsi="Palatino"/>
          <w:sz w:val="19"/>
          <w:szCs w:val="19"/>
        </w:rPr>
        <w:t>sensitivity</w:t>
      </w:r>
      <w:proofErr w:type="gramEnd"/>
      <w:r>
        <w:rPr>
          <w:rFonts w:ascii="Palatino" w:hAnsi="Palatino"/>
          <w:sz w:val="19"/>
          <w:szCs w:val="19"/>
        </w:rPr>
        <w:t xml:space="preserve"> and specificity. The table below summarises the results for each of the models on these metrics:</w:t>
      </w:r>
    </w:p>
    <w:p w14:paraId="27D1C479" w14:textId="77777777" w:rsidR="00BE0018" w:rsidRDefault="00BE0018" w:rsidP="002D3F74">
      <w:pPr>
        <w:pStyle w:val="PARAGRAPH"/>
        <w:ind w:firstLine="0"/>
        <w:rPr>
          <w:rFonts w:ascii="Palatino" w:hAnsi="Palatino"/>
          <w:sz w:val="19"/>
          <w:szCs w:val="19"/>
        </w:rPr>
      </w:pPr>
    </w:p>
    <w:p w14:paraId="584F3DEB" w14:textId="6FEDE994" w:rsidR="00BE0018" w:rsidRDefault="00BE0018" w:rsidP="00BE0018">
      <w:pPr>
        <w:pStyle w:val="Caption"/>
        <w:keepNext/>
      </w:pPr>
      <w:r>
        <w:t xml:space="preserve">Table </w:t>
      </w:r>
      <w:r>
        <w:fldChar w:fldCharType="begin"/>
      </w:r>
      <w:r>
        <w:instrText xml:space="preserve"> SEQ Table \* ARABIC </w:instrText>
      </w:r>
      <w:r>
        <w:fldChar w:fldCharType="separate"/>
      </w:r>
      <w:r w:rsidR="00BD1DDD">
        <w:rPr>
          <w:noProof/>
        </w:rPr>
        <w:t>17</w:t>
      </w:r>
      <w:r>
        <w:fldChar w:fldCharType="end"/>
      </w:r>
      <w:r>
        <w:t>: Evaluation Metrics Comparison with all 5 models</w:t>
      </w:r>
    </w:p>
    <w:tbl>
      <w:tblPr>
        <w:tblStyle w:val="TableGrid"/>
        <w:tblW w:w="4957" w:type="dxa"/>
        <w:tblLook w:val="04A0" w:firstRow="1" w:lastRow="0" w:firstColumn="1" w:lastColumn="0" w:noHBand="0" w:noVBand="1"/>
      </w:tblPr>
      <w:tblGrid>
        <w:gridCol w:w="812"/>
        <w:gridCol w:w="813"/>
        <w:gridCol w:w="813"/>
        <w:gridCol w:w="813"/>
        <w:gridCol w:w="813"/>
        <w:gridCol w:w="893"/>
      </w:tblGrid>
      <w:tr w:rsidR="00C16D5F" w14:paraId="14DD7D73" w14:textId="77777777" w:rsidTr="00143FA9">
        <w:trPr>
          <w:trHeight w:val="390"/>
        </w:trPr>
        <w:tc>
          <w:tcPr>
            <w:tcW w:w="812" w:type="dxa"/>
          </w:tcPr>
          <w:p w14:paraId="47779A23" w14:textId="53C3C0E7" w:rsidR="00C16D5F" w:rsidRPr="00BF3106" w:rsidRDefault="00C16D5F" w:rsidP="00C16D5F">
            <w:pPr>
              <w:pStyle w:val="PARAGRAPH"/>
              <w:ind w:firstLine="0"/>
              <w:rPr>
                <w:rFonts w:ascii="Palatino" w:hAnsi="Palatino"/>
                <w:sz w:val="13"/>
                <w:szCs w:val="13"/>
              </w:rPr>
            </w:pPr>
            <w:r w:rsidRPr="00BF3106">
              <w:rPr>
                <w:rFonts w:ascii="Palatino" w:hAnsi="Palatino"/>
                <w:b/>
                <w:bCs/>
                <w:sz w:val="13"/>
                <w:szCs w:val="13"/>
              </w:rPr>
              <w:t>Evaluation Metric</w:t>
            </w:r>
          </w:p>
        </w:tc>
        <w:tc>
          <w:tcPr>
            <w:tcW w:w="813" w:type="dxa"/>
          </w:tcPr>
          <w:p w14:paraId="526114E5" w14:textId="4E27B99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VGG16</w:t>
            </w:r>
          </w:p>
        </w:tc>
        <w:tc>
          <w:tcPr>
            <w:tcW w:w="813" w:type="dxa"/>
          </w:tcPr>
          <w:p w14:paraId="716B6968" w14:textId="7689260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DenseNet201</w:t>
            </w:r>
          </w:p>
        </w:tc>
        <w:tc>
          <w:tcPr>
            <w:tcW w:w="813" w:type="dxa"/>
          </w:tcPr>
          <w:p w14:paraId="40B7C147" w14:textId="4D1B92BD"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DarkNet19</w:t>
            </w:r>
          </w:p>
        </w:tc>
        <w:tc>
          <w:tcPr>
            <w:tcW w:w="813" w:type="dxa"/>
          </w:tcPr>
          <w:p w14:paraId="647E9C6E" w14:textId="41203AD5"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EfficientNetB0</w:t>
            </w:r>
          </w:p>
        </w:tc>
        <w:tc>
          <w:tcPr>
            <w:tcW w:w="893" w:type="dxa"/>
          </w:tcPr>
          <w:p w14:paraId="6844076B" w14:textId="0D11DCDC" w:rsidR="00C16D5F" w:rsidRPr="00BF3106" w:rsidRDefault="00F5745D" w:rsidP="00143FA9">
            <w:pPr>
              <w:pStyle w:val="PARAGRAPH"/>
              <w:ind w:firstLine="0"/>
              <w:jc w:val="center"/>
              <w:rPr>
                <w:rFonts w:ascii="Palatino" w:hAnsi="Palatino"/>
                <w:b/>
                <w:bCs/>
                <w:sz w:val="13"/>
                <w:szCs w:val="13"/>
              </w:rPr>
            </w:pPr>
            <w:r w:rsidRPr="00BF3106">
              <w:rPr>
                <w:rFonts w:ascii="Palatino" w:hAnsi="Palatino"/>
                <w:b/>
                <w:bCs/>
                <w:sz w:val="13"/>
                <w:szCs w:val="13"/>
              </w:rPr>
              <w:t xml:space="preserve">Our </w:t>
            </w:r>
            <w:r w:rsidR="00C16D5F" w:rsidRPr="00BF3106">
              <w:rPr>
                <w:rFonts w:ascii="Palatino" w:hAnsi="Palatino"/>
                <w:b/>
                <w:bCs/>
                <w:sz w:val="13"/>
                <w:szCs w:val="13"/>
              </w:rPr>
              <w:t>Ensemble Model</w:t>
            </w:r>
          </w:p>
        </w:tc>
      </w:tr>
      <w:tr w:rsidR="003E6844" w14:paraId="78D13142" w14:textId="77777777" w:rsidTr="006D4A9F">
        <w:trPr>
          <w:trHeight w:val="269"/>
        </w:trPr>
        <w:tc>
          <w:tcPr>
            <w:tcW w:w="812" w:type="dxa"/>
          </w:tcPr>
          <w:p w14:paraId="102255A2" w14:textId="279A3E12"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Accuracy</w:t>
            </w:r>
          </w:p>
        </w:tc>
        <w:tc>
          <w:tcPr>
            <w:tcW w:w="813" w:type="dxa"/>
            <w:shd w:val="clear" w:color="auto" w:fill="auto"/>
          </w:tcPr>
          <w:p w14:paraId="103BEBD1" w14:textId="0B8DE699"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0.86</w:t>
            </w:r>
          </w:p>
        </w:tc>
        <w:tc>
          <w:tcPr>
            <w:tcW w:w="813" w:type="dxa"/>
            <w:shd w:val="clear" w:color="auto" w:fill="auto"/>
          </w:tcPr>
          <w:p w14:paraId="65D25ABC" w14:textId="68495946"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0.86</w:t>
            </w:r>
          </w:p>
        </w:tc>
        <w:tc>
          <w:tcPr>
            <w:tcW w:w="813" w:type="dxa"/>
            <w:shd w:val="clear" w:color="auto" w:fill="auto"/>
          </w:tcPr>
          <w:p w14:paraId="51EFC5C6" w14:textId="28B51C29"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0.85</w:t>
            </w:r>
          </w:p>
        </w:tc>
        <w:tc>
          <w:tcPr>
            <w:tcW w:w="813" w:type="dxa"/>
            <w:shd w:val="clear" w:color="auto" w:fill="auto"/>
          </w:tcPr>
          <w:p w14:paraId="768310D9" w14:textId="426AF161"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0.84</w:t>
            </w:r>
          </w:p>
        </w:tc>
        <w:tc>
          <w:tcPr>
            <w:tcW w:w="893" w:type="dxa"/>
            <w:shd w:val="clear" w:color="auto" w:fill="auto"/>
          </w:tcPr>
          <w:p w14:paraId="1D2A3F75" w14:textId="0D2FDC0E"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0.87</w:t>
            </w:r>
          </w:p>
        </w:tc>
      </w:tr>
      <w:tr w:rsidR="003E6844" w14:paraId="17E4840C" w14:textId="77777777" w:rsidTr="006D4A9F">
        <w:trPr>
          <w:trHeight w:val="414"/>
        </w:trPr>
        <w:tc>
          <w:tcPr>
            <w:tcW w:w="812" w:type="dxa"/>
          </w:tcPr>
          <w:p w14:paraId="0C5BB54E" w14:textId="634C0E8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Precision (Class 1)</w:t>
            </w:r>
          </w:p>
        </w:tc>
        <w:tc>
          <w:tcPr>
            <w:tcW w:w="813" w:type="dxa"/>
            <w:shd w:val="clear" w:color="auto" w:fill="auto"/>
          </w:tcPr>
          <w:p w14:paraId="35471C6C" w14:textId="5DD4377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0.94</w:t>
            </w:r>
          </w:p>
        </w:tc>
        <w:tc>
          <w:tcPr>
            <w:tcW w:w="813" w:type="dxa"/>
            <w:shd w:val="clear" w:color="auto" w:fill="auto"/>
          </w:tcPr>
          <w:p w14:paraId="041A1FB9" w14:textId="60F2CE82"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0.95</w:t>
            </w:r>
          </w:p>
        </w:tc>
        <w:tc>
          <w:tcPr>
            <w:tcW w:w="813" w:type="dxa"/>
            <w:shd w:val="clear" w:color="auto" w:fill="auto"/>
          </w:tcPr>
          <w:p w14:paraId="793FB06E" w14:textId="4706086B"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0.96</w:t>
            </w:r>
          </w:p>
        </w:tc>
        <w:tc>
          <w:tcPr>
            <w:tcW w:w="813" w:type="dxa"/>
            <w:shd w:val="clear" w:color="auto" w:fill="auto"/>
          </w:tcPr>
          <w:p w14:paraId="1B605CF5" w14:textId="1BBAF985"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0.96</w:t>
            </w:r>
          </w:p>
        </w:tc>
        <w:tc>
          <w:tcPr>
            <w:tcW w:w="893" w:type="dxa"/>
            <w:shd w:val="clear" w:color="auto" w:fill="auto"/>
          </w:tcPr>
          <w:p w14:paraId="5ADAD32E" w14:textId="0019CD8C"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7C6EF0AC" w14:textId="77777777" w:rsidTr="006D4A9F">
        <w:trPr>
          <w:trHeight w:val="420"/>
        </w:trPr>
        <w:tc>
          <w:tcPr>
            <w:tcW w:w="812" w:type="dxa"/>
          </w:tcPr>
          <w:p w14:paraId="34AA8F43" w14:textId="77D74B81"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Recall (Class 1)</w:t>
            </w:r>
          </w:p>
        </w:tc>
        <w:tc>
          <w:tcPr>
            <w:tcW w:w="813" w:type="dxa"/>
            <w:shd w:val="clear" w:color="auto" w:fill="auto"/>
          </w:tcPr>
          <w:p w14:paraId="0E46BB16" w14:textId="316015A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4A83E1E1" w14:textId="5DE949A3"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407D58FE" w14:textId="4D7DBB33"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23CBE377" w14:textId="6F0330A4"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FE201E1" w14:textId="78EF19C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0F2CDB36" w14:textId="77777777" w:rsidTr="006D4A9F">
        <w:trPr>
          <w:trHeight w:val="412"/>
        </w:trPr>
        <w:tc>
          <w:tcPr>
            <w:tcW w:w="812" w:type="dxa"/>
          </w:tcPr>
          <w:p w14:paraId="4713F1D1" w14:textId="19787F9D"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Sensitivity (Class 1)</w:t>
            </w:r>
          </w:p>
        </w:tc>
        <w:tc>
          <w:tcPr>
            <w:tcW w:w="813" w:type="dxa"/>
            <w:shd w:val="clear" w:color="auto" w:fill="auto"/>
          </w:tcPr>
          <w:p w14:paraId="6330B82A" w14:textId="4E2AE668"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5F1609E8" w14:textId="59BAC81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6B8703A3" w14:textId="6B83748F"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35A375CF" w14:textId="686DEECC"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AEB47C3" w14:textId="07BC975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7C4E146B" w14:textId="77777777" w:rsidTr="006D4A9F">
        <w:trPr>
          <w:trHeight w:val="456"/>
        </w:trPr>
        <w:tc>
          <w:tcPr>
            <w:tcW w:w="812" w:type="dxa"/>
          </w:tcPr>
          <w:p w14:paraId="46E25227" w14:textId="3EC4654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Specificity (Class 1)</w:t>
            </w:r>
          </w:p>
        </w:tc>
        <w:tc>
          <w:tcPr>
            <w:tcW w:w="813" w:type="dxa"/>
            <w:shd w:val="clear" w:color="auto" w:fill="auto"/>
          </w:tcPr>
          <w:p w14:paraId="73766A19" w14:textId="5ED5F59A"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0.96</w:t>
            </w:r>
          </w:p>
        </w:tc>
        <w:tc>
          <w:tcPr>
            <w:tcW w:w="813" w:type="dxa"/>
            <w:shd w:val="clear" w:color="auto" w:fill="auto"/>
          </w:tcPr>
          <w:p w14:paraId="20D1294F" w14:textId="6D9AAD9C"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shd w:val="clear" w:color="auto" w:fill="auto"/>
          </w:tcPr>
          <w:p w14:paraId="132A88A7" w14:textId="2D1B7468"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0.98</w:t>
            </w:r>
          </w:p>
        </w:tc>
        <w:tc>
          <w:tcPr>
            <w:tcW w:w="813" w:type="dxa"/>
            <w:shd w:val="clear" w:color="auto" w:fill="auto"/>
          </w:tcPr>
          <w:p w14:paraId="61C9370C" w14:textId="5C6F059D"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0.98</w:t>
            </w:r>
          </w:p>
        </w:tc>
        <w:tc>
          <w:tcPr>
            <w:tcW w:w="893" w:type="dxa"/>
            <w:shd w:val="clear" w:color="auto" w:fill="auto"/>
          </w:tcPr>
          <w:p w14:paraId="7F51B307" w14:textId="69061CE6"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3D9C3335" w14:textId="77777777" w:rsidTr="006D4A9F">
        <w:tc>
          <w:tcPr>
            <w:tcW w:w="812" w:type="dxa"/>
          </w:tcPr>
          <w:p w14:paraId="06E3144B" w14:textId="7CE56DD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Time Taken on Test Set</w:t>
            </w:r>
            <w:r>
              <w:rPr>
                <w:rFonts w:ascii="Palatino" w:hAnsi="Palatino"/>
                <w:sz w:val="12"/>
                <w:szCs w:val="12"/>
              </w:rPr>
              <w:t xml:space="preserve"> (seconds)</w:t>
            </w:r>
          </w:p>
        </w:tc>
        <w:tc>
          <w:tcPr>
            <w:tcW w:w="813" w:type="dxa"/>
            <w:shd w:val="clear" w:color="auto" w:fill="auto"/>
          </w:tcPr>
          <w:p w14:paraId="508E2BE1" w14:textId="0549CF6B"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 xml:space="preserve">24.2 </w:t>
            </w:r>
          </w:p>
        </w:tc>
        <w:tc>
          <w:tcPr>
            <w:tcW w:w="813" w:type="dxa"/>
            <w:shd w:val="clear" w:color="auto" w:fill="auto"/>
          </w:tcPr>
          <w:p w14:paraId="79363E23" w14:textId="0361F19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30.4</w:t>
            </w:r>
          </w:p>
        </w:tc>
        <w:tc>
          <w:tcPr>
            <w:tcW w:w="813" w:type="dxa"/>
            <w:shd w:val="clear" w:color="auto" w:fill="auto"/>
          </w:tcPr>
          <w:p w14:paraId="30FAB808" w14:textId="3C268C9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13" w:type="dxa"/>
            <w:shd w:val="clear" w:color="auto" w:fill="auto"/>
          </w:tcPr>
          <w:p w14:paraId="1D72D35D" w14:textId="19CC22A0"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93" w:type="dxa"/>
            <w:shd w:val="clear" w:color="auto" w:fill="auto"/>
          </w:tcPr>
          <w:p w14:paraId="59236310" w14:textId="655D91C2"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49.6</w:t>
            </w:r>
          </w:p>
        </w:tc>
      </w:tr>
    </w:tbl>
    <w:p w14:paraId="6F68D846" w14:textId="77777777" w:rsidR="00860B74" w:rsidRPr="009B1509" w:rsidRDefault="00860B74" w:rsidP="002D3F74">
      <w:pPr>
        <w:pStyle w:val="PARAGRAPH"/>
        <w:ind w:firstLine="0"/>
        <w:rPr>
          <w:rFonts w:ascii="Palatino" w:hAnsi="Palatino"/>
          <w:sz w:val="19"/>
          <w:szCs w:val="19"/>
        </w:rPr>
      </w:pPr>
    </w:p>
    <w:p w14:paraId="231A6AFC" w14:textId="2EF9A56B" w:rsidR="008B32D9" w:rsidRDefault="001C74FF" w:rsidP="007B5528">
      <w:pPr>
        <w:pStyle w:val="PARAGRAPH"/>
        <w:ind w:firstLine="720"/>
        <w:rPr>
          <w:rFonts w:ascii="Palatino" w:hAnsi="Palatino"/>
          <w:sz w:val="19"/>
          <w:szCs w:val="19"/>
        </w:rPr>
      </w:pPr>
      <w:r>
        <w:rPr>
          <w:rFonts w:ascii="Palatino" w:hAnsi="Palatino"/>
          <w:sz w:val="19"/>
          <w:szCs w:val="19"/>
        </w:rPr>
        <w:lastRenderedPageBreak/>
        <w:t>Highlighted in the table above are the models that achieved the highest result for each of the evaluation metrics. As can be clearly seen, the proposed ensemble method in this paper achieves the highest performance in all the evaluation metrics apart from the time taken for the model to run its inference on the test set.</w:t>
      </w:r>
      <w:r w:rsidR="00F5745D">
        <w:rPr>
          <w:rFonts w:ascii="Palatino" w:hAnsi="Palatino"/>
          <w:sz w:val="19"/>
          <w:szCs w:val="19"/>
        </w:rPr>
        <w:t xml:space="preserve"> </w:t>
      </w:r>
      <w:r w:rsidR="00CE20B0">
        <w:rPr>
          <w:rFonts w:ascii="Palatino" w:hAnsi="Palatino"/>
          <w:sz w:val="19"/>
          <w:szCs w:val="19"/>
        </w:rPr>
        <w:t xml:space="preserve">The test set contains 1500 samples, and so if these models were </w:t>
      </w:r>
      <w:proofErr w:type="gramStart"/>
      <w:r w:rsidR="00CE20B0">
        <w:rPr>
          <w:rFonts w:ascii="Palatino" w:hAnsi="Palatino"/>
          <w:sz w:val="19"/>
          <w:szCs w:val="19"/>
        </w:rPr>
        <w:t>ran</w:t>
      </w:r>
      <w:proofErr w:type="gramEnd"/>
      <w:r w:rsidR="00CE20B0">
        <w:rPr>
          <w:rFonts w:ascii="Palatino" w:hAnsi="Palatino"/>
          <w:sz w:val="19"/>
          <w:szCs w:val="19"/>
        </w:rPr>
        <w:t xml:space="preserve"> on a singular medical image in reality, then the time taken per scan is still insignificant, even if our proposed model takes twice the length of time on the 1500 sample test set.</w:t>
      </w:r>
      <w:r w:rsidR="00921D76">
        <w:rPr>
          <w:rFonts w:ascii="Palatino" w:hAnsi="Palatino"/>
          <w:sz w:val="19"/>
          <w:szCs w:val="19"/>
        </w:rPr>
        <w:t xml:space="preserve"> </w:t>
      </w:r>
      <w:r w:rsidR="00D86691">
        <w:rPr>
          <w:rFonts w:ascii="Palatino" w:hAnsi="Palatino"/>
          <w:sz w:val="19"/>
          <w:szCs w:val="19"/>
        </w:rPr>
        <w:t>As such, the drawback of our proposed model on this metric is greatly outweighed by its performances across the other metrics.</w:t>
      </w:r>
    </w:p>
    <w:p w14:paraId="195FD266" w14:textId="12EBC69B" w:rsidR="001C74FF" w:rsidRDefault="008B32D9" w:rsidP="007B5528">
      <w:pPr>
        <w:pStyle w:val="PARAGRAPH"/>
        <w:ind w:firstLine="720"/>
        <w:rPr>
          <w:rFonts w:ascii="Palatino" w:hAnsi="Palatino"/>
          <w:sz w:val="19"/>
          <w:szCs w:val="19"/>
        </w:rPr>
      </w:pPr>
      <w:r>
        <w:rPr>
          <w:rFonts w:ascii="Palatino" w:hAnsi="Palatino"/>
          <w:sz w:val="19"/>
          <w:szCs w:val="19"/>
        </w:rPr>
        <w:t>As our proposed ensemble method out-performs all the other state-of-the-art models across all metrics apart from the time taken for inference (which has been explained to be less important), this model is therefore the most suitable model for hybrid CT/X-Ray can COVID-19 prediction in terms of performance.</w:t>
      </w:r>
      <w:r w:rsidR="00D86691">
        <w:rPr>
          <w:rFonts w:ascii="Palatino" w:hAnsi="Palatino"/>
          <w:sz w:val="19"/>
          <w:szCs w:val="19"/>
        </w:rPr>
        <w:t xml:space="preserve"> </w:t>
      </w:r>
    </w:p>
    <w:p w14:paraId="0737645D" w14:textId="01AC455E" w:rsidR="00137242" w:rsidRDefault="00137242" w:rsidP="00982DF8">
      <w:pPr>
        <w:pStyle w:val="PARAGRAPH"/>
        <w:ind w:firstLine="720"/>
        <w:rPr>
          <w:rFonts w:ascii="Palatino" w:hAnsi="Palatino"/>
          <w:sz w:val="19"/>
          <w:szCs w:val="19"/>
        </w:rPr>
      </w:pPr>
      <w:r>
        <w:rPr>
          <w:rFonts w:ascii="Palatino" w:hAnsi="Palatino"/>
          <w:sz w:val="19"/>
          <w:szCs w:val="19"/>
        </w:rPr>
        <w:t xml:space="preserve">As stated previously, </w:t>
      </w:r>
      <w:proofErr w:type="spellStart"/>
      <w:r>
        <w:rPr>
          <w:rFonts w:ascii="Palatino" w:hAnsi="Palatino"/>
          <w:sz w:val="19"/>
          <w:szCs w:val="19"/>
        </w:rPr>
        <w:t>explainability</w:t>
      </w:r>
      <w:proofErr w:type="spellEnd"/>
      <w:r>
        <w:rPr>
          <w:rFonts w:ascii="Palatino" w:hAnsi="Palatino"/>
          <w:sz w:val="19"/>
          <w:szCs w:val="19"/>
        </w:rPr>
        <w:t xml:space="preserve"> is a very important aspect to be considered in th</w:t>
      </w:r>
      <w:r w:rsidR="00524DB5">
        <w:rPr>
          <w:rFonts w:ascii="Palatino" w:hAnsi="Palatino"/>
          <w:sz w:val="19"/>
          <w:szCs w:val="19"/>
        </w:rPr>
        <w:t xml:space="preserve">e </w:t>
      </w:r>
      <w:r>
        <w:rPr>
          <w:rFonts w:ascii="Palatino" w:hAnsi="Palatino"/>
          <w:sz w:val="19"/>
          <w:szCs w:val="19"/>
        </w:rPr>
        <w:t xml:space="preserve">medical domain. As such, </w:t>
      </w:r>
      <w:proofErr w:type="gramStart"/>
      <w:r>
        <w:rPr>
          <w:rFonts w:ascii="Palatino" w:hAnsi="Palatino"/>
          <w:sz w:val="19"/>
          <w:szCs w:val="19"/>
        </w:rPr>
        <w:t>in order to</w:t>
      </w:r>
      <w:proofErr w:type="gramEnd"/>
      <w:r>
        <w:rPr>
          <w:rFonts w:ascii="Palatino" w:hAnsi="Palatino"/>
          <w:sz w:val="19"/>
          <w:szCs w:val="19"/>
        </w:rPr>
        <w:t xml:space="preserve"> answer the research question and determine the overall best model, the models have to be evaluated for their ability to provide explainable predictions. In this paper, we used ROAD Most </w:t>
      </w:r>
      <w:proofErr w:type="spellStart"/>
      <w:r>
        <w:rPr>
          <w:rFonts w:ascii="Palatino" w:hAnsi="Palatino"/>
          <w:sz w:val="19"/>
          <w:szCs w:val="19"/>
        </w:rPr>
        <w:t>Relevenant</w:t>
      </w:r>
      <w:proofErr w:type="spellEnd"/>
      <w:r>
        <w:rPr>
          <w:rFonts w:ascii="Palatino" w:hAnsi="Palatino"/>
          <w:sz w:val="19"/>
          <w:szCs w:val="19"/>
        </w:rPr>
        <w:t xml:space="preserve"> First across different percentiles of pixel </w:t>
      </w:r>
      <w:proofErr w:type="spellStart"/>
      <w:r w:rsidR="00BA56DF">
        <w:rPr>
          <w:rFonts w:ascii="Palatino" w:hAnsi="Palatino"/>
          <w:sz w:val="19"/>
          <w:szCs w:val="19"/>
        </w:rPr>
        <w:t>importances</w:t>
      </w:r>
      <w:proofErr w:type="spellEnd"/>
      <w:r>
        <w:rPr>
          <w:rFonts w:ascii="Palatino" w:hAnsi="Palatino"/>
          <w:sz w:val="19"/>
          <w:szCs w:val="19"/>
        </w:rPr>
        <w:t xml:space="preserve">, and a custom ROAD Combined metric, which provided a more robust method for comparison of the model’s </w:t>
      </w:r>
      <w:proofErr w:type="spellStart"/>
      <w:r>
        <w:rPr>
          <w:rFonts w:ascii="Palatino" w:hAnsi="Palatino"/>
          <w:sz w:val="19"/>
          <w:szCs w:val="19"/>
        </w:rPr>
        <w:t>explainability</w:t>
      </w:r>
      <w:proofErr w:type="spellEnd"/>
      <w:r>
        <w:rPr>
          <w:rFonts w:ascii="Palatino" w:hAnsi="Palatino"/>
          <w:sz w:val="19"/>
          <w:szCs w:val="19"/>
        </w:rPr>
        <w:t xml:space="preserve"> across the 5 models in this paper.</w:t>
      </w:r>
    </w:p>
    <w:p w14:paraId="68928824" w14:textId="5E7DD947" w:rsidR="00544971" w:rsidRDefault="00544971" w:rsidP="00137242">
      <w:pPr>
        <w:pStyle w:val="PARAGRAPH"/>
        <w:ind w:firstLine="0"/>
        <w:rPr>
          <w:rFonts w:ascii="Palatino" w:hAnsi="Palatino"/>
          <w:sz w:val="19"/>
          <w:szCs w:val="19"/>
        </w:rPr>
      </w:pPr>
      <w:r>
        <w:rPr>
          <w:rFonts w:ascii="Palatino" w:hAnsi="Palatino"/>
          <w:sz w:val="19"/>
          <w:szCs w:val="19"/>
        </w:rPr>
        <w:t xml:space="preserve">The graph below shows the 5 different models and their drop in confidence against the 5 different percentiles of pixel </w:t>
      </w:r>
      <w:proofErr w:type="spellStart"/>
      <w:r>
        <w:rPr>
          <w:rFonts w:ascii="Palatino" w:hAnsi="Palatino"/>
          <w:sz w:val="19"/>
          <w:szCs w:val="19"/>
        </w:rPr>
        <w:t>importances</w:t>
      </w:r>
      <w:proofErr w:type="spellEnd"/>
      <w:r>
        <w:rPr>
          <w:rFonts w:ascii="Palatino" w:hAnsi="Palatino"/>
          <w:sz w:val="19"/>
          <w:szCs w:val="19"/>
        </w:rPr>
        <w:t>.</w:t>
      </w:r>
    </w:p>
    <w:p w14:paraId="1D055422" w14:textId="77777777" w:rsidR="00697E0F" w:rsidRDefault="00697E0F" w:rsidP="00137242">
      <w:pPr>
        <w:pStyle w:val="PARAGRAPH"/>
        <w:ind w:firstLine="0"/>
        <w:rPr>
          <w:rFonts w:ascii="Palatino" w:hAnsi="Palatino"/>
          <w:sz w:val="19"/>
          <w:szCs w:val="19"/>
        </w:rPr>
      </w:pPr>
    </w:p>
    <w:p w14:paraId="357FFC47" w14:textId="77777777" w:rsidR="00352B7D" w:rsidRDefault="00AA5794" w:rsidP="00352B7D">
      <w:pPr>
        <w:pStyle w:val="PARAGRAPH"/>
        <w:keepNext/>
        <w:ind w:firstLine="0"/>
      </w:pPr>
      <w:r w:rsidRPr="00EF14D8">
        <w:rPr>
          <w:rFonts w:ascii="Palatino" w:hAnsi="Palatino"/>
          <w:noProof/>
          <w:sz w:val="18"/>
          <w:szCs w:val="18"/>
        </w:rPr>
        <w:drawing>
          <wp:inline distT="0" distB="0" distL="0" distR="0" wp14:anchorId="38A3E71F" wp14:editId="59B7565C">
            <wp:extent cx="3103245" cy="3344617"/>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045A005" w14:textId="0A6A179B" w:rsidR="00123430" w:rsidRDefault="00352B7D" w:rsidP="0066168E">
      <w:pPr>
        <w:pStyle w:val="Caption"/>
        <w:rPr>
          <w:rFonts w:ascii="Palatino" w:hAnsi="Palatino"/>
          <w:sz w:val="19"/>
          <w:szCs w:val="19"/>
        </w:rPr>
      </w:pPr>
      <w:r>
        <w:t>Figure 1</w:t>
      </w:r>
      <w:r w:rsidR="00CF7742">
        <w:t>5</w:t>
      </w:r>
      <w:r>
        <w:t xml:space="preserve">: ROAD Most Relevant First scores for all 5 models across various percentiles of pixel </w:t>
      </w:r>
      <w:proofErr w:type="spellStart"/>
      <w:r>
        <w:t>importances</w:t>
      </w:r>
      <w:proofErr w:type="spellEnd"/>
    </w:p>
    <w:p w14:paraId="75F0AA71" w14:textId="5DEDA0FB" w:rsidR="001C74FF" w:rsidRDefault="00F10611" w:rsidP="00413FC9">
      <w:pPr>
        <w:pStyle w:val="PARAGRAPH"/>
        <w:ind w:firstLine="360"/>
        <w:rPr>
          <w:rFonts w:ascii="Palatino" w:hAnsi="Palatino"/>
          <w:sz w:val="19"/>
          <w:szCs w:val="19"/>
        </w:rPr>
      </w:pPr>
      <w:r>
        <w:rPr>
          <w:rFonts w:ascii="Palatino" w:hAnsi="Palatino"/>
          <w:sz w:val="19"/>
          <w:szCs w:val="19"/>
        </w:rPr>
        <w:t xml:space="preserve">As can be seen in the graph above, our proposed ensemble method provides a greater percentage drop in confidence in its classifications for each of the 5 different </w:t>
      </w:r>
      <w:r>
        <w:rPr>
          <w:rFonts w:ascii="Palatino" w:hAnsi="Palatino"/>
          <w:sz w:val="19"/>
          <w:szCs w:val="19"/>
        </w:rPr>
        <w:t xml:space="preserve">percentile of pixel </w:t>
      </w:r>
      <w:proofErr w:type="spellStart"/>
      <w:r>
        <w:rPr>
          <w:rFonts w:ascii="Palatino" w:hAnsi="Palatino"/>
          <w:sz w:val="19"/>
          <w:szCs w:val="19"/>
        </w:rPr>
        <w:t>importances</w:t>
      </w:r>
      <w:proofErr w:type="spellEnd"/>
      <w:r w:rsidR="00741C03">
        <w:rPr>
          <w:rFonts w:ascii="Palatino" w:hAnsi="Palatino"/>
          <w:sz w:val="19"/>
          <w:szCs w:val="19"/>
        </w:rPr>
        <w:t xml:space="preserve">, as shown by the dark blue graph above. </w:t>
      </w:r>
      <w:r>
        <w:rPr>
          <w:rFonts w:ascii="Palatino" w:hAnsi="Palatino"/>
          <w:sz w:val="19"/>
          <w:szCs w:val="19"/>
        </w:rPr>
        <w:t xml:space="preserve">This means that as the most important pixels deemed by the classifier itself are perturbated from the image, and the classification ran again, the classifier suffers the greatest drop in confidence in its classification for our proposed ensemble method. This means that the most important pixels identified by the ensemble model are in fact the most influential pixels in the image for a correct COVID-19 classification. </w:t>
      </w:r>
      <w:r w:rsidR="00413FC9">
        <w:rPr>
          <w:rFonts w:ascii="Palatino" w:hAnsi="Palatino"/>
          <w:sz w:val="19"/>
          <w:szCs w:val="19"/>
        </w:rPr>
        <w:t xml:space="preserve">This implies that our proposed model is in fact able to produce the most explainable predictions out of the 5 models in this paper, as the regions identified in its heatmap produced by </w:t>
      </w:r>
      <w:proofErr w:type="spellStart"/>
      <w:r w:rsidR="00413FC9">
        <w:rPr>
          <w:rFonts w:ascii="Palatino" w:hAnsi="Palatino"/>
          <w:sz w:val="19"/>
          <w:szCs w:val="19"/>
        </w:rPr>
        <w:t>GradCAM</w:t>
      </w:r>
      <w:proofErr w:type="spellEnd"/>
      <w:r w:rsidR="00413FC9">
        <w:rPr>
          <w:rFonts w:ascii="Palatino" w:hAnsi="Palatino"/>
          <w:sz w:val="19"/>
          <w:szCs w:val="19"/>
        </w:rPr>
        <w:t xml:space="preserve"> are the most important regions for correct classifications.</w:t>
      </w:r>
    </w:p>
    <w:p w14:paraId="76CA1719" w14:textId="05CD6CFD" w:rsidR="0005340A" w:rsidRDefault="00464D55" w:rsidP="00C35EF2">
      <w:pPr>
        <w:pStyle w:val="PARAGRAPH"/>
        <w:ind w:firstLine="360"/>
        <w:rPr>
          <w:rFonts w:ascii="Palatino" w:hAnsi="Palatino"/>
          <w:sz w:val="19"/>
          <w:szCs w:val="19"/>
        </w:rPr>
      </w:pPr>
      <w:r>
        <w:rPr>
          <w:rFonts w:ascii="Palatino" w:hAnsi="Palatino"/>
          <w:sz w:val="19"/>
          <w:szCs w:val="19"/>
        </w:rPr>
        <w:t xml:space="preserve">To further compare the models’ </w:t>
      </w:r>
      <w:proofErr w:type="spellStart"/>
      <w:r>
        <w:rPr>
          <w:rFonts w:ascii="Palatino" w:hAnsi="Palatino"/>
          <w:sz w:val="19"/>
          <w:szCs w:val="19"/>
        </w:rPr>
        <w:t>explainability</w:t>
      </w:r>
      <w:proofErr w:type="spellEnd"/>
      <w:r>
        <w:rPr>
          <w:rFonts w:ascii="Palatino" w:hAnsi="Palatino"/>
          <w:sz w:val="19"/>
          <w:szCs w:val="19"/>
        </w:rPr>
        <w:t xml:space="preserve"> capabilities, the ROAD Combined metric was created. The table below summarises the findings for each of the 5 models.</w:t>
      </w:r>
    </w:p>
    <w:p w14:paraId="0B9326B0" w14:textId="77777777" w:rsidR="0005340A" w:rsidRDefault="0005340A" w:rsidP="00413FC9">
      <w:pPr>
        <w:pStyle w:val="PARAGRAPH"/>
        <w:ind w:firstLine="360"/>
        <w:rPr>
          <w:rFonts w:ascii="Palatino" w:hAnsi="Palatino"/>
          <w:sz w:val="19"/>
          <w:szCs w:val="19"/>
        </w:rPr>
      </w:pPr>
    </w:p>
    <w:p w14:paraId="4BC228E7" w14:textId="045A4D30" w:rsidR="00C92EDC" w:rsidRDefault="00C92EDC" w:rsidP="00C92EDC">
      <w:pPr>
        <w:pStyle w:val="Caption"/>
        <w:keepNext/>
      </w:pPr>
      <w:r>
        <w:t xml:space="preserve">Table </w:t>
      </w:r>
      <w:r>
        <w:fldChar w:fldCharType="begin"/>
      </w:r>
      <w:r>
        <w:instrText xml:space="preserve"> SEQ Table \* ARABIC </w:instrText>
      </w:r>
      <w:r>
        <w:fldChar w:fldCharType="separate"/>
      </w:r>
      <w:r w:rsidR="00BD1DDD">
        <w:rPr>
          <w:noProof/>
        </w:rPr>
        <w:t>18</w:t>
      </w:r>
      <w:r>
        <w:fldChar w:fldCharType="end"/>
      </w:r>
      <w:r>
        <w:t>: ROAD Combined scores for all 5 models</w:t>
      </w:r>
    </w:p>
    <w:tbl>
      <w:tblPr>
        <w:tblStyle w:val="TableGrid"/>
        <w:tblW w:w="0" w:type="auto"/>
        <w:tblLook w:val="04A0" w:firstRow="1" w:lastRow="0" w:firstColumn="1" w:lastColumn="0" w:noHBand="0" w:noVBand="1"/>
      </w:tblPr>
      <w:tblGrid>
        <w:gridCol w:w="812"/>
        <w:gridCol w:w="813"/>
        <w:gridCol w:w="813"/>
        <w:gridCol w:w="813"/>
        <w:gridCol w:w="813"/>
        <w:gridCol w:w="813"/>
      </w:tblGrid>
      <w:tr w:rsidR="00E66AF4" w14:paraId="0277EDD3" w14:textId="77777777" w:rsidTr="00E66AF4">
        <w:tc>
          <w:tcPr>
            <w:tcW w:w="812" w:type="dxa"/>
          </w:tcPr>
          <w:p w14:paraId="7D71210C" w14:textId="4362DCD3" w:rsidR="00E66AF4" w:rsidRPr="003A785C" w:rsidRDefault="00E66AF4" w:rsidP="00413FC9">
            <w:pPr>
              <w:pStyle w:val="PARAGRAPH"/>
              <w:ind w:firstLine="0"/>
              <w:rPr>
                <w:rFonts w:ascii="Palatino" w:hAnsi="Palatino"/>
                <w:sz w:val="13"/>
                <w:szCs w:val="13"/>
              </w:rPr>
            </w:pPr>
          </w:p>
        </w:tc>
        <w:tc>
          <w:tcPr>
            <w:tcW w:w="813" w:type="dxa"/>
          </w:tcPr>
          <w:p w14:paraId="780DD087" w14:textId="7B57B5AB"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VGG16</w:t>
            </w:r>
          </w:p>
        </w:tc>
        <w:tc>
          <w:tcPr>
            <w:tcW w:w="813" w:type="dxa"/>
          </w:tcPr>
          <w:p w14:paraId="4505BEF5" w14:textId="43B21398"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DenseNet201</w:t>
            </w:r>
          </w:p>
        </w:tc>
        <w:tc>
          <w:tcPr>
            <w:tcW w:w="813" w:type="dxa"/>
          </w:tcPr>
          <w:p w14:paraId="087B96D9" w14:textId="3B72099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DarkNet19</w:t>
            </w:r>
          </w:p>
        </w:tc>
        <w:tc>
          <w:tcPr>
            <w:tcW w:w="813" w:type="dxa"/>
          </w:tcPr>
          <w:p w14:paraId="0856AE25" w14:textId="686AA30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EfficientNetB0</w:t>
            </w:r>
          </w:p>
        </w:tc>
        <w:tc>
          <w:tcPr>
            <w:tcW w:w="813" w:type="dxa"/>
          </w:tcPr>
          <w:p w14:paraId="00637479" w14:textId="07EC6991"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Proposed Ensemble Model</w:t>
            </w:r>
          </w:p>
        </w:tc>
      </w:tr>
      <w:tr w:rsidR="00E66AF4" w14:paraId="1C5069F4" w14:textId="77777777" w:rsidTr="0005340A">
        <w:tc>
          <w:tcPr>
            <w:tcW w:w="812" w:type="dxa"/>
          </w:tcPr>
          <w:p w14:paraId="4DEB5D0B" w14:textId="64C9687A"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ROAD Combined</w:t>
            </w:r>
            <w:r w:rsidR="008C05CA">
              <w:rPr>
                <w:rFonts w:ascii="Palatino" w:hAnsi="Palatino"/>
                <w:sz w:val="13"/>
                <w:szCs w:val="13"/>
              </w:rPr>
              <w:t xml:space="preserve"> Score</w:t>
            </w:r>
          </w:p>
        </w:tc>
        <w:tc>
          <w:tcPr>
            <w:tcW w:w="813" w:type="dxa"/>
            <w:shd w:val="clear" w:color="auto" w:fill="auto"/>
          </w:tcPr>
          <w:p w14:paraId="595D4959" w14:textId="0B26DE5F"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4.35</w:t>
            </w:r>
          </w:p>
        </w:tc>
        <w:tc>
          <w:tcPr>
            <w:tcW w:w="813" w:type="dxa"/>
            <w:shd w:val="clear" w:color="auto" w:fill="auto"/>
          </w:tcPr>
          <w:p w14:paraId="6AD3B77E" w14:textId="36F3AB3D"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3.70</w:t>
            </w:r>
          </w:p>
        </w:tc>
        <w:tc>
          <w:tcPr>
            <w:tcW w:w="813" w:type="dxa"/>
            <w:shd w:val="clear" w:color="auto" w:fill="auto"/>
          </w:tcPr>
          <w:p w14:paraId="573346A5" w14:textId="7C198A20"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4.89</w:t>
            </w:r>
          </w:p>
        </w:tc>
        <w:tc>
          <w:tcPr>
            <w:tcW w:w="813" w:type="dxa"/>
            <w:shd w:val="clear" w:color="auto" w:fill="auto"/>
          </w:tcPr>
          <w:p w14:paraId="652A1B1B" w14:textId="131FA3A6"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4.21</w:t>
            </w:r>
          </w:p>
        </w:tc>
        <w:tc>
          <w:tcPr>
            <w:tcW w:w="813" w:type="dxa"/>
            <w:shd w:val="clear" w:color="auto" w:fill="auto"/>
          </w:tcPr>
          <w:p w14:paraId="1B5EBB9E" w14:textId="26CB62D6" w:rsidR="00E66AF4" w:rsidRPr="003A785C" w:rsidRDefault="00296423" w:rsidP="00413FC9">
            <w:pPr>
              <w:pStyle w:val="PARAGRAPH"/>
              <w:ind w:firstLine="0"/>
              <w:rPr>
                <w:rFonts w:ascii="Palatino" w:hAnsi="Palatino"/>
                <w:b/>
                <w:bCs/>
                <w:sz w:val="13"/>
                <w:szCs w:val="13"/>
              </w:rPr>
            </w:pPr>
            <w:r w:rsidRPr="003A785C">
              <w:rPr>
                <w:rFonts w:ascii="Palatino" w:hAnsi="Palatino"/>
                <w:b/>
                <w:bCs/>
                <w:sz w:val="13"/>
                <w:szCs w:val="13"/>
              </w:rPr>
              <w:t>9.64</w:t>
            </w:r>
          </w:p>
        </w:tc>
      </w:tr>
    </w:tbl>
    <w:p w14:paraId="44F1F225" w14:textId="77777777" w:rsidR="00174416" w:rsidRDefault="00174416" w:rsidP="00747760">
      <w:pPr>
        <w:pStyle w:val="PARAGRAPH"/>
        <w:ind w:firstLine="0"/>
        <w:rPr>
          <w:rFonts w:ascii="Palatino" w:hAnsi="Palatino"/>
          <w:sz w:val="19"/>
          <w:szCs w:val="19"/>
        </w:rPr>
      </w:pPr>
    </w:p>
    <w:p w14:paraId="34213241" w14:textId="58F7140D" w:rsidR="00464D55" w:rsidRDefault="00D163B7" w:rsidP="00747760">
      <w:pPr>
        <w:pStyle w:val="PARAGRAPH"/>
        <w:ind w:firstLine="0"/>
        <w:rPr>
          <w:rFonts w:ascii="Palatino" w:hAnsi="Palatino"/>
          <w:sz w:val="19"/>
          <w:szCs w:val="19"/>
        </w:rPr>
      </w:pPr>
      <w:r>
        <w:rPr>
          <w:rFonts w:ascii="Palatino" w:hAnsi="Palatino"/>
          <w:sz w:val="19"/>
          <w:szCs w:val="19"/>
        </w:rPr>
        <w:t xml:space="preserve">The ROAD Combined metric takes the average of the Least Relevant First and Most Relevant First ROAD scores at a particular percentile. As such, it </w:t>
      </w:r>
      <w:proofErr w:type="gramStart"/>
      <w:r>
        <w:rPr>
          <w:rFonts w:ascii="Palatino" w:hAnsi="Palatino"/>
          <w:sz w:val="19"/>
          <w:szCs w:val="19"/>
        </w:rPr>
        <w:t>takes into account</w:t>
      </w:r>
      <w:proofErr w:type="gramEnd"/>
      <w:r>
        <w:rPr>
          <w:rFonts w:ascii="Palatino" w:hAnsi="Palatino"/>
          <w:sz w:val="19"/>
          <w:szCs w:val="19"/>
        </w:rPr>
        <w:t xml:space="preserve"> both the most important and least important pixels identified by the model in the image, instead of just the most important pixels in the ROAD Most Relevant First scores shown in the graph above. A higher score for the ROAD Combined means that a model is better able to identify the least important and most important pixels in the image.  </w:t>
      </w:r>
    </w:p>
    <w:p w14:paraId="19C92EE9" w14:textId="2DEED6C0" w:rsidR="00463B15" w:rsidRDefault="00463B15" w:rsidP="00770F7C">
      <w:pPr>
        <w:pStyle w:val="PARAGRAPH"/>
        <w:ind w:firstLine="360"/>
        <w:rPr>
          <w:rFonts w:ascii="Palatino" w:hAnsi="Palatino"/>
          <w:sz w:val="19"/>
          <w:szCs w:val="19"/>
        </w:rPr>
      </w:pPr>
      <w:r>
        <w:rPr>
          <w:rFonts w:ascii="Palatino" w:hAnsi="Palatino"/>
          <w:sz w:val="19"/>
          <w:szCs w:val="19"/>
        </w:rPr>
        <w:t xml:space="preserve">As can be seen in the table, the 4 state-of-the-art models achieved a score of approximately 4 for ROAD Combined. </w:t>
      </w:r>
      <w:proofErr w:type="gramStart"/>
      <w:r>
        <w:rPr>
          <w:rFonts w:ascii="Palatino" w:hAnsi="Palatino"/>
          <w:sz w:val="19"/>
          <w:szCs w:val="19"/>
        </w:rPr>
        <w:t>Whereas,</w:t>
      </w:r>
      <w:proofErr w:type="gramEnd"/>
      <w:r>
        <w:rPr>
          <w:rFonts w:ascii="Palatino" w:hAnsi="Palatino"/>
          <w:sz w:val="19"/>
          <w:szCs w:val="19"/>
        </w:rPr>
        <w:t xml:space="preserve"> the proposed ensemble model in this paper </w:t>
      </w:r>
      <w:proofErr w:type="spellStart"/>
      <w:r>
        <w:rPr>
          <w:rFonts w:ascii="Palatino" w:hAnsi="Palatino"/>
          <w:sz w:val="19"/>
          <w:szCs w:val="19"/>
        </w:rPr>
        <w:t>achives</w:t>
      </w:r>
      <w:proofErr w:type="spellEnd"/>
      <w:r>
        <w:rPr>
          <w:rFonts w:ascii="Palatino" w:hAnsi="Palatino"/>
          <w:sz w:val="19"/>
          <w:szCs w:val="19"/>
        </w:rPr>
        <w:t xml:space="preserve"> a score of 9.64. This is approximately double the score of any of the 4 state-of-the-art models and as such shows the proposed model in this paper performs best at </w:t>
      </w:r>
      <w:proofErr w:type="spellStart"/>
      <w:r>
        <w:rPr>
          <w:rFonts w:ascii="Palatino" w:hAnsi="Palatino"/>
          <w:sz w:val="19"/>
          <w:szCs w:val="19"/>
        </w:rPr>
        <w:t>explainability</w:t>
      </w:r>
      <w:proofErr w:type="spellEnd"/>
      <w:r>
        <w:rPr>
          <w:rFonts w:ascii="Palatino" w:hAnsi="Palatino"/>
          <w:sz w:val="19"/>
          <w:szCs w:val="19"/>
        </w:rPr>
        <w:t xml:space="preserve"> by this metric as well.</w:t>
      </w:r>
    </w:p>
    <w:p w14:paraId="719BED60" w14:textId="392604A8" w:rsidR="0063615E" w:rsidRPr="0063615E" w:rsidRDefault="0063615E" w:rsidP="00770F7C">
      <w:pPr>
        <w:pStyle w:val="PARAGRAPH"/>
        <w:ind w:firstLine="360"/>
        <w:rPr>
          <w:rFonts w:ascii="Palatino" w:hAnsi="Palatino"/>
          <w:sz w:val="19"/>
          <w:szCs w:val="19"/>
        </w:rPr>
      </w:pPr>
      <w:r>
        <w:rPr>
          <w:rFonts w:ascii="Palatino" w:hAnsi="Palatino"/>
          <w:sz w:val="19"/>
          <w:szCs w:val="19"/>
        </w:rPr>
        <w:t xml:space="preserve">As the proposed ensemble model in this paper outperforms the 4 state-of-the-art models in both performance evaluation metrics as well as </w:t>
      </w:r>
      <w:proofErr w:type="spellStart"/>
      <w:r>
        <w:rPr>
          <w:rFonts w:ascii="Palatino" w:hAnsi="Palatino"/>
          <w:sz w:val="19"/>
          <w:szCs w:val="19"/>
        </w:rPr>
        <w:t>explainability</w:t>
      </w:r>
      <w:proofErr w:type="spellEnd"/>
      <w:r>
        <w:rPr>
          <w:rFonts w:ascii="Palatino" w:hAnsi="Palatino"/>
          <w:sz w:val="19"/>
          <w:szCs w:val="19"/>
        </w:rPr>
        <w:t xml:space="preserve"> metrics, it is therefore the most suitable model to </w:t>
      </w:r>
      <w:r w:rsidRPr="0063615E">
        <w:rPr>
          <w:rFonts w:ascii="Palatino" w:hAnsi="Palatino"/>
          <w:sz w:val="19"/>
          <w:szCs w:val="19"/>
        </w:rPr>
        <w:t>make explainable predictions on whether a CT or X-Ray scan shows evidence of a positive COVID-19 infection</w:t>
      </w:r>
      <w:r>
        <w:rPr>
          <w:rFonts w:ascii="Palatino" w:hAnsi="Palatino"/>
          <w:sz w:val="19"/>
          <w:szCs w:val="19"/>
        </w:rPr>
        <w:t>, answering the research question.</w:t>
      </w:r>
    </w:p>
    <w:p w14:paraId="7CB683E1" w14:textId="77777777" w:rsidR="004C66E1" w:rsidRPr="001C74FF" w:rsidRDefault="004C66E1" w:rsidP="002D3F74">
      <w:pPr>
        <w:pStyle w:val="PARAGRAPH"/>
        <w:ind w:firstLine="0"/>
        <w:rPr>
          <w:rFonts w:ascii="Palatino" w:hAnsi="Palatino"/>
          <w:sz w:val="19"/>
          <w:szCs w:val="19"/>
        </w:rPr>
      </w:pPr>
    </w:p>
    <w:p w14:paraId="3128DF1A" w14:textId="3B8E5D61" w:rsidR="001D3E39"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3515568C" w14:textId="77777777" w:rsidR="00A40B05" w:rsidRDefault="00AE1590" w:rsidP="00BF1D29">
      <w:pPr>
        <w:pStyle w:val="PARAGRAPH"/>
        <w:ind w:firstLine="360"/>
        <w:rPr>
          <w:rFonts w:ascii="Palatino" w:hAnsi="Palatino"/>
          <w:sz w:val="19"/>
          <w:szCs w:val="19"/>
        </w:rPr>
      </w:pPr>
      <w:r>
        <w:rPr>
          <w:rFonts w:ascii="Palatino" w:hAnsi="Palatino"/>
          <w:sz w:val="19"/>
          <w:szCs w:val="19"/>
        </w:rPr>
        <w:t xml:space="preserve">In this paper, 4 state-of-the-art machine learning models are selected based upon their performances in similar research areas </w:t>
      </w:r>
      <w:proofErr w:type="gramStart"/>
      <w:r>
        <w:rPr>
          <w:rFonts w:ascii="Palatino" w:hAnsi="Palatino"/>
          <w:sz w:val="19"/>
          <w:szCs w:val="19"/>
        </w:rPr>
        <w:t>in order to</w:t>
      </w:r>
      <w:proofErr w:type="gramEnd"/>
      <w:r>
        <w:rPr>
          <w:rFonts w:ascii="Palatino" w:hAnsi="Palatino"/>
          <w:sz w:val="19"/>
          <w:szCs w:val="19"/>
        </w:rPr>
        <w:t xml:space="preserve"> fulfil the task of COVID-19 infection detection from a hybrid dataset containing both CT and X-Ray scans.</w:t>
      </w:r>
      <w:r w:rsidR="00994221">
        <w:rPr>
          <w:rFonts w:ascii="Palatino" w:hAnsi="Palatino"/>
          <w:sz w:val="19"/>
          <w:szCs w:val="19"/>
        </w:rPr>
        <w:t xml:space="preserve"> In particular, the models are trying to, given a medical image that could be either a CT scan or an X-Ray scan of a patient’s lungs, identify if the image belongs to one of 3 classes: healthy, COVID-19 positive, or ‘other’ respiratory diseases. In this paper, the ‘other’ class contains an array of </w:t>
      </w:r>
      <w:proofErr w:type="gramStart"/>
      <w:r w:rsidR="00994221">
        <w:rPr>
          <w:rFonts w:ascii="Palatino" w:hAnsi="Palatino"/>
          <w:sz w:val="19"/>
          <w:szCs w:val="19"/>
        </w:rPr>
        <w:t>various different</w:t>
      </w:r>
      <w:proofErr w:type="gramEnd"/>
      <w:r w:rsidR="00994221">
        <w:rPr>
          <w:rFonts w:ascii="Palatino" w:hAnsi="Palatino"/>
          <w:sz w:val="19"/>
          <w:szCs w:val="19"/>
        </w:rPr>
        <w:t xml:space="preserve"> respiratory diseases, such as pneumonia. As this ‘other’ class contains multiple different respiratory diseases that can </w:t>
      </w:r>
      <w:r w:rsidR="00994221">
        <w:rPr>
          <w:rFonts w:ascii="Palatino" w:hAnsi="Palatino"/>
          <w:sz w:val="19"/>
          <w:szCs w:val="19"/>
        </w:rPr>
        <w:lastRenderedPageBreak/>
        <w:t>share different characteristics in the medical scans, this research problem is known as a 3+ class problem, as there are effectively at least 3 different classes that a medical image could belong to.</w:t>
      </w:r>
      <w:r w:rsidR="00EA33B7">
        <w:rPr>
          <w:rFonts w:ascii="Palatino" w:hAnsi="Palatino"/>
          <w:sz w:val="19"/>
          <w:szCs w:val="19"/>
        </w:rPr>
        <w:t xml:space="preserve"> </w:t>
      </w:r>
    </w:p>
    <w:p w14:paraId="36AD1A64" w14:textId="333719A9" w:rsidR="00A40B05" w:rsidRDefault="003948EF" w:rsidP="00BF1D29">
      <w:pPr>
        <w:pStyle w:val="PARAGRAPH"/>
        <w:ind w:firstLine="360"/>
        <w:rPr>
          <w:rFonts w:ascii="Palatino" w:hAnsi="Palatino"/>
          <w:sz w:val="19"/>
          <w:szCs w:val="19"/>
        </w:rPr>
      </w:pPr>
      <w:r>
        <w:rPr>
          <w:rFonts w:ascii="Palatino" w:hAnsi="Palatino"/>
          <w:sz w:val="19"/>
          <w:szCs w:val="19"/>
        </w:rPr>
        <w:t xml:space="preserve">Then, as most of these models in the literature do not provide explainable predictions, this capability is built upon these models, through using </w:t>
      </w:r>
      <w:proofErr w:type="spellStart"/>
      <w:r>
        <w:rPr>
          <w:rFonts w:ascii="Palatino" w:hAnsi="Palatino"/>
          <w:sz w:val="19"/>
          <w:szCs w:val="19"/>
        </w:rPr>
        <w:t>GradCAM</w:t>
      </w:r>
      <w:proofErr w:type="spellEnd"/>
      <w:r>
        <w:rPr>
          <w:rFonts w:ascii="Palatino" w:hAnsi="Palatino"/>
          <w:sz w:val="19"/>
          <w:szCs w:val="19"/>
        </w:rPr>
        <w:t xml:space="preserve"> [53]. This allows each of the models to provide a heatmap indicating the areas of the image that they focussed upon </w:t>
      </w:r>
      <w:proofErr w:type="gramStart"/>
      <w:r>
        <w:rPr>
          <w:rFonts w:ascii="Palatino" w:hAnsi="Palatino"/>
          <w:sz w:val="19"/>
          <w:szCs w:val="19"/>
        </w:rPr>
        <w:t>in order to</w:t>
      </w:r>
      <w:proofErr w:type="gramEnd"/>
      <w:r>
        <w:rPr>
          <w:rFonts w:ascii="Palatino" w:hAnsi="Palatino"/>
          <w:sz w:val="19"/>
          <w:szCs w:val="19"/>
        </w:rPr>
        <w:t xml:space="preserve"> make their classification. This can then be qualitatively assessed through certified medical personnel checking if these areas of the image </w:t>
      </w:r>
      <w:proofErr w:type="gramStart"/>
      <w:r>
        <w:rPr>
          <w:rFonts w:ascii="Palatino" w:hAnsi="Palatino"/>
          <w:sz w:val="19"/>
          <w:szCs w:val="19"/>
        </w:rPr>
        <w:t>actually represent</w:t>
      </w:r>
      <w:proofErr w:type="gramEnd"/>
      <w:r>
        <w:rPr>
          <w:rFonts w:ascii="Palatino" w:hAnsi="Palatino"/>
          <w:sz w:val="19"/>
          <w:szCs w:val="19"/>
        </w:rPr>
        <w:t xml:space="preserve"> regions indicative of a COVID-19 infection, as well as quantitively through the use of metrics such as Remove and Debias</w:t>
      </w:r>
      <w:r w:rsidR="00A40B05">
        <w:rPr>
          <w:rFonts w:ascii="Palatino" w:hAnsi="Palatino"/>
          <w:sz w:val="19"/>
          <w:szCs w:val="19"/>
        </w:rPr>
        <w:t xml:space="preserve"> (ROAD)</w:t>
      </w:r>
      <w:r>
        <w:rPr>
          <w:rFonts w:ascii="Palatino" w:hAnsi="Palatino"/>
          <w:sz w:val="19"/>
          <w:szCs w:val="19"/>
        </w:rPr>
        <w:t xml:space="preserve"> [5</w:t>
      </w:r>
      <w:r w:rsidR="006A610D">
        <w:rPr>
          <w:rFonts w:ascii="Palatino" w:hAnsi="Palatino"/>
          <w:sz w:val="19"/>
          <w:szCs w:val="19"/>
        </w:rPr>
        <w:t>5</w:t>
      </w:r>
      <w:r>
        <w:rPr>
          <w:rFonts w:ascii="Palatino" w:hAnsi="Palatino"/>
          <w:sz w:val="19"/>
          <w:szCs w:val="19"/>
        </w:rPr>
        <w:t>].</w:t>
      </w:r>
      <w:r w:rsidR="00A40B05">
        <w:rPr>
          <w:rFonts w:ascii="Palatino" w:hAnsi="Palatino"/>
          <w:sz w:val="19"/>
          <w:szCs w:val="19"/>
        </w:rPr>
        <w:t xml:space="preserve"> In this paper, we evaluated and compared the models using ROAD Most Relevant First and a custom ROAD Combined metric. This operates by taking the most important pixels identified by a given </w:t>
      </w:r>
      <w:proofErr w:type="gramStart"/>
      <w:r w:rsidR="00A40B05">
        <w:rPr>
          <w:rFonts w:ascii="Palatino" w:hAnsi="Palatino"/>
          <w:sz w:val="19"/>
          <w:szCs w:val="19"/>
        </w:rPr>
        <w:t>classifier, and</w:t>
      </w:r>
      <w:proofErr w:type="gramEnd"/>
      <w:r w:rsidR="00A40B05">
        <w:rPr>
          <w:rFonts w:ascii="Palatino" w:hAnsi="Palatino"/>
          <w:sz w:val="19"/>
          <w:szCs w:val="19"/>
        </w:rPr>
        <w:t xml:space="preserve"> blurring them in the image (known as perturbating the pixels). The classifier is then </w:t>
      </w:r>
      <w:proofErr w:type="gramStart"/>
      <w:r w:rsidR="00A40B05">
        <w:rPr>
          <w:rFonts w:ascii="Palatino" w:hAnsi="Palatino"/>
          <w:sz w:val="19"/>
          <w:szCs w:val="19"/>
        </w:rPr>
        <w:t>ran</w:t>
      </w:r>
      <w:proofErr w:type="gramEnd"/>
      <w:r w:rsidR="00A40B05">
        <w:rPr>
          <w:rFonts w:ascii="Palatino" w:hAnsi="Palatino"/>
          <w:sz w:val="19"/>
          <w:szCs w:val="19"/>
        </w:rPr>
        <w:t xml:space="preserve"> upon this new image with the perturbed pixels. Then, the model’s confidence in this new classification is compared to its confidence on the original image, and the drop in confidence calculated. The better the classifier’s ability to provide explainable predictions, the better its ability to identify these most important pixels in the image, and so when these pixels are blurred, its confidence at classifying this modified image should fall significantly. As such, the more explainable the classifier, the greater the drop in confidence. For the ROAD Combined metric, it </w:t>
      </w:r>
      <w:proofErr w:type="gramStart"/>
      <w:r w:rsidR="00A40B05">
        <w:rPr>
          <w:rFonts w:ascii="Palatino" w:hAnsi="Palatino"/>
          <w:sz w:val="19"/>
          <w:szCs w:val="19"/>
        </w:rPr>
        <w:t>takes into account</w:t>
      </w:r>
      <w:proofErr w:type="gramEnd"/>
      <w:r w:rsidR="00A40B05">
        <w:rPr>
          <w:rFonts w:ascii="Palatino" w:hAnsi="Palatino"/>
          <w:sz w:val="19"/>
          <w:szCs w:val="19"/>
        </w:rPr>
        <w:t xml:space="preserve"> the least important pixels identified in the image as well as the most important pixels identified in the image for a given classifier, with the higher the ROAD Combined score, the better the classifier at providing explainable predictions.</w:t>
      </w:r>
    </w:p>
    <w:p w14:paraId="4DE164B1" w14:textId="77777777" w:rsidR="00E12445" w:rsidRDefault="003948EF" w:rsidP="00BF1D29">
      <w:pPr>
        <w:pStyle w:val="PARAGRAPH"/>
        <w:ind w:firstLine="360"/>
        <w:rPr>
          <w:rFonts w:ascii="Palatino" w:hAnsi="Palatino"/>
          <w:sz w:val="19"/>
          <w:szCs w:val="19"/>
        </w:rPr>
      </w:pPr>
      <w:r>
        <w:rPr>
          <w:rFonts w:ascii="Palatino" w:hAnsi="Palatino"/>
          <w:sz w:val="19"/>
          <w:szCs w:val="19"/>
        </w:rPr>
        <w:t xml:space="preserve"> </w:t>
      </w:r>
      <w:r w:rsidR="00EA33B7">
        <w:rPr>
          <w:rFonts w:ascii="Palatino" w:hAnsi="Palatino"/>
          <w:sz w:val="19"/>
          <w:szCs w:val="19"/>
        </w:rPr>
        <w:t>Then, a</w:t>
      </w:r>
      <w:r w:rsidR="00E12445">
        <w:rPr>
          <w:rFonts w:ascii="Palatino" w:hAnsi="Palatino"/>
          <w:sz w:val="19"/>
          <w:szCs w:val="19"/>
        </w:rPr>
        <w:t xml:space="preserve"> new</w:t>
      </w:r>
      <w:r w:rsidR="00EA33B7">
        <w:rPr>
          <w:rFonts w:ascii="Palatino" w:hAnsi="Palatino"/>
          <w:sz w:val="19"/>
          <w:szCs w:val="19"/>
        </w:rPr>
        <w:t xml:space="preserve"> ensemble method is proposed </w:t>
      </w:r>
      <w:r w:rsidR="00B92E7D">
        <w:rPr>
          <w:rFonts w:ascii="Palatino" w:hAnsi="Palatino"/>
          <w:sz w:val="19"/>
          <w:szCs w:val="19"/>
        </w:rPr>
        <w:t>which</w:t>
      </w:r>
      <w:r w:rsidR="00EA33B7">
        <w:rPr>
          <w:rFonts w:ascii="Palatino" w:hAnsi="Palatino"/>
          <w:sz w:val="19"/>
          <w:szCs w:val="19"/>
        </w:rPr>
        <w:t xml:space="preserve"> build</w:t>
      </w:r>
      <w:r w:rsidR="00B92E7D">
        <w:rPr>
          <w:rFonts w:ascii="Palatino" w:hAnsi="Palatino"/>
          <w:sz w:val="19"/>
          <w:szCs w:val="19"/>
        </w:rPr>
        <w:t>s</w:t>
      </w:r>
      <w:r w:rsidR="00EA33B7">
        <w:rPr>
          <w:rFonts w:ascii="Palatino" w:hAnsi="Palatino"/>
          <w:sz w:val="19"/>
          <w:szCs w:val="19"/>
        </w:rPr>
        <w:t xml:space="preserve"> upon the advances in these models</w:t>
      </w:r>
      <w:r w:rsidR="00E12445">
        <w:rPr>
          <w:rFonts w:ascii="Palatino" w:hAnsi="Palatino"/>
          <w:sz w:val="19"/>
          <w:szCs w:val="19"/>
        </w:rPr>
        <w:t xml:space="preserve">. </w:t>
      </w:r>
      <w:proofErr w:type="gramStart"/>
      <w:r w:rsidR="00E12445">
        <w:rPr>
          <w:rFonts w:ascii="Palatino" w:hAnsi="Palatino"/>
          <w:sz w:val="19"/>
          <w:szCs w:val="19"/>
        </w:rPr>
        <w:t>In particular, by</w:t>
      </w:r>
      <w:proofErr w:type="gramEnd"/>
      <w:r w:rsidR="00E12445">
        <w:rPr>
          <w:rFonts w:ascii="Palatino" w:hAnsi="Palatino"/>
          <w:sz w:val="19"/>
          <w:szCs w:val="19"/>
        </w:rPr>
        <w:t xml:space="preserve"> taking into account the outputs of 2 of the state-of-the-art classifiers (VGG16 and EfficientNetB0), it can create a more accurate classification. Additionally, by averaging the heatmaps produced by both these models, it takes the advantages of both VGG16’s </w:t>
      </w:r>
      <w:proofErr w:type="spellStart"/>
      <w:r w:rsidR="00E12445">
        <w:rPr>
          <w:rFonts w:ascii="Palatino" w:hAnsi="Palatino"/>
          <w:sz w:val="19"/>
          <w:szCs w:val="19"/>
        </w:rPr>
        <w:t>explainability</w:t>
      </w:r>
      <w:proofErr w:type="spellEnd"/>
      <w:r w:rsidR="00E12445">
        <w:rPr>
          <w:rFonts w:ascii="Palatino" w:hAnsi="Palatino"/>
          <w:sz w:val="19"/>
          <w:szCs w:val="19"/>
        </w:rPr>
        <w:t xml:space="preserve"> and EfficientNetB0’s </w:t>
      </w:r>
      <w:proofErr w:type="spellStart"/>
      <w:r w:rsidR="00E12445">
        <w:rPr>
          <w:rFonts w:ascii="Palatino" w:hAnsi="Palatino"/>
          <w:sz w:val="19"/>
          <w:szCs w:val="19"/>
        </w:rPr>
        <w:t>explainability</w:t>
      </w:r>
      <w:proofErr w:type="spellEnd"/>
      <w:r w:rsidR="00E12445">
        <w:rPr>
          <w:rFonts w:ascii="Palatino" w:hAnsi="Palatino"/>
          <w:sz w:val="19"/>
          <w:szCs w:val="19"/>
        </w:rPr>
        <w:t xml:space="preserve">, whereby VGG16 is better at </w:t>
      </w:r>
      <w:proofErr w:type="spellStart"/>
      <w:r w:rsidR="00E12445">
        <w:rPr>
          <w:rFonts w:ascii="Palatino" w:hAnsi="Palatino"/>
          <w:sz w:val="19"/>
          <w:szCs w:val="19"/>
        </w:rPr>
        <w:t>determing</w:t>
      </w:r>
      <w:proofErr w:type="spellEnd"/>
      <w:r w:rsidR="00E12445">
        <w:rPr>
          <w:rFonts w:ascii="Palatino" w:hAnsi="Palatino"/>
          <w:sz w:val="19"/>
          <w:szCs w:val="19"/>
        </w:rPr>
        <w:t xml:space="preserve"> the top 50% of important pixels, but less capable at identifying the top 20% of important pixels, and EfficientNetB0 is more accurate at identifying these top 20% of important pixels.</w:t>
      </w:r>
      <w:r w:rsidR="00B92E7D">
        <w:rPr>
          <w:rFonts w:ascii="Palatino" w:hAnsi="Palatino"/>
          <w:sz w:val="19"/>
          <w:szCs w:val="19"/>
        </w:rPr>
        <w:t xml:space="preserve"> </w:t>
      </w:r>
    </w:p>
    <w:p w14:paraId="5FA1234F" w14:textId="6D9C4CBE" w:rsidR="00EA2B7B" w:rsidRDefault="00E12445" w:rsidP="00BF1D29">
      <w:pPr>
        <w:pStyle w:val="PARAGRAPH"/>
        <w:ind w:firstLine="360"/>
        <w:rPr>
          <w:rFonts w:ascii="Palatino" w:hAnsi="Palatino"/>
          <w:sz w:val="19"/>
          <w:szCs w:val="19"/>
        </w:rPr>
      </w:pPr>
      <w:r>
        <w:rPr>
          <w:rFonts w:ascii="Palatino" w:hAnsi="Palatino"/>
          <w:sz w:val="19"/>
          <w:szCs w:val="19"/>
        </w:rPr>
        <w:t xml:space="preserve">This means the proposed ensemble method </w:t>
      </w:r>
      <w:proofErr w:type="gramStart"/>
      <w:r>
        <w:rPr>
          <w:rFonts w:ascii="Palatino" w:hAnsi="Palatino"/>
          <w:sz w:val="19"/>
          <w:szCs w:val="19"/>
        </w:rPr>
        <w:t xml:space="preserve">is </w:t>
      </w:r>
      <w:r w:rsidR="00B92E7D">
        <w:rPr>
          <w:rFonts w:ascii="Palatino" w:hAnsi="Palatino"/>
          <w:sz w:val="19"/>
          <w:szCs w:val="19"/>
        </w:rPr>
        <w:t>capable of outperforming</w:t>
      </w:r>
      <w:proofErr w:type="gramEnd"/>
      <w:r w:rsidR="00B92E7D">
        <w:rPr>
          <w:rFonts w:ascii="Palatino" w:hAnsi="Palatino"/>
          <w:sz w:val="19"/>
          <w:szCs w:val="19"/>
        </w:rPr>
        <w:t xml:space="preserve"> these state-of-the-art models in both performance metrics such as accuracy, precision, recall, specificity and sensitivity as well as</w:t>
      </w:r>
      <w:r w:rsidR="002706C3">
        <w:rPr>
          <w:rFonts w:ascii="Palatino" w:hAnsi="Palatino"/>
          <w:sz w:val="19"/>
          <w:szCs w:val="19"/>
        </w:rPr>
        <w:t xml:space="preserve"> significant improvements versus state-of-the-art</w:t>
      </w:r>
      <w:r w:rsidR="00B92E7D">
        <w:rPr>
          <w:rFonts w:ascii="Palatino" w:hAnsi="Palatino"/>
          <w:sz w:val="19"/>
          <w:szCs w:val="19"/>
        </w:rPr>
        <w:t xml:space="preserve"> in both </w:t>
      </w:r>
      <w:proofErr w:type="spellStart"/>
      <w:r w:rsidR="00B92E7D">
        <w:rPr>
          <w:rFonts w:ascii="Palatino" w:hAnsi="Palatino"/>
          <w:sz w:val="19"/>
          <w:szCs w:val="19"/>
        </w:rPr>
        <w:t>explainability</w:t>
      </w:r>
      <w:proofErr w:type="spellEnd"/>
      <w:r w:rsidR="00B92E7D">
        <w:rPr>
          <w:rFonts w:ascii="Palatino" w:hAnsi="Palatino"/>
          <w:sz w:val="19"/>
          <w:szCs w:val="19"/>
        </w:rPr>
        <w:t xml:space="preserve"> metrics </w:t>
      </w:r>
      <w:r w:rsidR="00480BF3">
        <w:rPr>
          <w:rFonts w:ascii="Palatino" w:hAnsi="Palatino"/>
          <w:sz w:val="19"/>
          <w:szCs w:val="19"/>
        </w:rPr>
        <w:t xml:space="preserve">(ROAD Most Relevant First and ROAD Combined) </w:t>
      </w:r>
      <w:r w:rsidR="00B92E7D">
        <w:rPr>
          <w:rFonts w:ascii="Palatino" w:hAnsi="Palatino"/>
          <w:sz w:val="19"/>
          <w:szCs w:val="19"/>
        </w:rPr>
        <w:t>used in this paper.</w:t>
      </w:r>
    </w:p>
    <w:p w14:paraId="53A8CCC8" w14:textId="1847C280" w:rsidR="00E95801" w:rsidRDefault="003C43E2" w:rsidP="00C15148">
      <w:pPr>
        <w:pStyle w:val="PARAGRAPH"/>
        <w:ind w:firstLine="360"/>
        <w:rPr>
          <w:rFonts w:ascii="Palatino" w:hAnsi="Palatino"/>
          <w:sz w:val="19"/>
          <w:szCs w:val="19"/>
        </w:rPr>
      </w:pPr>
      <w:r>
        <w:rPr>
          <w:rFonts w:ascii="Palatino" w:hAnsi="Palatino"/>
          <w:sz w:val="19"/>
          <w:szCs w:val="19"/>
        </w:rPr>
        <w:t xml:space="preserve">There are some limitations of the methods followed in this paper, that could be built upon in future work. </w:t>
      </w:r>
      <w:r w:rsidR="004C6E9C">
        <w:rPr>
          <w:rFonts w:ascii="Palatino" w:hAnsi="Palatino"/>
          <w:sz w:val="19"/>
          <w:szCs w:val="19"/>
        </w:rPr>
        <w:t xml:space="preserve">The dataset created in this paper relies heavily upon image augmentation to create a dataset of size 15000 samples. However, if more original data could be used to create a dataset of equal size or even one of larger size by also utilising image augmentation, this could create models that achieve better performance on out-of-sample datapoints. </w:t>
      </w:r>
      <w:r w:rsidR="008B53E4">
        <w:rPr>
          <w:rFonts w:ascii="Palatino" w:hAnsi="Palatino"/>
          <w:sz w:val="19"/>
          <w:szCs w:val="19"/>
        </w:rPr>
        <w:t xml:space="preserve">Additionally, the use of Remove and Debias [55] to </w:t>
      </w:r>
      <w:proofErr w:type="spellStart"/>
      <w:r w:rsidR="008B53E4">
        <w:rPr>
          <w:rFonts w:ascii="Palatino" w:hAnsi="Palatino"/>
          <w:sz w:val="19"/>
          <w:szCs w:val="19"/>
        </w:rPr>
        <w:t>evluate</w:t>
      </w:r>
      <w:proofErr w:type="spellEnd"/>
      <w:r w:rsidR="008B53E4">
        <w:rPr>
          <w:rFonts w:ascii="Palatino" w:hAnsi="Palatino"/>
          <w:sz w:val="19"/>
          <w:szCs w:val="19"/>
        </w:rPr>
        <w:t xml:space="preserve"> heatmaps produced by the models is only one method </w:t>
      </w:r>
      <w:r w:rsidR="008B53E4">
        <w:rPr>
          <w:rFonts w:ascii="Palatino" w:hAnsi="Palatino"/>
          <w:sz w:val="19"/>
          <w:szCs w:val="19"/>
        </w:rPr>
        <w:t xml:space="preserve">of evaluating the </w:t>
      </w:r>
      <w:proofErr w:type="spellStart"/>
      <w:r w:rsidR="008B53E4">
        <w:rPr>
          <w:rFonts w:ascii="Palatino" w:hAnsi="Palatino"/>
          <w:sz w:val="19"/>
          <w:szCs w:val="19"/>
        </w:rPr>
        <w:t>explainability</w:t>
      </w:r>
      <w:proofErr w:type="spellEnd"/>
      <w:r w:rsidR="008B53E4">
        <w:rPr>
          <w:rFonts w:ascii="Palatino" w:hAnsi="Palatino"/>
          <w:sz w:val="19"/>
          <w:szCs w:val="19"/>
        </w:rPr>
        <w:t xml:space="preserve"> of models, and the comparison of the models’ capabilities could be further investigated </w:t>
      </w:r>
      <w:proofErr w:type="gramStart"/>
      <w:r w:rsidR="008B53E4">
        <w:rPr>
          <w:rFonts w:ascii="Palatino" w:hAnsi="Palatino"/>
          <w:sz w:val="19"/>
          <w:szCs w:val="19"/>
        </w:rPr>
        <w:t>through the use of</w:t>
      </w:r>
      <w:proofErr w:type="gramEnd"/>
      <w:r w:rsidR="008B53E4">
        <w:rPr>
          <w:rFonts w:ascii="Palatino" w:hAnsi="Palatino"/>
          <w:sz w:val="19"/>
          <w:szCs w:val="19"/>
        </w:rPr>
        <w:t xml:space="preserve"> multiple metrics being used concurrently.</w:t>
      </w:r>
      <w:r w:rsidR="008C3899">
        <w:rPr>
          <w:rFonts w:ascii="Palatino" w:hAnsi="Palatino"/>
          <w:sz w:val="19"/>
          <w:szCs w:val="19"/>
        </w:rPr>
        <w:t xml:space="preserve"> As found in this paper, all the models achieved very high performance on the COVID-19 positive class, but reduced performance on the healthy and ‘other’ classes. In particular, the models tended to predict healthy scans as ‘other’ and ‘other’ scans as healthy. Whilst this could be explained by the fact that the 3+ class problem can give rise to multiple different respiratory diseases which may have subtle indicators in medical images as to their diagnosis, this issue could be improved upon by potentially changing the weightings in the loss functions of the models or by providing more data, as mentioned previously.</w:t>
      </w:r>
    </w:p>
    <w:p w14:paraId="13FD60A0" w14:textId="7A708F79" w:rsidR="006B24E5" w:rsidRDefault="006B24E5" w:rsidP="00C15148">
      <w:pPr>
        <w:pStyle w:val="PARAGRAPH"/>
        <w:ind w:firstLine="360"/>
        <w:rPr>
          <w:rFonts w:ascii="Palatino" w:hAnsi="Palatino"/>
          <w:sz w:val="19"/>
          <w:szCs w:val="19"/>
        </w:rPr>
      </w:pPr>
    </w:p>
    <w:p w14:paraId="4B3CFB62" w14:textId="7D84C420" w:rsidR="006B24E5" w:rsidRDefault="006B24E5" w:rsidP="00C15148">
      <w:pPr>
        <w:pStyle w:val="PARAGRAPH"/>
        <w:ind w:firstLine="360"/>
        <w:rPr>
          <w:rFonts w:ascii="Palatino" w:hAnsi="Palatino"/>
          <w:sz w:val="19"/>
          <w:szCs w:val="19"/>
        </w:rPr>
      </w:pPr>
    </w:p>
    <w:p w14:paraId="6965048C" w14:textId="636C51B0" w:rsidR="006B24E5" w:rsidRDefault="006B24E5" w:rsidP="00C15148">
      <w:pPr>
        <w:pStyle w:val="PARAGRAPH"/>
        <w:ind w:firstLine="360"/>
        <w:rPr>
          <w:rFonts w:ascii="Palatino" w:hAnsi="Palatino"/>
          <w:sz w:val="19"/>
          <w:szCs w:val="19"/>
        </w:rPr>
      </w:pPr>
    </w:p>
    <w:p w14:paraId="4D86BD2E" w14:textId="45146B4C" w:rsidR="006B24E5" w:rsidRDefault="006B24E5" w:rsidP="00C15148">
      <w:pPr>
        <w:pStyle w:val="PARAGRAPH"/>
        <w:ind w:firstLine="360"/>
        <w:rPr>
          <w:rFonts w:ascii="Palatino" w:hAnsi="Palatino"/>
          <w:sz w:val="19"/>
          <w:szCs w:val="19"/>
        </w:rPr>
      </w:pPr>
    </w:p>
    <w:p w14:paraId="3B65176E" w14:textId="3040A21E" w:rsidR="006B24E5" w:rsidRDefault="006B24E5" w:rsidP="00C15148">
      <w:pPr>
        <w:pStyle w:val="PARAGRAPH"/>
        <w:ind w:firstLine="360"/>
        <w:rPr>
          <w:rFonts w:ascii="Palatino" w:hAnsi="Palatino"/>
          <w:sz w:val="19"/>
          <w:szCs w:val="19"/>
        </w:rPr>
      </w:pPr>
    </w:p>
    <w:p w14:paraId="3A98137E" w14:textId="7730A442" w:rsidR="006B24E5" w:rsidRDefault="006B24E5" w:rsidP="00C15148">
      <w:pPr>
        <w:pStyle w:val="PARAGRAPH"/>
        <w:ind w:firstLine="360"/>
        <w:rPr>
          <w:rFonts w:ascii="Palatino" w:hAnsi="Palatino"/>
          <w:sz w:val="19"/>
          <w:szCs w:val="19"/>
        </w:rPr>
      </w:pPr>
    </w:p>
    <w:p w14:paraId="201A6FDD" w14:textId="31423CBD" w:rsidR="006B24E5" w:rsidRDefault="006B24E5" w:rsidP="00C15148">
      <w:pPr>
        <w:pStyle w:val="PARAGRAPH"/>
        <w:ind w:firstLine="360"/>
        <w:rPr>
          <w:rFonts w:ascii="Palatino" w:hAnsi="Palatino"/>
          <w:sz w:val="19"/>
          <w:szCs w:val="19"/>
        </w:rPr>
      </w:pPr>
    </w:p>
    <w:p w14:paraId="5520F520" w14:textId="6C68BDFD" w:rsidR="006B24E5" w:rsidRDefault="006B24E5" w:rsidP="00C15148">
      <w:pPr>
        <w:pStyle w:val="PARAGRAPH"/>
        <w:ind w:firstLine="360"/>
        <w:rPr>
          <w:rFonts w:ascii="Palatino" w:hAnsi="Palatino"/>
          <w:sz w:val="19"/>
          <w:szCs w:val="19"/>
        </w:rPr>
      </w:pPr>
    </w:p>
    <w:p w14:paraId="094D8C4C" w14:textId="7F0BFCF9" w:rsidR="006B24E5" w:rsidRDefault="006B24E5" w:rsidP="00C15148">
      <w:pPr>
        <w:pStyle w:val="PARAGRAPH"/>
        <w:ind w:firstLine="360"/>
        <w:rPr>
          <w:rFonts w:ascii="Palatino" w:hAnsi="Palatino"/>
          <w:sz w:val="19"/>
          <w:szCs w:val="19"/>
        </w:rPr>
      </w:pPr>
    </w:p>
    <w:p w14:paraId="09F4D399" w14:textId="106640DE" w:rsidR="006B24E5" w:rsidRDefault="006B24E5" w:rsidP="00C15148">
      <w:pPr>
        <w:pStyle w:val="PARAGRAPH"/>
        <w:ind w:firstLine="360"/>
        <w:rPr>
          <w:rFonts w:ascii="Palatino" w:hAnsi="Palatino"/>
          <w:sz w:val="19"/>
          <w:szCs w:val="19"/>
        </w:rPr>
      </w:pPr>
    </w:p>
    <w:p w14:paraId="3DD34589" w14:textId="6D1F7E25" w:rsidR="006B24E5" w:rsidRDefault="006B24E5" w:rsidP="00C15148">
      <w:pPr>
        <w:pStyle w:val="PARAGRAPH"/>
        <w:ind w:firstLine="360"/>
        <w:rPr>
          <w:rFonts w:ascii="Palatino" w:hAnsi="Palatino"/>
          <w:sz w:val="19"/>
          <w:szCs w:val="19"/>
        </w:rPr>
      </w:pPr>
    </w:p>
    <w:p w14:paraId="6C37486D" w14:textId="1FE26886" w:rsidR="006B24E5" w:rsidRDefault="006B24E5" w:rsidP="00C15148">
      <w:pPr>
        <w:pStyle w:val="PARAGRAPH"/>
        <w:ind w:firstLine="360"/>
        <w:rPr>
          <w:rFonts w:ascii="Palatino" w:hAnsi="Palatino"/>
          <w:sz w:val="19"/>
          <w:szCs w:val="19"/>
        </w:rPr>
      </w:pPr>
    </w:p>
    <w:p w14:paraId="4BD097F3" w14:textId="1C6212C1" w:rsidR="006B24E5" w:rsidRDefault="006B24E5" w:rsidP="00C15148">
      <w:pPr>
        <w:pStyle w:val="PARAGRAPH"/>
        <w:ind w:firstLine="360"/>
        <w:rPr>
          <w:rFonts w:ascii="Palatino" w:hAnsi="Palatino"/>
          <w:sz w:val="19"/>
          <w:szCs w:val="19"/>
        </w:rPr>
      </w:pPr>
    </w:p>
    <w:p w14:paraId="797648E8" w14:textId="49D7E178" w:rsidR="006B24E5" w:rsidRDefault="006B24E5" w:rsidP="00C15148">
      <w:pPr>
        <w:pStyle w:val="PARAGRAPH"/>
        <w:ind w:firstLine="360"/>
        <w:rPr>
          <w:rFonts w:ascii="Palatino" w:hAnsi="Palatino"/>
          <w:sz w:val="19"/>
          <w:szCs w:val="19"/>
        </w:rPr>
      </w:pPr>
    </w:p>
    <w:p w14:paraId="79F195BA" w14:textId="4409F84E" w:rsidR="006B24E5" w:rsidRDefault="006B24E5" w:rsidP="00C15148">
      <w:pPr>
        <w:pStyle w:val="PARAGRAPH"/>
        <w:ind w:firstLine="360"/>
        <w:rPr>
          <w:rFonts w:ascii="Palatino" w:hAnsi="Palatino"/>
          <w:sz w:val="19"/>
          <w:szCs w:val="19"/>
        </w:rPr>
      </w:pPr>
    </w:p>
    <w:p w14:paraId="4D87AC5D" w14:textId="68EC586E" w:rsidR="006B24E5" w:rsidRDefault="006B24E5" w:rsidP="00C15148">
      <w:pPr>
        <w:pStyle w:val="PARAGRAPH"/>
        <w:ind w:firstLine="360"/>
        <w:rPr>
          <w:rFonts w:ascii="Palatino" w:hAnsi="Palatino"/>
          <w:sz w:val="19"/>
          <w:szCs w:val="19"/>
        </w:rPr>
      </w:pPr>
    </w:p>
    <w:p w14:paraId="4E095C56" w14:textId="58282A0E" w:rsidR="006B24E5" w:rsidRDefault="006B24E5" w:rsidP="00C15148">
      <w:pPr>
        <w:pStyle w:val="PARAGRAPH"/>
        <w:ind w:firstLine="360"/>
        <w:rPr>
          <w:rFonts w:ascii="Palatino" w:hAnsi="Palatino"/>
          <w:sz w:val="19"/>
          <w:szCs w:val="19"/>
        </w:rPr>
      </w:pPr>
    </w:p>
    <w:p w14:paraId="17E23A9F" w14:textId="5CEFAFF0" w:rsidR="006B24E5" w:rsidRDefault="006B24E5" w:rsidP="00C15148">
      <w:pPr>
        <w:pStyle w:val="PARAGRAPH"/>
        <w:ind w:firstLine="360"/>
        <w:rPr>
          <w:rFonts w:ascii="Palatino" w:hAnsi="Palatino"/>
          <w:sz w:val="19"/>
          <w:szCs w:val="19"/>
        </w:rPr>
      </w:pPr>
    </w:p>
    <w:p w14:paraId="723D83A5" w14:textId="3CF03BA4" w:rsidR="006B24E5" w:rsidRDefault="006B24E5" w:rsidP="00C15148">
      <w:pPr>
        <w:pStyle w:val="PARAGRAPH"/>
        <w:ind w:firstLine="360"/>
        <w:rPr>
          <w:rFonts w:ascii="Palatino" w:hAnsi="Palatino"/>
          <w:sz w:val="19"/>
          <w:szCs w:val="19"/>
        </w:rPr>
      </w:pPr>
    </w:p>
    <w:p w14:paraId="672CCF3A" w14:textId="3D16DD4E" w:rsidR="006B24E5" w:rsidRDefault="006B24E5" w:rsidP="00C15148">
      <w:pPr>
        <w:pStyle w:val="PARAGRAPH"/>
        <w:ind w:firstLine="360"/>
        <w:rPr>
          <w:rFonts w:ascii="Palatino" w:hAnsi="Palatino"/>
          <w:sz w:val="19"/>
          <w:szCs w:val="19"/>
        </w:rPr>
      </w:pPr>
    </w:p>
    <w:p w14:paraId="3134CF21" w14:textId="51FAFE01" w:rsidR="006B24E5" w:rsidRDefault="006B24E5" w:rsidP="00C15148">
      <w:pPr>
        <w:pStyle w:val="PARAGRAPH"/>
        <w:ind w:firstLine="360"/>
        <w:rPr>
          <w:rFonts w:ascii="Palatino" w:hAnsi="Palatino"/>
          <w:sz w:val="19"/>
          <w:szCs w:val="19"/>
        </w:rPr>
      </w:pPr>
    </w:p>
    <w:p w14:paraId="24EF3E1D" w14:textId="092E9889" w:rsidR="006B24E5" w:rsidRDefault="006B24E5" w:rsidP="00C15148">
      <w:pPr>
        <w:pStyle w:val="PARAGRAPH"/>
        <w:ind w:firstLine="360"/>
        <w:rPr>
          <w:rFonts w:ascii="Palatino" w:hAnsi="Palatino"/>
          <w:sz w:val="19"/>
          <w:szCs w:val="19"/>
        </w:rPr>
      </w:pPr>
    </w:p>
    <w:p w14:paraId="5B9E6382" w14:textId="665C64B7" w:rsidR="006B24E5" w:rsidRDefault="006B24E5" w:rsidP="00C15148">
      <w:pPr>
        <w:pStyle w:val="PARAGRAPH"/>
        <w:ind w:firstLine="360"/>
        <w:rPr>
          <w:rFonts w:ascii="Palatino" w:hAnsi="Palatino"/>
          <w:sz w:val="19"/>
          <w:szCs w:val="19"/>
        </w:rPr>
      </w:pPr>
    </w:p>
    <w:p w14:paraId="0190AF4E" w14:textId="26A1E940" w:rsidR="006B24E5" w:rsidRDefault="006B24E5" w:rsidP="00C15148">
      <w:pPr>
        <w:pStyle w:val="PARAGRAPH"/>
        <w:ind w:firstLine="360"/>
        <w:rPr>
          <w:rFonts w:ascii="Palatino" w:hAnsi="Palatino"/>
          <w:sz w:val="19"/>
          <w:szCs w:val="19"/>
        </w:rPr>
      </w:pPr>
    </w:p>
    <w:p w14:paraId="2C7E12A5" w14:textId="7B9E1379" w:rsidR="006B24E5" w:rsidRDefault="006B24E5" w:rsidP="00C15148">
      <w:pPr>
        <w:pStyle w:val="PARAGRAPH"/>
        <w:ind w:firstLine="360"/>
        <w:rPr>
          <w:rFonts w:ascii="Palatino" w:hAnsi="Palatino"/>
          <w:sz w:val="19"/>
          <w:szCs w:val="19"/>
        </w:rPr>
      </w:pPr>
    </w:p>
    <w:p w14:paraId="7A5E151B" w14:textId="53F86F1F" w:rsidR="006B24E5" w:rsidRDefault="006B24E5" w:rsidP="00C15148">
      <w:pPr>
        <w:pStyle w:val="PARAGRAPH"/>
        <w:ind w:firstLine="360"/>
        <w:rPr>
          <w:rFonts w:ascii="Palatino" w:hAnsi="Palatino"/>
          <w:sz w:val="19"/>
          <w:szCs w:val="19"/>
        </w:rPr>
      </w:pPr>
    </w:p>
    <w:p w14:paraId="7CCBC98E" w14:textId="31004FDD" w:rsidR="00DF35CA" w:rsidRDefault="00DF35CA" w:rsidP="00C15148">
      <w:pPr>
        <w:pStyle w:val="PARAGRAPH"/>
        <w:ind w:firstLine="360"/>
        <w:rPr>
          <w:rFonts w:ascii="Palatino" w:hAnsi="Palatino"/>
          <w:sz w:val="19"/>
          <w:szCs w:val="19"/>
        </w:rPr>
      </w:pPr>
    </w:p>
    <w:p w14:paraId="74048DC0" w14:textId="6DBEEEFD" w:rsidR="00DF35CA" w:rsidRDefault="00DF35CA" w:rsidP="00C15148">
      <w:pPr>
        <w:pStyle w:val="PARAGRAPH"/>
        <w:ind w:firstLine="360"/>
        <w:rPr>
          <w:rFonts w:ascii="Palatino" w:hAnsi="Palatino"/>
          <w:sz w:val="19"/>
          <w:szCs w:val="19"/>
        </w:rPr>
      </w:pPr>
    </w:p>
    <w:p w14:paraId="50E36402" w14:textId="3E80838F" w:rsidR="00DF35CA" w:rsidRDefault="00DF35CA" w:rsidP="00C15148">
      <w:pPr>
        <w:pStyle w:val="PARAGRAPH"/>
        <w:ind w:firstLine="360"/>
        <w:rPr>
          <w:rFonts w:ascii="Palatino" w:hAnsi="Palatino"/>
          <w:sz w:val="19"/>
          <w:szCs w:val="19"/>
        </w:rPr>
      </w:pPr>
    </w:p>
    <w:p w14:paraId="6343CED4" w14:textId="3B62789A" w:rsidR="00DF35CA" w:rsidRDefault="00DF35CA" w:rsidP="00C15148">
      <w:pPr>
        <w:pStyle w:val="PARAGRAPH"/>
        <w:ind w:firstLine="360"/>
        <w:rPr>
          <w:rFonts w:ascii="Palatino" w:hAnsi="Palatino"/>
          <w:sz w:val="19"/>
          <w:szCs w:val="19"/>
        </w:rPr>
      </w:pPr>
    </w:p>
    <w:p w14:paraId="4BB980C4" w14:textId="268DAA5C" w:rsidR="00DF35CA" w:rsidRDefault="00DF35CA" w:rsidP="00C15148">
      <w:pPr>
        <w:pStyle w:val="PARAGRAPH"/>
        <w:ind w:firstLine="360"/>
        <w:rPr>
          <w:rFonts w:ascii="Palatino" w:hAnsi="Palatino"/>
          <w:sz w:val="19"/>
          <w:szCs w:val="19"/>
        </w:rPr>
      </w:pPr>
    </w:p>
    <w:p w14:paraId="23CD4605" w14:textId="1503E2F2" w:rsidR="00DF35CA" w:rsidRDefault="00DF35CA" w:rsidP="00C15148">
      <w:pPr>
        <w:pStyle w:val="PARAGRAPH"/>
        <w:ind w:firstLine="360"/>
        <w:rPr>
          <w:rFonts w:ascii="Palatino" w:hAnsi="Palatino"/>
          <w:sz w:val="19"/>
          <w:szCs w:val="19"/>
        </w:rPr>
      </w:pPr>
    </w:p>
    <w:p w14:paraId="51260912" w14:textId="3B36E95B" w:rsidR="00DF35CA" w:rsidRDefault="00DF35CA" w:rsidP="00C15148">
      <w:pPr>
        <w:pStyle w:val="PARAGRAPH"/>
        <w:ind w:firstLine="360"/>
        <w:rPr>
          <w:rFonts w:ascii="Palatino" w:hAnsi="Palatino"/>
          <w:sz w:val="19"/>
          <w:szCs w:val="19"/>
        </w:rPr>
      </w:pPr>
    </w:p>
    <w:p w14:paraId="44A31E87" w14:textId="40D6EC0C" w:rsidR="00DF35CA" w:rsidRDefault="00DF35CA" w:rsidP="00C15148">
      <w:pPr>
        <w:pStyle w:val="PARAGRAPH"/>
        <w:ind w:firstLine="360"/>
        <w:rPr>
          <w:rFonts w:ascii="Palatino" w:hAnsi="Palatino"/>
          <w:sz w:val="19"/>
          <w:szCs w:val="19"/>
        </w:rPr>
      </w:pPr>
    </w:p>
    <w:p w14:paraId="102A5B62" w14:textId="44007BF8" w:rsidR="00DF35CA" w:rsidRDefault="00DF35CA" w:rsidP="00C15148">
      <w:pPr>
        <w:pStyle w:val="PARAGRAPH"/>
        <w:ind w:firstLine="360"/>
        <w:rPr>
          <w:rFonts w:ascii="Palatino" w:hAnsi="Palatino"/>
          <w:sz w:val="19"/>
          <w:szCs w:val="19"/>
        </w:rPr>
      </w:pPr>
    </w:p>
    <w:p w14:paraId="61A0A9DD" w14:textId="6BA17C24" w:rsidR="00DF35CA" w:rsidRDefault="00DF35CA" w:rsidP="00C15148">
      <w:pPr>
        <w:pStyle w:val="PARAGRAPH"/>
        <w:ind w:firstLine="360"/>
        <w:rPr>
          <w:rFonts w:ascii="Palatino" w:hAnsi="Palatino"/>
          <w:sz w:val="19"/>
          <w:szCs w:val="19"/>
        </w:rPr>
      </w:pPr>
    </w:p>
    <w:p w14:paraId="2D2470C2" w14:textId="6A0689BB" w:rsidR="00DF35CA" w:rsidRDefault="00DF35CA" w:rsidP="00C15148">
      <w:pPr>
        <w:pStyle w:val="PARAGRAPH"/>
        <w:ind w:firstLine="360"/>
        <w:rPr>
          <w:rFonts w:ascii="Palatino" w:hAnsi="Palatino"/>
          <w:sz w:val="19"/>
          <w:szCs w:val="19"/>
        </w:rPr>
      </w:pPr>
    </w:p>
    <w:p w14:paraId="17DEC12C" w14:textId="57A58096" w:rsidR="00DF35CA" w:rsidRDefault="00DF35CA" w:rsidP="00C15148">
      <w:pPr>
        <w:pStyle w:val="PARAGRAPH"/>
        <w:ind w:firstLine="360"/>
        <w:rPr>
          <w:rFonts w:ascii="Palatino" w:hAnsi="Palatino"/>
          <w:sz w:val="19"/>
          <w:szCs w:val="19"/>
        </w:rPr>
      </w:pPr>
    </w:p>
    <w:p w14:paraId="0342DEE6" w14:textId="376DE051" w:rsidR="00DF35CA" w:rsidRDefault="00DF35CA" w:rsidP="00C15148">
      <w:pPr>
        <w:pStyle w:val="PARAGRAPH"/>
        <w:ind w:firstLine="360"/>
        <w:rPr>
          <w:rFonts w:ascii="Palatino" w:hAnsi="Palatino"/>
          <w:sz w:val="19"/>
          <w:szCs w:val="19"/>
        </w:rPr>
      </w:pPr>
    </w:p>
    <w:p w14:paraId="0D435734" w14:textId="6B750CDA" w:rsidR="00DF35CA" w:rsidRDefault="00DF35CA" w:rsidP="00C15148">
      <w:pPr>
        <w:pStyle w:val="PARAGRAPH"/>
        <w:ind w:firstLine="360"/>
        <w:rPr>
          <w:rFonts w:ascii="Palatino" w:hAnsi="Palatino"/>
          <w:sz w:val="19"/>
          <w:szCs w:val="19"/>
        </w:rPr>
      </w:pPr>
    </w:p>
    <w:p w14:paraId="047AF26C" w14:textId="7BB2CA02" w:rsidR="00DF35CA" w:rsidRDefault="00DF35CA" w:rsidP="00C15148">
      <w:pPr>
        <w:pStyle w:val="PARAGRAPH"/>
        <w:ind w:firstLine="360"/>
        <w:rPr>
          <w:rFonts w:ascii="Palatino" w:hAnsi="Palatino"/>
          <w:sz w:val="19"/>
          <w:szCs w:val="19"/>
        </w:rPr>
      </w:pPr>
    </w:p>
    <w:p w14:paraId="14FCB873" w14:textId="3E3CC1DC" w:rsidR="00DF35CA" w:rsidRDefault="00DF35CA" w:rsidP="00C15148">
      <w:pPr>
        <w:pStyle w:val="PARAGRAPH"/>
        <w:ind w:firstLine="360"/>
        <w:rPr>
          <w:rFonts w:ascii="Palatino" w:hAnsi="Palatino"/>
          <w:sz w:val="19"/>
          <w:szCs w:val="19"/>
        </w:rPr>
      </w:pPr>
    </w:p>
    <w:p w14:paraId="3BE5E399" w14:textId="7D5933C7" w:rsidR="00DF35CA" w:rsidRDefault="00DF35CA" w:rsidP="00C15148">
      <w:pPr>
        <w:pStyle w:val="PARAGRAPH"/>
        <w:ind w:firstLine="360"/>
        <w:rPr>
          <w:rFonts w:ascii="Palatino" w:hAnsi="Palatino"/>
          <w:sz w:val="19"/>
          <w:szCs w:val="19"/>
        </w:rPr>
      </w:pPr>
    </w:p>
    <w:p w14:paraId="62245945" w14:textId="27818F33" w:rsidR="00DF35CA" w:rsidRDefault="00DF35CA" w:rsidP="00C15148">
      <w:pPr>
        <w:pStyle w:val="PARAGRAPH"/>
        <w:ind w:firstLine="360"/>
        <w:rPr>
          <w:rFonts w:ascii="Palatino" w:hAnsi="Palatino"/>
          <w:sz w:val="19"/>
          <w:szCs w:val="19"/>
        </w:rPr>
      </w:pPr>
    </w:p>
    <w:p w14:paraId="305F56EB" w14:textId="54964279" w:rsidR="00DF35CA" w:rsidRDefault="00DF35CA" w:rsidP="00C15148">
      <w:pPr>
        <w:pStyle w:val="PARAGRAPH"/>
        <w:ind w:firstLine="360"/>
        <w:rPr>
          <w:rFonts w:ascii="Palatino" w:hAnsi="Palatino"/>
          <w:sz w:val="19"/>
          <w:szCs w:val="19"/>
        </w:rPr>
      </w:pPr>
    </w:p>
    <w:p w14:paraId="2380F247" w14:textId="24DB4ADD" w:rsidR="00DF35CA" w:rsidRDefault="00DF35CA" w:rsidP="00C15148">
      <w:pPr>
        <w:pStyle w:val="PARAGRAPH"/>
        <w:ind w:firstLine="360"/>
        <w:rPr>
          <w:rFonts w:ascii="Palatino" w:hAnsi="Palatino"/>
          <w:sz w:val="19"/>
          <w:szCs w:val="19"/>
        </w:rPr>
      </w:pPr>
    </w:p>
    <w:p w14:paraId="0BD3B530" w14:textId="53DAAF0E" w:rsidR="00DF35CA" w:rsidRDefault="00DF35CA" w:rsidP="00C15148">
      <w:pPr>
        <w:pStyle w:val="PARAGRAPH"/>
        <w:ind w:firstLine="360"/>
        <w:rPr>
          <w:rFonts w:ascii="Palatino" w:hAnsi="Palatino"/>
          <w:sz w:val="19"/>
          <w:szCs w:val="19"/>
        </w:rPr>
      </w:pPr>
    </w:p>
    <w:p w14:paraId="077A83E8" w14:textId="02230A44" w:rsidR="00DF35CA" w:rsidRDefault="00DF35CA" w:rsidP="00C15148">
      <w:pPr>
        <w:pStyle w:val="PARAGRAPH"/>
        <w:ind w:firstLine="360"/>
        <w:rPr>
          <w:rFonts w:ascii="Palatino" w:hAnsi="Palatino"/>
          <w:sz w:val="19"/>
          <w:szCs w:val="19"/>
        </w:rPr>
      </w:pPr>
    </w:p>
    <w:p w14:paraId="154D81E9" w14:textId="597D8BC1" w:rsidR="00DF35CA" w:rsidRDefault="00DF35CA" w:rsidP="00C15148">
      <w:pPr>
        <w:pStyle w:val="PARAGRAPH"/>
        <w:ind w:firstLine="360"/>
        <w:rPr>
          <w:rFonts w:ascii="Palatino" w:hAnsi="Palatino"/>
          <w:sz w:val="19"/>
          <w:szCs w:val="19"/>
        </w:rPr>
      </w:pPr>
    </w:p>
    <w:p w14:paraId="4067603A" w14:textId="58E3673D" w:rsidR="00DF35CA" w:rsidRDefault="00DF35CA" w:rsidP="00C15148">
      <w:pPr>
        <w:pStyle w:val="PARAGRAPH"/>
        <w:ind w:firstLine="360"/>
        <w:rPr>
          <w:rFonts w:ascii="Palatino" w:hAnsi="Palatino"/>
          <w:sz w:val="19"/>
          <w:szCs w:val="19"/>
        </w:rPr>
      </w:pPr>
    </w:p>
    <w:p w14:paraId="26FC64A8" w14:textId="3BAE3E2C" w:rsidR="00DF35CA" w:rsidRDefault="00DF35CA" w:rsidP="00C15148">
      <w:pPr>
        <w:pStyle w:val="PARAGRAPH"/>
        <w:ind w:firstLine="360"/>
        <w:rPr>
          <w:rFonts w:ascii="Palatino" w:hAnsi="Palatino"/>
          <w:sz w:val="19"/>
          <w:szCs w:val="19"/>
        </w:rPr>
      </w:pPr>
    </w:p>
    <w:p w14:paraId="26940038" w14:textId="16D91CD8" w:rsidR="00DF35CA" w:rsidRDefault="00DF35CA" w:rsidP="00C15148">
      <w:pPr>
        <w:pStyle w:val="PARAGRAPH"/>
        <w:ind w:firstLine="360"/>
        <w:rPr>
          <w:rFonts w:ascii="Palatino" w:hAnsi="Palatino"/>
          <w:sz w:val="19"/>
          <w:szCs w:val="19"/>
        </w:rPr>
      </w:pPr>
    </w:p>
    <w:p w14:paraId="22343C4C" w14:textId="48FA016E" w:rsidR="00DF35CA" w:rsidRDefault="00DF35CA" w:rsidP="00C15148">
      <w:pPr>
        <w:pStyle w:val="PARAGRAPH"/>
        <w:ind w:firstLine="360"/>
        <w:rPr>
          <w:rFonts w:ascii="Palatino" w:hAnsi="Palatino"/>
          <w:sz w:val="19"/>
          <w:szCs w:val="19"/>
        </w:rPr>
      </w:pPr>
    </w:p>
    <w:p w14:paraId="3A15C04A" w14:textId="6F7E9CDD" w:rsidR="00DF35CA" w:rsidRDefault="00DF35CA" w:rsidP="00C15148">
      <w:pPr>
        <w:pStyle w:val="PARAGRAPH"/>
        <w:ind w:firstLine="360"/>
        <w:rPr>
          <w:rFonts w:ascii="Palatino" w:hAnsi="Palatino"/>
          <w:sz w:val="19"/>
          <w:szCs w:val="19"/>
        </w:rPr>
      </w:pPr>
    </w:p>
    <w:p w14:paraId="6754BD26" w14:textId="38E9462D" w:rsidR="00DF35CA" w:rsidRDefault="00DF35CA" w:rsidP="00C15148">
      <w:pPr>
        <w:pStyle w:val="PARAGRAPH"/>
        <w:ind w:firstLine="360"/>
        <w:rPr>
          <w:rFonts w:ascii="Palatino" w:hAnsi="Palatino"/>
          <w:sz w:val="19"/>
          <w:szCs w:val="19"/>
        </w:rPr>
      </w:pPr>
    </w:p>
    <w:p w14:paraId="68361159" w14:textId="7D447DD6" w:rsidR="00DF35CA" w:rsidRDefault="00DF35CA" w:rsidP="00C15148">
      <w:pPr>
        <w:pStyle w:val="PARAGRAPH"/>
        <w:ind w:firstLine="360"/>
        <w:rPr>
          <w:rFonts w:ascii="Palatino" w:hAnsi="Palatino"/>
          <w:sz w:val="19"/>
          <w:szCs w:val="19"/>
        </w:rPr>
      </w:pPr>
    </w:p>
    <w:p w14:paraId="479C7A45" w14:textId="590B88E6" w:rsidR="00DF35CA" w:rsidRDefault="00DF35CA" w:rsidP="00C15148">
      <w:pPr>
        <w:pStyle w:val="PARAGRAPH"/>
        <w:ind w:firstLine="360"/>
        <w:rPr>
          <w:rFonts w:ascii="Palatino" w:hAnsi="Palatino"/>
          <w:sz w:val="19"/>
          <w:szCs w:val="19"/>
        </w:rPr>
      </w:pPr>
    </w:p>
    <w:p w14:paraId="2A8FC59C" w14:textId="689CB448" w:rsidR="00DF35CA" w:rsidRDefault="00DF35CA" w:rsidP="00C15148">
      <w:pPr>
        <w:pStyle w:val="PARAGRAPH"/>
        <w:ind w:firstLine="360"/>
        <w:rPr>
          <w:rFonts w:ascii="Palatino" w:hAnsi="Palatino"/>
          <w:sz w:val="19"/>
          <w:szCs w:val="19"/>
        </w:rPr>
      </w:pPr>
    </w:p>
    <w:p w14:paraId="5EBD1A5A" w14:textId="17A8D3A0" w:rsidR="00DF35CA" w:rsidRDefault="00DF35CA" w:rsidP="00C15148">
      <w:pPr>
        <w:pStyle w:val="PARAGRAPH"/>
        <w:ind w:firstLine="360"/>
        <w:rPr>
          <w:rFonts w:ascii="Palatino" w:hAnsi="Palatino"/>
          <w:sz w:val="19"/>
          <w:szCs w:val="19"/>
        </w:rPr>
      </w:pPr>
    </w:p>
    <w:p w14:paraId="42CB6E4D" w14:textId="11535D43" w:rsidR="00DF35CA" w:rsidRDefault="00DF35CA" w:rsidP="00C15148">
      <w:pPr>
        <w:pStyle w:val="PARAGRAPH"/>
        <w:ind w:firstLine="360"/>
        <w:rPr>
          <w:rFonts w:ascii="Palatino" w:hAnsi="Palatino"/>
          <w:sz w:val="19"/>
          <w:szCs w:val="19"/>
        </w:rPr>
      </w:pPr>
    </w:p>
    <w:p w14:paraId="462D8C49" w14:textId="5C6BA828" w:rsidR="00DF35CA" w:rsidRDefault="00DF35CA" w:rsidP="00C15148">
      <w:pPr>
        <w:pStyle w:val="PARAGRAPH"/>
        <w:ind w:firstLine="360"/>
        <w:rPr>
          <w:rFonts w:ascii="Palatino" w:hAnsi="Palatino"/>
          <w:sz w:val="19"/>
          <w:szCs w:val="19"/>
        </w:rPr>
      </w:pPr>
    </w:p>
    <w:p w14:paraId="291EE5FE" w14:textId="216A047C" w:rsidR="00DF35CA" w:rsidRDefault="00DF35CA" w:rsidP="00C15148">
      <w:pPr>
        <w:pStyle w:val="PARAGRAPH"/>
        <w:ind w:firstLine="360"/>
        <w:rPr>
          <w:rFonts w:ascii="Palatino" w:hAnsi="Palatino"/>
          <w:sz w:val="19"/>
          <w:szCs w:val="19"/>
        </w:rPr>
      </w:pPr>
    </w:p>
    <w:p w14:paraId="7B3AE043" w14:textId="1CBA54AA" w:rsidR="00DF35CA" w:rsidRDefault="00DF35CA" w:rsidP="00C15148">
      <w:pPr>
        <w:pStyle w:val="PARAGRAPH"/>
        <w:ind w:firstLine="360"/>
        <w:rPr>
          <w:rFonts w:ascii="Palatino" w:hAnsi="Palatino"/>
          <w:sz w:val="19"/>
          <w:szCs w:val="19"/>
        </w:rPr>
      </w:pPr>
    </w:p>
    <w:p w14:paraId="334ECE02" w14:textId="77777777" w:rsidR="00DF35CA" w:rsidRDefault="00DF35CA" w:rsidP="00C15148">
      <w:pPr>
        <w:pStyle w:val="PARAGRAPH"/>
        <w:ind w:firstLine="360"/>
        <w:rPr>
          <w:rFonts w:ascii="Palatino" w:hAnsi="Palatino"/>
          <w:sz w:val="19"/>
          <w:szCs w:val="19"/>
        </w:rPr>
      </w:pPr>
    </w:p>
    <w:p w14:paraId="2DE74C82" w14:textId="7141EACE" w:rsidR="006B24E5" w:rsidRDefault="006B24E5" w:rsidP="00C15148">
      <w:pPr>
        <w:pStyle w:val="PARAGRAPH"/>
        <w:ind w:firstLine="360"/>
        <w:rPr>
          <w:rFonts w:ascii="Palatino" w:hAnsi="Palatino"/>
          <w:sz w:val="19"/>
          <w:szCs w:val="19"/>
        </w:rPr>
      </w:pPr>
    </w:p>
    <w:p w14:paraId="08D9D700" w14:textId="2819DFB6" w:rsidR="00DF35CA" w:rsidRDefault="00DF35CA" w:rsidP="00C15148">
      <w:pPr>
        <w:pStyle w:val="PARAGRAPH"/>
        <w:ind w:firstLine="360"/>
        <w:rPr>
          <w:rFonts w:ascii="Palatino" w:hAnsi="Palatino"/>
          <w:sz w:val="19"/>
          <w:szCs w:val="19"/>
        </w:rPr>
      </w:pPr>
    </w:p>
    <w:p w14:paraId="03A81240" w14:textId="61D0DF84" w:rsidR="00DF35CA" w:rsidRDefault="00DF35CA" w:rsidP="00C15148">
      <w:pPr>
        <w:pStyle w:val="PARAGRAPH"/>
        <w:ind w:firstLine="360"/>
        <w:rPr>
          <w:rFonts w:ascii="Palatino" w:hAnsi="Palatino"/>
          <w:sz w:val="19"/>
          <w:szCs w:val="19"/>
        </w:rPr>
      </w:pPr>
    </w:p>
    <w:p w14:paraId="251BA29F" w14:textId="303A752B" w:rsidR="00DF35CA" w:rsidRDefault="00DF35CA" w:rsidP="00C15148">
      <w:pPr>
        <w:pStyle w:val="PARAGRAPH"/>
        <w:ind w:firstLine="360"/>
        <w:rPr>
          <w:rFonts w:ascii="Palatino" w:hAnsi="Palatino"/>
          <w:sz w:val="19"/>
          <w:szCs w:val="19"/>
        </w:rPr>
      </w:pPr>
    </w:p>
    <w:p w14:paraId="4DADD06E" w14:textId="2021F5B0" w:rsidR="00DF35CA" w:rsidRDefault="00DF35CA" w:rsidP="00C15148">
      <w:pPr>
        <w:pStyle w:val="PARAGRAPH"/>
        <w:ind w:firstLine="360"/>
        <w:rPr>
          <w:rFonts w:ascii="Palatino" w:hAnsi="Palatino"/>
          <w:sz w:val="19"/>
          <w:szCs w:val="19"/>
        </w:rPr>
      </w:pPr>
    </w:p>
    <w:p w14:paraId="51DB1FBA" w14:textId="5E5D04A6" w:rsidR="00DF35CA" w:rsidRDefault="00DF35CA" w:rsidP="00C15148">
      <w:pPr>
        <w:pStyle w:val="PARAGRAPH"/>
        <w:ind w:firstLine="360"/>
        <w:rPr>
          <w:rFonts w:ascii="Palatino" w:hAnsi="Palatino"/>
          <w:sz w:val="19"/>
          <w:szCs w:val="19"/>
        </w:rPr>
      </w:pPr>
    </w:p>
    <w:p w14:paraId="31884B97" w14:textId="54C8C04A" w:rsidR="00DF35CA" w:rsidRDefault="00DF35CA" w:rsidP="00C15148">
      <w:pPr>
        <w:pStyle w:val="PARAGRAPH"/>
        <w:ind w:firstLine="360"/>
        <w:rPr>
          <w:rFonts w:ascii="Palatino" w:hAnsi="Palatino"/>
          <w:sz w:val="19"/>
          <w:szCs w:val="19"/>
        </w:rPr>
      </w:pPr>
    </w:p>
    <w:p w14:paraId="3485A7F5" w14:textId="06892A04" w:rsidR="00DF35CA" w:rsidRDefault="00DF35CA" w:rsidP="00C15148">
      <w:pPr>
        <w:pStyle w:val="PARAGRAPH"/>
        <w:ind w:firstLine="360"/>
        <w:rPr>
          <w:rFonts w:ascii="Palatino" w:hAnsi="Palatino"/>
          <w:sz w:val="19"/>
          <w:szCs w:val="19"/>
        </w:rPr>
      </w:pPr>
    </w:p>
    <w:p w14:paraId="571D7DEB" w14:textId="21748F7E" w:rsidR="00DF35CA" w:rsidRDefault="00DF35CA" w:rsidP="00C15148">
      <w:pPr>
        <w:pStyle w:val="PARAGRAPH"/>
        <w:ind w:firstLine="360"/>
        <w:rPr>
          <w:rFonts w:ascii="Palatino" w:hAnsi="Palatino"/>
          <w:sz w:val="19"/>
          <w:szCs w:val="19"/>
        </w:rPr>
      </w:pPr>
    </w:p>
    <w:p w14:paraId="0FB19690" w14:textId="2AE9D839" w:rsidR="00DF35CA" w:rsidRDefault="00DF35CA" w:rsidP="00C15148">
      <w:pPr>
        <w:pStyle w:val="PARAGRAPH"/>
        <w:ind w:firstLine="360"/>
        <w:rPr>
          <w:rFonts w:ascii="Palatino" w:hAnsi="Palatino"/>
          <w:sz w:val="19"/>
          <w:szCs w:val="19"/>
        </w:rPr>
      </w:pPr>
    </w:p>
    <w:p w14:paraId="6818C83D" w14:textId="19C6BB95" w:rsidR="00DF35CA" w:rsidRDefault="00DF35CA" w:rsidP="00C15148">
      <w:pPr>
        <w:pStyle w:val="PARAGRAPH"/>
        <w:ind w:firstLine="360"/>
        <w:rPr>
          <w:rFonts w:ascii="Palatino" w:hAnsi="Palatino"/>
          <w:sz w:val="19"/>
          <w:szCs w:val="19"/>
        </w:rPr>
      </w:pPr>
    </w:p>
    <w:p w14:paraId="7816FA6C" w14:textId="24920363" w:rsidR="00DF35CA" w:rsidRDefault="00DF35CA" w:rsidP="00C15148">
      <w:pPr>
        <w:pStyle w:val="PARAGRAPH"/>
        <w:ind w:firstLine="360"/>
        <w:rPr>
          <w:rFonts w:ascii="Palatino" w:hAnsi="Palatino"/>
          <w:sz w:val="19"/>
          <w:szCs w:val="19"/>
        </w:rPr>
      </w:pPr>
    </w:p>
    <w:p w14:paraId="1098B413" w14:textId="77777777" w:rsidR="00DF35CA" w:rsidRPr="00AE1590" w:rsidRDefault="00DF35CA" w:rsidP="00C15148">
      <w:pPr>
        <w:pStyle w:val="PARAGRAPH"/>
        <w:ind w:firstLine="360"/>
        <w:rPr>
          <w:rFonts w:ascii="Palatino" w:hAnsi="Palatino"/>
          <w:sz w:val="19"/>
          <w:szCs w:val="19"/>
        </w:rPr>
      </w:pP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8"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9"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xml:space="preserve">: Rethinking model scaling for convolutional neural networks. </w:t>
      </w:r>
      <w:r w:rsidRPr="00345677">
        <w:rPr>
          <w:rFonts w:ascii="Palatino" w:hAnsi="Palatino" w:cs="Arial"/>
          <w:color w:val="333333"/>
          <w:sz w:val="19"/>
          <w:szCs w:val="19"/>
        </w:rPr>
        <w:lastRenderedPageBreak/>
        <w:t>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50"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1"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52"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15D3E893" w:rsidR="00DC3387" w:rsidRDefault="00DC3387" w:rsidP="00DC3387">
      <w:pPr>
        <w:pStyle w:val="ListParagraph"/>
        <w:numPr>
          <w:ilvl w:val="0"/>
          <w:numId w:val="22"/>
        </w:numPr>
        <w:rPr>
          <w:rFonts w:ascii="Palatino" w:hAnsi="Palatino"/>
          <w:sz w:val="19"/>
          <w:szCs w:val="19"/>
        </w:rPr>
      </w:pPr>
      <w:proofErr w:type="spellStart"/>
      <w:r w:rsidRPr="00E75756">
        <w:rPr>
          <w:rFonts w:ascii="Palatino" w:hAnsi="Palatino"/>
          <w:sz w:val="19"/>
          <w:szCs w:val="19"/>
        </w:rPr>
        <w:lastRenderedPageBreak/>
        <w:t>Tompe</w:t>
      </w:r>
      <w:proofErr w:type="spellEnd"/>
      <w:r w:rsidRPr="00E75756">
        <w:rPr>
          <w:rFonts w:ascii="Palatino" w:hAnsi="Palatino"/>
          <w:sz w:val="19"/>
          <w:szCs w:val="19"/>
        </w:rPr>
        <w:t xml:space="preserve">, A. and </w:t>
      </w:r>
      <w:proofErr w:type="spellStart"/>
      <w:r w:rsidRPr="00E75756">
        <w:rPr>
          <w:rFonts w:ascii="Palatino" w:hAnsi="Palatino"/>
          <w:sz w:val="19"/>
          <w:szCs w:val="19"/>
        </w:rPr>
        <w:t>Sargar</w:t>
      </w:r>
      <w:proofErr w:type="spellEnd"/>
      <w:r w:rsidRPr="00E75756">
        <w:rPr>
          <w:rFonts w:ascii="Palatino" w:hAnsi="Palatino"/>
          <w:sz w:val="19"/>
          <w:szCs w:val="19"/>
        </w:rPr>
        <w:t>, K., 2021. X-Ray Image Quality Assurance. In </w:t>
      </w:r>
      <w:proofErr w:type="spellStart"/>
      <w:r w:rsidRPr="00E75756">
        <w:rPr>
          <w:rFonts w:ascii="Palatino" w:hAnsi="Palatino"/>
          <w:i/>
          <w:iCs/>
          <w:sz w:val="19"/>
          <w:szCs w:val="19"/>
        </w:rPr>
        <w:t>StatPearls</w:t>
      </w:r>
      <w:proofErr w:type="spellEnd"/>
      <w:r w:rsidRPr="00E75756">
        <w:rPr>
          <w:rFonts w:ascii="Palatino" w:hAnsi="Palatino"/>
          <w:i/>
          <w:iCs/>
          <w:sz w:val="19"/>
          <w:szCs w:val="19"/>
        </w:rPr>
        <w:t xml:space="preserve"> [Internet]</w:t>
      </w:r>
      <w:r w:rsidRPr="00E75756">
        <w:rPr>
          <w:rFonts w:ascii="Palatino" w:hAnsi="Palatino"/>
          <w:sz w:val="19"/>
          <w:szCs w:val="19"/>
        </w:rPr>
        <w:t xml:space="preserve">. </w:t>
      </w:r>
      <w:proofErr w:type="spellStart"/>
      <w:r w:rsidRPr="00E75756">
        <w:rPr>
          <w:rFonts w:ascii="Palatino" w:hAnsi="Palatino"/>
          <w:sz w:val="19"/>
          <w:szCs w:val="19"/>
        </w:rPr>
        <w:t>StatPearls</w:t>
      </w:r>
      <w:proofErr w:type="spellEnd"/>
      <w:r w:rsidRPr="00E75756">
        <w:rPr>
          <w:rFonts w:ascii="Palatino" w:hAnsi="Palatino"/>
          <w:sz w:val="19"/>
          <w:szCs w:val="19"/>
        </w:rPr>
        <w:t xml:space="preserve"> Publishing.</w:t>
      </w:r>
    </w:p>
    <w:p w14:paraId="7D8E007A" w14:textId="08A8E202" w:rsidR="00237F30" w:rsidRDefault="00237F30" w:rsidP="00DC3387">
      <w:pPr>
        <w:pStyle w:val="ListParagraph"/>
        <w:numPr>
          <w:ilvl w:val="0"/>
          <w:numId w:val="22"/>
        </w:numPr>
        <w:rPr>
          <w:rFonts w:ascii="Palatino" w:hAnsi="Palatino"/>
          <w:sz w:val="19"/>
          <w:szCs w:val="19"/>
        </w:rPr>
      </w:pPr>
      <w:r w:rsidRPr="00237F30">
        <w:rPr>
          <w:rFonts w:ascii="Palatino" w:hAnsi="Palatino"/>
          <w:sz w:val="19"/>
          <w:szCs w:val="19"/>
        </w:rPr>
        <w:t xml:space="preserve">Nash, W., Drummond, T. and </w:t>
      </w:r>
      <w:proofErr w:type="spellStart"/>
      <w:r w:rsidRPr="00237F30">
        <w:rPr>
          <w:rFonts w:ascii="Palatino" w:hAnsi="Palatino"/>
          <w:sz w:val="19"/>
          <w:szCs w:val="19"/>
        </w:rPr>
        <w:t>Birbilis</w:t>
      </w:r>
      <w:proofErr w:type="spellEnd"/>
      <w:r w:rsidRPr="00237F30">
        <w:rPr>
          <w:rFonts w:ascii="Palatino" w:hAnsi="Palatino"/>
          <w:sz w:val="19"/>
          <w:szCs w:val="19"/>
        </w:rPr>
        <w:t>, N., 2018. A review of deep learning in the study of materials degradation. </w:t>
      </w:r>
      <w:proofErr w:type="spellStart"/>
      <w:r w:rsidRPr="00237F30">
        <w:rPr>
          <w:rFonts w:ascii="Palatino" w:hAnsi="Palatino"/>
          <w:i/>
          <w:iCs/>
          <w:sz w:val="19"/>
          <w:szCs w:val="19"/>
        </w:rPr>
        <w:t>npj</w:t>
      </w:r>
      <w:proofErr w:type="spellEnd"/>
      <w:r w:rsidRPr="00237F30">
        <w:rPr>
          <w:rFonts w:ascii="Palatino" w:hAnsi="Palatino"/>
          <w:i/>
          <w:iCs/>
          <w:sz w:val="19"/>
          <w:szCs w:val="19"/>
        </w:rPr>
        <w:t xml:space="preserve"> Materials Degradation</w:t>
      </w:r>
      <w:r w:rsidRPr="00237F30">
        <w:rPr>
          <w:rFonts w:ascii="Palatino" w:hAnsi="Palatino"/>
          <w:sz w:val="19"/>
          <w:szCs w:val="19"/>
        </w:rPr>
        <w:t>, </w:t>
      </w:r>
      <w:r w:rsidRPr="00237F30">
        <w:rPr>
          <w:rFonts w:ascii="Palatino" w:hAnsi="Palatino"/>
          <w:i/>
          <w:iCs/>
          <w:sz w:val="19"/>
          <w:szCs w:val="19"/>
        </w:rPr>
        <w:t>2</w:t>
      </w:r>
      <w:r w:rsidRPr="00237F30">
        <w:rPr>
          <w:rFonts w:ascii="Palatino" w:hAnsi="Palatino"/>
          <w:sz w:val="19"/>
          <w:szCs w:val="19"/>
        </w:rPr>
        <w:t>(1), p.37.</w:t>
      </w:r>
    </w:p>
    <w:p w14:paraId="51F30D64" w14:textId="3147CC18" w:rsidR="00026B68" w:rsidRPr="00E75756" w:rsidRDefault="00026B68" w:rsidP="00DC3387">
      <w:pPr>
        <w:pStyle w:val="ListParagraph"/>
        <w:numPr>
          <w:ilvl w:val="0"/>
          <w:numId w:val="22"/>
        </w:numPr>
        <w:rPr>
          <w:rFonts w:ascii="Palatino" w:hAnsi="Palatino"/>
          <w:sz w:val="19"/>
          <w:szCs w:val="19"/>
        </w:rPr>
      </w:pPr>
      <w:r w:rsidRPr="00026B68">
        <w:rPr>
          <w:rFonts w:ascii="Palatino" w:hAnsi="Palatino"/>
          <w:sz w:val="19"/>
          <w:szCs w:val="19"/>
        </w:rPr>
        <w:t>https://pytorch.org/hub/pytorch_vision_densenet/</w:t>
      </w:r>
    </w:p>
    <w:p w14:paraId="41DF485D" w14:textId="77777777" w:rsidR="00DC6F14" w:rsidRPr="00237F30" w:rsidRDefault="00DC6F14" w:rsidP="00DC6F14">
      <w:pPr>
        <w:pStyle w:val="ListParagraph"/>
        <w:numPr>
          <w:ilvl w:val="0"/>
          <w:numId w:val="22"/>
        </w:numPr>
        <w:rPr>
          <w:rFonts w:ascii="Palatino" w:hAnsi="Palatino"/>
          <w:sz w:val="19"/>
          <w:szCs w:val="19"/>
          <w:highlight w:val="darkGreen"/>
        </w:rPr>
      </w:pPr>
      <w:r w:rsidRPr="00237F30">
        <w:rPr>
          <w:rFonts w:ascii="Palatino" w:hAnsi="Palatino" w:cs="Arial"/>
          <w:color w:val="222222"/>
          <w:sz w:val="19"/>
          <w:szCs w:val="19"/>
          <w:highlight w:val="darkGreen"/>
          <w:shd w:val="clear" w:color="auto" w:fill="FFFFFF"/>
        </w:rPr>
        <w:t xml:space="preserve">Sandler, M., Howard, A., Zhu, M., </w:t>
      </w:r>
      <w:proofErr w:type="spellStart"/>
      <w:r w:rsidRPr="00237F30">
        <w:rPr>
          <w:rFonts w:ascii="Palatino" w:hAnsi="Palatino" w:cs="Arial"/>
          <w:color w:val="222222"/>
          <w:sz w:val="19"/>
          <w:szCs w:val="19"/>
          <w:highlight w:val="darkGreen"/>
          <w:shd w:val="clear" w:color="auto" w:fill="FFFFFF"/>
        </w:rPr>
        <w:t>Zhmoginov</w:t>
      </w:r>
      <w:proofErr w:type="spellEnd"/>
      <w:r w:rsidRPr="00237F30">
        <w:rPr>
          <w:rFonts w:ascii="Palatino" w:hAnsi="Palatino" w:cs="Arial"/>
          <w:color w:val="222222"/>
          <w:sz w:val="19"/>
          <w:szCs w:val="19"/>
          <w:highlight w:val="darkGreen"/>
          <w:shd w:val="clear" w:color="auto" w:fill="FFFFFF"/>
        </w:rPr>
        <w:t>, A. and Chen, L.C., 2018. Mobilenetv2: Inverted residuals and linear bottlenecks. In </w:t>
      </w:r>
      <w:r w:rsidRPr="00237F30">
        <w:rPr>
          <w:rFonts w:ascii="Palatino" w:hAnsi="Palatino" w:cs="Arial"/>
          <w:i/>
          <w:iCs/>
          <w:color w:val="222222"/>
          <w:sz w:val="19"/>
          <w:szCs w:val="19"/>
          <w:highlight w:val="darkGreen"/>
          <w:shd w:val="clear" w:color="auto" w:fill="FFFFFF"/>
        </w:rPr>
        <w:t>Proceedings of the IEEE conference on computer vision and pattern recognition</w:t>
      </w:r>
      <w:r w:rsidRPr="00237F30">
        <w:rPr>
          <w:rFonts w:ascii="Palatino" w:hAnsi="Palatino" w:cs="Arial"/>
          <w:color w:val="222222"/>
          <w:sz w:val="19"/>
          <w:szCs w:val="19"/>
          <w:highlight w:val="darkGreen"/>
          <w:shd w:val="clear" w:color="auto" w:fill="FFFFFF"/>
        </w:rPr>
        <w:t> (pp. 4510-4520).</w:t>
      </w:r>
    </w:p>
    <w:p w14:paraId="2DE7EF3A" w14:textId="510D98CC" w:rsidR="00DC6F14" w:rsidRPr="00237F30" w:rsidRDefault="00DC6F14" w:rsidP="00DC6F14">
      <w:pPr>
        <w:pStyle w:val="ListParagraph"/>
        <w:numPr>
          <w:ilvl w:val="0"/>
          <w:numId w:val="22"/>
        </w:numPr>
        <w:rPr>
          <w:rFonts w:ascii="Palatino" w:hAnsi="Palatino"/>
          <w:sz w:val="19"/>
          <w:szCs w:val="19"/>
          <w:highlight w:val="darkGreen"/>
        </w:rPr>
      </w:pPr>
      <w:proofErr w:type="spellStart"/>
      <w:r w:rsidRPr="00237F30">
        <w:rPr>
          <w:rFonts w:ascii="Palatino" w:hAnsi="Palatino" w:cs="Arial"/>
          <w:color w:val="222222"/>
          <w:sz w:val="19"/>
          <w:szCs w:val="19"/>
          <w:highlight w:val="darkGreen"/>
          <w:shd w:val="clear" w:color="auto" w:fill="FFFFFF"/>
        </w:rPr>
        <w:t>Selvaraju</w:t>
      </w:r>
      <w:proofErr w:type="spellEnd"/>
      <w:r w:rsidRPr="00237F30">
        <w:rPr>
          <w:rFonts w:ascii="Palatino" w:hAnsi="Palatino" w:cs="Arial"/>
          <w:color w:val="222222"/>
          <w:sz w:val="19"/>
          <w:szCs w:val="19"/>
          <w:highlight w:val="darkGreen"/>
          <w:shd w:val="clear" w:color="auto" w:fill="FFFFFF"/>
        </w:rPr>
        <w:t xml:space="preserve">, R.R., Cogswell, M., Das, A., </w:t>
      </w:r>
      <w:proofErr w:type="spellStart"/>
      <w:r w:rsidRPr="00237F30">
        <w:rPr>
          <w:rFonts w:ascii="Palatino" w:hAnsi="Palatino" w:cs="Arial"/>
          <w:color w:val="222222"/>
          <w:sz w:val="19"/>
          <w:szCs w:val="19"/>
          <w:highlight w:val="darkGreen"/>
          <w:shd w:val="clear" w:color="auto" w:fill="FFFFFF"/>
        </w:rPr>
        <w:t>Vedantam</w:t>
      </w:r>
      <w:proofErr w:type="spellEnd"/>
      <w:r w:rsidRPr="00237F30">
        <w:rPr>
          <w:rFonts w:ascii="Palatino" w:hAnsi="Palatino" w:cs="Arial"/>
          <w:color w:val="222222"/>
          <w:sz w:val="19"/>
          <w:szCs w:val="19"/>
          <w:highlight w:val="darkGreen"/>
          <w:shd w:val="clear" w:color="auto" w:fill="FFFFFF"/>
        </w:rPr>
        <w:t>, R., Parikh, D. and Batra, D., 2017. Grad-cam: Visual explanations from deep networks via gradient-based localization. In </w:t>
      </w:r>
      <w:r w:rsidRPr="00237F30">
        <w:rPr>
          <w:rFonts w:ascii="Palatino" w:hAnsi="Palatino" w:cs="Arial"/>
          <w:i/>
          <w:iCs/>
          <w:color w:val="222222"/>
          <w:sz w:val="19"/>
          <w:szCs w:val="19"/>
          <w:highlight w:val="darkGreen"/>
          <w:shd w:val="clear" w:color="auto" w:fill="FFFFFF"/>
        </w:rPr>
        <w:t>Proceedings of the IEEE international conference on computer vision</w:t>
      </w:r>
      <w:r w:rsidRPr="00237F30">
        <w:rPr>
          <w:rFonts w:ascii="Palatino" w:hAnsi="Palatino" w:cs="Arial"/>
          <w:color w:val="222222"/>
          <w:sz w:val="19"/>
          <w:szCs w:val="19"/>
          <w:highlight w:val="darkGreen"/>
          <w:shd w:val="clear" w:color="auto" w:fill="FFFFFF"/>
        </w:rPr>
        <w:t> (pp. 618-626).</w:t>
      </w:r>
    </w:p>
    <w:p w14:paraId="35D15CF0" w14:textId="2E5D3685" w:rsidR="00DC6F14" w:rsidRPr="00237F30" w:rsidRDefault="00000000" w:rsidP="00DC6F14">
      <w:pPr>
        <w:pStyle w:val="ListParagraph"/>
        <w:numPr>
          <w:ilvl w:val="0"/>
          <w:numId w:val="22"/>
        </w:numPr>
        <w:rPr>
          <w:rStyle w:val="Hyperlink"/>
          <w:rFonts w:ascii="Palatino" w:hAnsi="Palatino" w:cs="Times New Roman"/>
          <w:color w:val="auto"/>
          <w:sz w:val="19"/>
          <w:szCs w:val="19"/>
          <w:highlight w:val="darkGreen"/>
          <w:u w:val="none"/>
        </w:rPr>
      </w:pPr>
      <w:hyperlink r:id="rId53" w:history="1">
        <w:r w:rsidR="00DC6F14" w:rsidRPr="00237F30">
          <w:rPr>
            <w:rStyle w:val="Hyperlink"/>
            <w:rFonts w:ascii="Palatino" w:hAnsi="Palatino" w:cs="Times New Roman"/>
            <w:sz w:val="19"/>
            <w:szCs w:val="19"/>
            <w:highlight w:val="darkGreen"/>
          </w:rPr>
          <w:t>https://medium.com/mlearning-ai/explainable-ai-brain-tumor-classification-with-efficientnet-and-gradient-weighted-class-activation-24c57ae6175d</w:t>
        </w:r>
      </w:hyperlink>
    </w:p>
    <w:p w14:paraId="1D826716" w14:textId="5F0B8270" w:rsidR="00527092" w:rsidRPr="00237F30" w:rsidRDefault="00196CEF" w:rsidP="00DC6F14">
      <w:pPr>
        <w:pStyle w:val="ListParagraph"/>
        <w:numPr>
          <w:ilvl w:val="0"/>
          <w:numId w:val="22"/>
        </w:numPr>
        <w:rPr>
          <w:rFonts w:ascii="Palatino" w:hAnsi="Palatino"/>
          <w:sz w:val="19"/>
          <w:szCs w:val="19"/>
          <w:highlight w:val="darkGreen"/>
        </w:rPr>
      </w:pPr>
      <w:r w:rsidRPr="00237F30">
        <w:rPr>
          <w:rFonts w:ascii="Palatino" w:hAnsi="Palatino"/>
          <w:sz w:val="19"/>
          <w:szCs w:val="19"/>
          <w:highlight w:val="darkGreen"/>
        </w:rPr>
        <w:t xml:space="preserve">Rong, Y., </w:t>
      </w:r>
      <w:proofErr w:type="spellStart"/>
      <w:r w:rsidRPr="00237F30">
        <w:rPr>
          <w:rFonts w:ascii="Palatino" w:hAnsi="Palatino"/>
          <w:sz w:val="19"/>
          <w:szCs w:val="19"/>
          <w:highlight w:val="darkGreen"/>
        </w:rPr>
        <w:t>Leemann</w:t>
      </w:r>
      <w:proofErr w:type="spellEnd"/>
      <w:r w:rsidRPr="00237F30">
        <w:rPr>
          <w:rFonts w:ascii="Palatino" w:hAnsi="Palatino"/>
          <w:sz w:val="19"/>
          <w:szCs w:val="19"/>
          <w:highlight w:val="darkGreen"/>
        </w:rPr>
        <w:t xml:space="preserve">, T., Borisov, V., </w:t>
      </w:r>
      <w:proofErr w:type="spellStart"/>
      <w:r w:rsidRPr="00237F30">
        <w:rPr>
          <w:rFonts w:ascii="Palatino" w:hAnsi="Palatino"/>
          <w:sz w:val="19"/>
          <w:szCs w:val="19"/>
          <w:highlight w:val="darkGreen"/>
        </w:rPr>
        <w:t>Kasneci</w:t>
      </w:r>
      <w:proofErr w:type="spellEnd"/>
      <w:r w:rsidRPr="00237F30">
        <w:rPr>
          <w:rFonts w:ascii="Palatino" w:hAnsi="Palatino"/>
          <w:sz w:val="19"/>
          <w:szCs w:val="19"/>
          <w:highlight w:val="darkGreen"/>
        </w:rPr>
        <w:t xml:space="preserve">, G. and </w:t>
      </w:r>
      <w:proofErr w:type="spellStart"/>
      <w:r w:rsidRPr="00237F30">
        <w:rPr>
          <w:rFonts w:ascii="Palatino" w:hAnsi="Palatino"/>
          <w:sz w:val="19"/>
          <w:szCs w:val="19"/>
          <w:highlight w:val="darkGreen"/>
        </w:rPr>
        <w:t>Kasneci</w:t>
      </w:r>
      <w:proofErr w:type="spellEnd"/>
      <w:r w:rsidRPr="00237F30">
        <w:rPr>
          <w:rFonts w:ascii="Palatino" w:hAnsi="Palatino"/>
          <w:sz w:val="19"/>
          <w:szCs w:val="19"/>
          <w:highlight w:val="darkGreen"/>
        </w:rPr>
        <w:t>, E., 2022. A consistent and efficient evaluation strategy for attribution methods. </w:t>
      </w:r>
      <w:proofErr w:type="spellStart"/>
      <w:r w:rsidRPr="00237F30">
        <w:rPr>
          <w:rFonts w:ascii="Palatino" w:hAnsi="Palatino"/>
          <w:i/>
          <w:iCs/>
          <w:sz w:val="19"/>
          <w:szCs w:val="19"/>
          <w:highlight w:val="darkGreen"/>
        </w:rPr>
        <w:t>arXiv</w:t>
      </w:r>
      <w:proofErr w:type="spellEnd"/>
      <w:r w:rsidRPr="00237F30">
        <w:rPr>
          <w:rFonts w:ascii="Palatino" w:hAnsi="Palatino"/>
          <w:i/>
          <w:iCs/>
          <w:sz w:val="19"/>
          <w:szCs w:val="19"/>
          <w:highlight w:val="darkGreen"/>
        </w:rPr>
        <w:t xml:space="preserve"> preprint arXiv:2202.00449</w:t>
      </w:r>
      <w:r w:rsidRPr="00237F30">
        <w:rPr>
          <w:rFonts w:ascii="Palatino" w:hAnsi="Palatino"/>
          <w:sz w:val="19"/>
          <w:szCs w:val="19"/>
          <w:highlight w:val="darkGreen"/>
        </w:rPr>
        <w:t>.</w:t>
      </w:r>
    </w:p>
    <w:sectPr w:rsidR="00527092" w:rsidRPr="00237F30" w:rsidSect="0069250A">
      <w:headerReference w:type="even" r:id="rId54"/>
      <w:headerReference w:type="default" r:id="rId55"/>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4-17T12:03:00Z" w:initials="PTW(">
    <w:p w14:paraId="02CA93E8" w14:textId="77777777" w:rsidR="00C72AE9" w:rsidRDefault="00C72AE9" w:rsidP="00201D82">
      <w:r>
        <w:rPr>
          <w:rStyle w:val="CommentReference"/>
        </w:rPr>
        <w:annotationRef/>
      </w:r>
      <w:r>
        <w:rPr>
          <w:sz w:val="20"/>
        </w:rPr>
        <w:t>Talk about why sensitivity and specificity remove the need for ROC</w:t>
      </w:r>
    </w:p>
    <w:p w14:paraId="0E143CF2" w14:textId="77777777" w:rsidR="00C72AE9" w:rsidRDefault="00C72AE9" w:rsidP="00201D8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143CF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7B3F8" w16cex:dateUtc="2023-04-17T1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143CF2" w16cid:durableId="27E7B3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E402F" w14:textId="77777777" w:rsidR="00884AB1" w:rsidRDefault="00884AB1">
      <w:r>
        <w:separator/>
      </w:r>
    </w:p>
  </w:endnote>
  <w:endnote w:type="continuationSeparator" w:id="0">
    <w:p w14:paraId="20AA1E2B" w14:textId="77777777" w:rsidR="00884AB1" w:rsidRDefault="00884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E7C5F" w14:textId="77777777" w:rsidR="00884AB1" w:rsidRDefault="00884AB1">
      <w:pPr>
        <w:pStyle w:val="TABLEROW"/>
        <w:jc w:val="left"/>
        <w:rPr>
          <w:position w:val="12"/>
          <w:sz w:val="20"/>
        </w:rPr>
      </w:pPr>
    </w:p>
  </w:footnote>
  <w:footnote w:type="continuationSeparator" w:id="0">
    <w:p w14:paraId="44DFB5C3" w14:textId="77777777" w:rsidR="00884AB1" w:rsidRDefault="00884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15C"/>
    <w:rsid w:val="000153EA"/>
    <w:rsid w:val="0001560E"/>
    <w:rsid w:val="00020FFE"/>
    <w:rsid w:val="0002288D"/>
    <w:rsid w:val="00024F9D"/>
    <w:rsid w:val="00025C2E"/>
    <w:rsid w:val="00025FB0"/>
    <w:rsid w:val="00026B68"/>
    <w:rsid w:val="00027B32"/>
    <w:rsid w:val="000308F4"/>
    <w:rsid w:val="000309C5"/>
    <w:rsid w:val="00032807"/>
    <w:rsid w:val="0003499F"/>
    <w:rsid w:val="00042DED"/>
    <w:rsid w:val="0004317E"/>
    <w:rsid w:val="00044105"/>
    <w:rsid w:val="00047DB6"/>
    <w:rsid w:val="00050264"/>
    <w:rsid w:val="0005340A"/>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216"/>
    <w:rsid w:val="000715B7"/>
    <w:rsid w:val="000734E6"/>
    <w:rsid w:val="00073E4D"/>
    <w:rsid w:val="00074907"/>
    <w:rsid w:val="00076764"/>
    <w:rsid w:val="00077ECF"/>
    <w:rsid w:val="00081DDB"/>
    <w:rsid w:val="00082218"/>
    <w:rsid w:val="00082F38"/>
    <w:rsid w:val="00083F3E"/>
    <w:rsid w:val="000851AD"/>
    <w:rsid w:val="00085975"/>
    <w:rsid w:val="00087CF4"/>
    <w:rsid w:val="00094507"/>
    <w:rsid w:val="00095348"/>
    <w:rsid w:val="000A1768"/>
    <w:rsid w:val="000A24CB"/>
    <w:rsid w:val="000A276C"/>
    <w:rsid w:val="000A2A63"/>
    <w:rsid w:val="000A6CF4"/>
    <w:rsid w:val="000A7D3C"/>
    <w:rsid w:val="000B0180"/>
    <w:rsid w:val="000B4073"/>
    <w:rsid w:val="000B4741"/>
    <w:rsid w:val="000B6594"/>
    <w:rsid w:val="000C0C00"/>
    <w:rsid w:val="000C1E22"/>
    <w:rsid w:val="000C2E86"/>
    <w:rsid w:val="000C2F2E"/>
    <w:rsid w:val="000C3EBB"/>
    <w:rsid w:val="000C62A1"/>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0F6D5E"/>
    <w:rsid w:val="00100E3E"/>
    <w:rsid w:val="00100E8D"/>
    <w:rsid w:val="0010111B"/>
    <w:rsid w:val="001012DE"/>
    <w:rsid w:val="0010151B"/>
    <w:rsid w:val="00104FF4"/>
    <w:rsid w:val="00110D4B"/>
    <w:rsid w:val="001116F9"/>
    <w:rsid w:val="0011243E"/>
    <w:rsid w:val="00112982"/>
    <w:rsid w:val="00112C3B"/>
    <w:rsid w:val="00113579"/>
    <w:rsid w:val="001136D4"/>
    <w:rsid w:val="00114B4C"/>
    <w:rsid w:val="00123430"/>
    <w:rsid w:val="00123B0D"/>
    <w:rsid w:val="00130A23"/>
    <w:rsid w:val="001321AB"/>
    <w:rsid w:val="00133613"/>
    <w:rsid w:val="00133EB9"/>
    <w:rsid w:val="00133F4B"/>
    <w:rsid w:val="00133F77"/>
    <w:rsid w:val="00134356"/>
    <w:rsid w:val="001353AD"/>
    <w:rsid w:val="00137242"/>
    <w:rsid w:val="00137680"/>
    <w:rsid w:val="00137797"/>
    <w:rsid w:val="0014002A"/>
    <w:rsid w:val="00140177"/>
    <w:rsid w:val="00140A05"/>
    <w:rsid w:val="001413C0"/>
    <w:rsid w:val="0014197C"/>
    <w:rsid w:val="0014261B"/>
    <w:rsid w:val="00142D70"/>
    <w:rsid w:val="0014367F"/>
    <w:rsid w:val="00143FA9"/>
    <w:rsid w:val="00145DE3"/>
    <w:rsid w:val="001474E1"/>
    <w:rsid w:val="00147AD3"/>
    <w:rsid w:val="00151CA4"/>
    <w:rsid w:val="0015285A"/>
    <w:rsid w:val="001548F4"/>
    <w:rsid w:val="00154AC3"/>
    <w:rsid w:val="00155654"/>
    <w:rsid w:val="00157304"/>
    <w:rsid w:val="00160956"/>
    <w:rsid w:val="00161645"/>
    <w:rsid w:val="00162796"/>
    <w:rsid w:val="001653DC"/>
    <w:rsid w:val="00170A21"/>
    <w:rsid w:val="001716EC"/>
    <w:rsid w:val="001732F4"/>
    <w:rsid w:val="00174416"/>
    <w:rsid w:val="00176E63"/>
    <w:rsid w:val="001774FB"/>
    <w:rsid w:val="00177578"/>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227"/>
    <w:rsid w:val="001A19AA"/>
    <w:rsid w:val="001A4336"/>
    <w:rsid w:val="001A46FC"/>
    <w:rsid w:val="001B0ADF"/>
    <w:rsid w:val="001B2502"/>
    <w:rsid w:val="001B3211"/>
    <w:rsid w:val="001B52FF"/>
    <w:rsid w:val="001B5478"/>
    <w:rsid w:val="001B5FF7"/>
    <w:rsid w:val="001B623F"/>
    <w:rsid w:val="001B717C"/>
    <w:rsid w:val="001C0579"/>
    <w:rsid w:val="001C1993"/>
    <w:rsid w:val="001C1EF4"/>
    <w:rsid w:val="001C2187"/>
    <w:rsid w:val="001C2417"/>
    <w:rsid w:val="001C5303"/>
    <w:rsid w:val="001C67D6"/>
    <w:rsid w:val="001C74FF"/>
    <w:rsid w:val="001D3E39"/>
    <w:rsid w:val="001D4294"/>
    <w:rsid w:val="001D5BE5"/>
    <w:rsid w:val="001D773E"/>
    <w:rsid w:val="001E0075"/>
    <w:rsid w:val="001E0A85"/>
    <w:rsid w:val="001E1FB9"/>
    <w:rsid w:val="001E2681"/>
    <w:rsid w:val="001E2EB9"/>
    <w:rsid w:val="001E2EE1"/>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05BAE"/>
    <w:rsid w:val="00206773"/>
    <w:rsid w:val="002117ED"/>
    <w:rsid w:val="00212970"/>
    <w:rsid w:val="00213A67"/>
    <w:rsid w:val="0021573D"/>
    <w:rsid w:val="0021583E"/>
    <w:rsid w:val="002164E0"/>
    <w:rsid w:val="00216598"/>
    <w:rsid w:val="002170B7"/>
    <w:rsid w:val="00220C74"/>
    <w:rsid w:val="0022142E"/>
    <w:rsid w:val="0022173E"/>
    <w:rsid w:val="00221D51"/>
    <w:rsid w:val="00223447"/>
    <w:rsid w:val="00224252"/>
    <w:rsid w:val="00224ADC"/>
    <w:rsid w:val="0022503C"/>
    <w:rsid w:val="002252AF"/>
    <w:rsid w:val="00225FC1"/>
    <w:rsid w:val="00227853"/>
    <w:rsid w:val="0023049E"/>
    <w:rsid w:val="002319EC"/>
    <w:rsid w:val="00232B62"/>
    <w:rsid w:val="00234784"/>
    <w:rsid w:val="00235A66"/>
    <w:rsid w:val="00236247"/>
    <w:rsid w:val="00236DE8"/>
    <w:rsid w:val="00237F30"/>
    <w:rsid w:val="00240EFB"/>
    <w:rsid w:val="00242297"/>
    <w:rsid w:val="00242F69"/>
    <w:rsid w:val="00242FB2"/>
    <w:rsid w:val="002444D9"/>
    <w:rsid w:val="00246326"/>
    <w:rsid w:val="00247A3C"/>
    <w:rsid w:val="002522DF"/>
    <w:rsid w:val="00253A06"/>
    <w:rsid w:val="00256FE2"/>
    <w:rsid w:val="00260C54"/>
    <w:rsid w:val="00261E6F"/>
    <w:rsid w:val="00262CDC"/>
    <w:rsid w:val="00263ABD"/>
    <w:rsid w:val="00263CDD"/>
    <w:rsid w:val="00264DCA"/>
    <w:rsid w:val="00266489"/>
    <w:rsid w:val="002706C3"/>
    <w:rsid w:val="00271217"/>
    <w:rsid w:val="00274C80"/>
    <w:rsid w:val="0027695E"/>
    <w:rsid w:val="0028041A"/>
    <w:rsid w:val="00280935"/>
    <w:rsid w:val="00281416"/>
    <w:rsid w:val="002823B6"/>
    <w:rsid w:val="00283219"/>
    <w:rsid w:val="002843E7"/>
    <w:rsid w:val="00284F02"/>
    <w:rsid w:val="002859B5"/>
    <w:rsid w:val="00285B2D"/>
    <w:rsid w:val="00286B8B"/>
    <w:rsid w:val="00294E3F"/>
    <w:rsid w:val="002959DD"/>
    <w:rsid w:val="00296423"/>
    <w:rsid w:val="0029665F"/>
    <w:rsid w:val="00296883"/>
    <w:rsid w:val="002A0E6C"/>
    <w:rsid w:val="002A1E6F"/>
    <w:rsid w:val="002A1F6E"/>
    <w:rsid w:val="002A2420"/>
    <w:rsid w:val="002A3E03"/>
    <w:rsid w:val="002A5C7F"/>
    <w:rsid w:val="002A63A1"/>
    <w:rsid w:val="002A74D7"/>
    <w:rsid w:val="002B0184"/>
    <w:rsid w:val="002B13BC"/>
    <w:rsid w:val="002B13C0"/>
    <w:rsid w:val="002B15C9"/>
    <w:rsid w:val="002B1AE7"/>
    <w:rsid w:val="002B1BFE"/>
    <w:rsid w:val="002B6A8F"/>
    <w:rsid w:val="002B779C"/>
    <w:rsid w:val="002C00F0"/>
    <w:rsid w:val="002C18BA"/>
    <w:rsid w:val="002C3B2B"/>
    <w:rsid w:val="002C426B"/>
    <w:rsid w:val="002D02F3"/>
    <w:rsid w:val="002D096A"/>
    <w:rsid w:val="002D1587"/>
    <w:rsid w:val="002D25A1"/>
    <w:rsid w:val="002D2896"/>
    <w:rsid w:val="002D3F74"/>
    <w:rsid w:val="002D423D"/>
    <w:rsid w:val="002D43E2"/>
    <w:rsid w:val="002D46B5"/>
    <w:rsid w:val="002D5611"/>
    <w:rsid w:val="002D77CB"/>
    <w:rsid w:val="002E1E85"/>
    <w:rsid w:val="002E39B1"/>
    <w:rsid w:val="002E4D3E"/>
    <w:rsid w:val="002E6F80"/>
    <w:rsid w:val="002E74D6"/>
    <w:rsid w:val="002E799D"/>
    <w:rsid w:val="002F0D39"/>
    <w:rsid w:val="002F2CB2"/>
    <w:rsid w:val="002F4DEE"/>
    <w:rsid w:val="002F53EC"/>
    <w:rsid w:val="00300A99"/>
    <w:rsid w:val="003040E3"/>
    <w:rsid w:val="0030574A"/>
    <w:rsid w:val="003076CB"/>
    <w:rsid w:val="00307F50"/>
    <w:rsid w:val="00311188"/>
    <w:rsid w:val="00311685"/>
    <w:rsid w:val="003137AC"/>
    <w:rsid w:val="00315BD0"/>
    <w:rsid w:val="0031676E"/>
    <w:rsid w:val="00320E3E"/>
    <w:rsid w:val="00321607"/>
    <w:rsid w:val="0032258C"/>
    <w:rsid w:val="00322F2D"/>
    <w:rsid w:val="00323029"/>
    <w:rsid w:val="00323352"/>
    <w:rsid w:val="00327276"/>
    <w:rsid w:val="00330A19"/>
    <w:rsid w:val="003316D5"/>
    <w:rsid w:val="00331769"/>
    <w:rsid w:val="00331A81"/>
    <w:rsid w:val="00335434"/>
    <w:rsid w:val="00336997"/>
    <w:rsid w:val="003373E2"/>
    <w:rsid w:val="00337D4A"/>
    <w:rsid w:val="003410C8"/>
    <w:rsid w:val="0034189B"/>
    <w:rsid w:val="003429EA"/>
    <w:rsid w:val="00345677"/>
    <w:rsid w:val="00345C82"/>
    <w:rsid w:val="00346F46"/>
    <w:rsid w:val="00352ADF"/>
    <w:rsid w:val="00352B7D"/>
    <w:rsid w:val="003537A8"/>
    <w:rsid w:val="00355DA8"/>
    <w:rsid w:val="00365E0B"/>
    <w:rsid w:val="00367833"/>
    <w:rsid w:val="003679BA"/>
    <w:rsid w:val="00371B3B"/>
    <w:rsid w:val="00371B69"/>
    <w:rsid w:val="003726BF"/>
    <w:rsid w:val="003755E7"/>
    <w:rsid w:val="00376655"/>
    <w:rsid w:val="00377843"/>
    <w:rsid w:val="00377F9D"/>
    <w:rsid w:val="00380BCB"/>
    <w:rsid w:val="00380D94"/>
    <w:rsid w:val="00381262"/>
    <w:rsid w:val="00382773"/>
    <w:rsid w:val="00383A2F"/>
    <w:rsid w:val="003866BF"/>
    <w:rsid w:val="00387B5A"/>
    <w:rsid w:val="003909AF"/>
    <w:rsid w:val="0039223C"/>
    <w:rsid w:val="00392B2B"/>
    <w:rsid w:val="00393FE2"/>
    <w:rsid w:val="00394770"/>
    <w:rsid w:val="003948EF"/>
    <w:rsid w:val="00395A4C"/>
    <w:rsid w:val="00395CF0"/>
    <w:rsid w:val="003A1549"/>
    <w:rsid w:val="003A31D8"/>
    <w:rsid w:val="003A41CB"/>
    <w:rsid w:val="003A4A48"/>
    <w:rsid w:val="003A5FC0"/>
    <w:rsid w:val="003A6A0D"/>
    <w:rsid w:val="003A7720"/>
    <w:rsid w:val="003A785C"/>
    <w:rsid w:val="003B2000"/>
    <w:rsid w:val="003B5F96"/>
    <w:rsid w:val="003B6409"/>
    <w:rsid w:val="003B6442"/>
    <w:rsid w:val="003B6A8E"/>
    <w:rsid w:val="003C19E1"/>
    <w:rsid w:val="003C43E2"/>
    <w:rsid w:val="003C51E5"/>
    <w:rsid w:val="003D060A"/>
    <w:rsid w:val="003D12D9"/>
    <w:rsid w:val="003D35C1"/>
    <w:rsid w:val="003D45D3"/>
    <w:rsid w:val="003D48E2"/>
    <w:rsid w:val="003D574C"/>
    <w:rsid w:val="003E0E61"/>
    <w:rsid w:val="003E1365"/>
    <w:rsid w:val="003E2380"/>
    <w:rsid w:val="003E2FFD"/>
    <w:rsid w:val="003E5468"/>
    <w:rsid w:val="003E572B"/>
    <w:rsid w:val="003E6844"/>
    <w:rsid w:val="003E6AE6"/>
    <w:rsid w:val="003E7F6E"/>
    <w:rsid w:val="003F2282"/>
    <w:rsid w:val="003F31D5"/>
    <w:rsid w:val="003F3D6F"/>
    <w:rsid w:val="003F65C3"/>
    <w:rsid w:val="003F7215"/>
    <w:rsid w:val="004043BA"/>
    <w:rsid w:val="00404873"/>
    <w:rsid w:val="00410B41"/>
    <w:rsid w:val="004129ED"/>
    <w:rsid w:val="004131AB"/>
    <w:rsid w:val="004137DE"/>
    <w:rsid w:val="00413D52"/>
    <w:rsid w:val="00413FC9"/>
    <w:rsid w:val="00415BC1"/>
    <w:rsid w:val="00416EA5"/>
    <w:rsid w:val="00421871"/>
    <w:rsid w:val="004241D0"/>
    <w:rsid w:val="004246DE"/>
    <w:rsid w:val="004276A9"/>
    <w:rsid w:val="00432263"/>
    <w:rsid w:val="004331D4"/>
    <w:rsid w:val="00433CB1"/>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06C4"/>
    <w:rsid w:val="00451560"/>
    <w:rsid w:val="00454777"/>
    <w:rsid w:val="004549C5"/>
    <w:rsid w:val="00455930"/>
    <w:rsid w:val="0045657D"/>
    <w:rsid w:val="0046158A"/>
    <w:rsid w:val="00463B15"/>
    <w:rsid w:val="00463DD6"/>
    <w:rsid w:val="00464CDD"/>
    <w:rsid w:val="00464D55"/>
    <w:rsid w:val="004666A8"/>
    <w:rsid w:val="004670D3"/>
    <w:rsid w:val="004676C2"/>
    <w:rsid w:val="00470726"/>
    <w:rsid w:val="0047150D"/>
    <w:rsid w:val="004726E0"/>
    <w:rsid w:val="00473FEE"/>
    <w:rsid w:val="004746F8"/>
    <w:rsid w:val="00480709"/>
    <w:rsid w:val="00480BF3"/>
    <w:rsid w:val="0048484E"/>
    <w:rsid w:val="004853B8"/>
    <w:rsid w:val="004867E3"/>
    <w:rsid w:val="00487611"/>
    <w:rsid w:val="004905E5"/>
    <w:rsid w:val="004942AA"/>
    <w:rsid w:val="00495474"/>
    <w:rsid w:val="00495646"/>
    <w:rsid w:val="00496D0A"/>
    <w:rsid w:val="004A2F0F"/>
    <w:rsid w:val="004A30DD"/>
    <w:rsid w:val="004A3281"/>
    <w:rsid w:val="004A3691"/>
    <w:rsid w:val="004A3F4A"/>
    <w:rsid w:val="004A406B"/>
    <w:rsid w:val="004A52FC"/>
    <w:rsid w:val="004A71F7"/>
    <w:rsid w:val="004B1639"/>
    <w:rsid w:val="004B2F14"/>
    <w:rsid w:val="004B73F0"/>
    <w:rsid w:val="004C0091"/>
    <w:rsid w:val="004C0256"/>
    <w:rsid w:val="004C203A"/>
    <w:rsid w:val="004C3757"/>
    <w:rsid w:val="004C44C3"/>
    <w:rsid w:val="004C66E1"/>
    <w:rsid w:val="004C6ADD"/>
    <w:rsid w:val="004C6E9C"/>
    <w:rsid w:val="004C772E"/>
    <w:rsid w:val="004D0BAE"/>
    <w:rsid w:val="004D1F49"/>
    <w:rsid w:val="004D2600"/>
    <w:rsid w:val="004D2E48"/>
    <w:rsid w:val="004D41CD"/>
    <w:rsid w:val="004D55B4"/>
    <w:rsid w:val="004D74C3"/>
    <w:rsid w:val="004E1E5D"/>
    <w:rsid w:val="004E330F"/>
    <w:rsid w:val="004E4990"/>
    <w:rsid w:val="004E51B1"/>
    <w:rsid w:val="004E55C7"/>
    <w:rsid w:val="004E60A6"/>
    <w:rsid w:val="004F2EA5"/>
    <w:rsid w:val="005006C8"/>
    <w:rsid w:val="00501351"/>
    <w:rsid w:val="00501FBA"/>
    <w:rsid w:val="0050272D"/>
    <w:rsid w:val="0050311C"/>
    <w:rsid w:val="00504FB0"/>
    <w:rsid w:val="005052DC"/>
    <w:rsid w:val="005056AE"/>
    <w:rsid w:val="00505C9A"/>
    <w:rsid w:val="0050639A"/>
    <w:rsid w:val="0050708A"/>
    <w:rsid w:val="0051042E"/>
    <w:rsid w:val="005106AF"/>
    <w:rsid w:val="00512091"/>
    <w:rsid w:val="00513639"/>
    <w:rsid w:val="00513889"/>
    <w:rsid w:val="0051405D"/>
    <w:rsid w:val="00514251"/>
    <w:rsid w:val="005145FE"/>
    <w:rsid w:val="0051489B"/>
    <w:rsid w:val="00517E29"/>
    <w:rsid w:val="00520DCB"/>
    <w:rsid w:val="00521238"/>
    <w:rsid w:val="0052133D"/>
    <w:rsid w:val="0052158F"/>
    <w:rsid w:val="00522A01"/>
    <w:rsid w:val="0052439B"/>
    <w:rsid w:val="00524DB5"/>
    <w:rsid w:val="00524EEC"/>
    <w:rsid w:val="00526718"/>
    <w:rsid w:val="00527092"/>
    <w:rsid w:val="00530ADF"/>
    <w:rsid w:val="005315FC"/>
    <w:rsid w:val="00531ECF"/>
    <w:rsid w:val="00531F80"/>
    <w:rsid w:val="00533F9D"/>
    <w:rsid w:val="005348DB"/>
    <w:rsid w:val="0053547C"/>
    <w:rsid w:val="00536AB6"/>
    <w:rsid w:val="00537F10"/>
    <w:rsid w:val="005403D4"/>
    <w:rsid w:val="00540F2C"/>
    <w:rsid w:val="005421E7"/>
    <w:rsid w:val="00542F6B"/>
    <w:rsid w:val="0054338F"/>
    <w:rsid w:val="00544971"/>
    <w:rsid w:val="00545E8B"/>
    <w:rsid w:val="0054747A"/>
    <w:rsid w:val="0055129E"/>
    <w:rsid w:val="00551BE0"/>
    <w:rsid w:val="00552815"/>
    <w:rsid w:val="00554F44"/>
    <w:rsid w:val="00555A8F"/>
    <w:rsid w:val="00557632"/>
    <w:rsid w:val="00560531"/>
    <w:rsid w:val="00561243"/>
    <w:rsid w:val="00562211"/>
    <w:rsid w:val="00562BB7"/>
    <w:rsid w:val="005634E1"/>
    <w:rsid w:val="00563C02"/>
    <w:rsid w:val="005656A1"/>
    <w:rsid w:val="00565B8F"/>
    <w:rsid w:val="005665D6"/>
    <w:rsid w:val="00567E9F"/>
    <w:rsid w:val="005704FF"/>
    <w:rsid w:val="00571990"/>
    <w:rsid w:val="0057246C"/>
    <w:rsid w:val="00573A12"/>
    <w:rsid w:val="005747C0"/>
    <w:rsid w:val="00574AC5"/>
    <w:rsid w:val="00574B80"/>
    <w:rsid w:val="00575192"/>
    <w:rsid w:val="005767A9"/>
    <w:rsid w:val="00580366"/>
    <w:rsid w:val="00582A56"/>
    <w:rsid w:val="0058343E"/>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C23"/>
    <w:rsid w:val="005A4CE2"/>
    <w:rsid w:val="005A5559"/>
    <w:rsid w:val="005A6B4B"/>
    <w:rsid w:val="005A7505"/>
    <w:rsid w:val="005B180D"/>
    <w:rsid w:val="005B23AB"/>
    <w:rsid w:val="005B30B2"/>
    <w:rsid w:val="005B3DCF"/>
    <w:rsid w:val="005B4577"/>
    <w:rsid w:val="005B4B8C"/>
    <w:rsid w:val="005B510D"/>
    <w:rsid w:val="005B79B7"/>
    <w:rsid w:val="005C04F2"/>
    <w:rsid w:val="005C1563"/>
    <w:rsid w:val="005C1566"/>
    <w:rsid w:val="005C4D6A"/>
    <w:rsid w:val="005C5045"/>
    <w:rsid w:val="005C52DF"/>
    <w:rsid w:val="005C6077"/>
    <w:rsid w:val="005C7C03"/>
    <w:rsid w:val="005C7F65"/>
    <w:rsid w:val="005D014E"/>
    <w:rsid w:val="005D2EA4"/>
    <w:rsid w:val="005D4EB7"/>
    <w:rsid w:val="005D4F53"/>
    <w:rsid w:val="005D5C71"/>
    <w:rsid w:val="005D5E76"/>
    <w:rsid w:val="005D7850"/>
    <w:rsid w:val="005E0060"/>
    <w:rsid w:val="005E1F56"/>
    <w:rsid w:val="005E2212"/>
    <w:rsid w:val="005E2E1E"/>
    <w:rsid w:val="005E306E"/>
    <w:rsid w:val="005E3527"/>
    <w:rsid w:val="005E35B5"/>
    <w:rsid w:val="005E4A11"/>
    <w:rsid w:val="005E58FE"/>
    <w:rsid w:val="005E71CA"/>
    <w:rsid w:val="005E78C8"/>
    <w:rsid w:val="005F0134"/>
    <w:rsid w:val="005F0D7C"/>
    <w:rsid w:val="005F2F8B"/>
    <w:rsid w:val="005F37B1"/>
    <w:rsid w:val="005F4E50"/>
    <w:rsid w:val="005F50F5"/>
    <w:rsid w:val="005F52A2"/>
    <w:rsid w:val="005F58EF"/>
    <w:rsid w:val="005F605F"/>
    <w:rsid w:val="005F69B4"/>
    <w:rsid w:val="00600E49"/>
    <w:rsid w:val="00601C16"/>
    <w:rsid w:val="00605133"/>
    <w:rsid w:val="0060518C"/>
    <w:rsid w:val="00606022"/>
    <w:rsid w:val="0060754F"/>
    <w:rsid w:val="00611FD7"/>
    <w:rsid w:val="00612064"/>
    <w:rsid w:val="00613049"/>
    <w:rsid w:val="006139CE"/>
    <w:rsid w:val="00615A7D"/>
    <w:rsid w:val="006172AB"/>
    <w:rsid w:val="00617E10"/>
    <w:rsid w:val="0062024D"/>
    <w:rsid w:val="0062096F"/>
    <w:rsid w:val="00620C92"/>
    <w:rsid w:val="00621D99"/>
    <w:rsid w:val="0062520C"/>
    <w:rsid w:val="006263A0"/>
    <w:rsid w:val="00627E8C"/>
    <w:rsid w:val="00630308"/>
    <w:rsid w:val="00630DC2"/>
    <w:rsid w:val="006326A3"/>
    <w:rsid w:val="006339B2"/>
    <w:rsid w:val="00635230"/>
    <w:rsid w:val="0063615E"/>
    <w:rsid w:val="00640204"/>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0B4C"/>
    <w:rsid w:val="006612C9"/>
    <w:rsid w:val="0066168E"/>
    <w:rsid w:val="0066245B"/>
    <w:rsid w:val="00664F56"/>
    <w:rsid w:val="00665005"/>
    <w:rsid w:val="00665DDB"/>
    <w:rsid w:val="00666113"/>
    <w:rsid w:val="006702B3"/>
    <w:rsid w:val="00672065"/>
    <w:rsid w:val="00676163"/>
    <w:rsid w:val="006814BE"/>
    <w:rsid w:val="00682075"/>
    <w:rsid w:val="00682EF9"/>
    <w:rsid w:val="006905BE"/>
    <w:rsid w:val="00691460"/>
    <w:rsid w:val="00692428"/>
    <w:rsid w:val="0069250A"/>
    <w:rsid w:val="00693539"/>
    <w:rsid w:val="00695B7F"/>
    <w:rsid w:val="006967A8"/>
    <w:rsid w:val="00697E0F"/>
    <w:rsid w:val="006A0EA9"/>
    <w:rsid w:val="006A1589"/>
    <w:rsid w:val="006A1C5A"/>
    <w:rsid w:val="006A4CDA"/>
    <w:rsid w:val="006A4F67"/>
    <w:rsid w:val="006A5322"/>
    <w:rsid w:val="006A533E"/>
    <w:rsid w:val="006A5651"/>
    <w:rsid w:val="006A610D"/>
    <w:rsid w:val="006A640C"/>
    <w:rsid w:val="006A70DE"/>
    <w:rsid w:val="006A7A15"/>
    <w:rsid w:val="006B0162"/>
    <w:rsid w:val="006B032B"/>
    <w:rsid w:val="006B0D65"/>
    <w:rsid w:val="006B16C0"/>
    <w:rsid w:val="006B24E5"/>
    <w:rsid w:val="006B29E5"/>
    <w:rsid w:val="006B5623"/>
    <w:rsid w:val="006B6893"/>
    <w:rsid w:val="006B793C"/>
    <w:rsid w:val="006C3103"/>
    <w:rsid w:val="006C55E6"/>
    <w:rsid w:val="006D0C7F"/>
    <w:rsid w:val="006D170F"/>
    <w:rsid w:val="006D1D23"/>
    <w:rsid w:val="006D4794"/>
    <w:rsid w:val="006D4A9F"/>
    <w:rsid w:val="006D506A"/>
    <w:rsid w:val="006D744A"/>
    <w:rsid w:val="006D7D33"/>
    <w:rsid w:val="006E0397"/>
    <w:rsid w:val="006E1303"/>
    <w:rsid w:val="006E15D9"/>
    <w:rsid w:val="006E2765"/>
    <w:rsid w:val="006E427E"/>
    <w:rsid w:val="006E6898"/>
    <w:rsid w:val="006E7370"/>
    <w:rsid w:val="006E79D1"/>
    <w:rsid w:val="006E7EF8"/>
    <w:rsid w:val="006F2538"/>
    <w:rsid w:val="006F3444"/>
    <w:rsid w:val="006F546F"/>
    <w:rsid w:val="006F65D9"/>
    <w:rsid w:val="00701AF1"/>
    <w:rsid w:val="00701DAA"/>
    <w:rsid w:val="00704B9D"/>
    <w:rsid w:val="00705139"/>
    <w:rsid w:val="007065D0"/>
    <w:rsid w:val="0070672B"/>
    <w:rsid w:val="0070711C"/>
    <w:rsid w:val="0070729C"/>
    <w:rsid w:val="00711762"/>
    <w:rsid w:val="00712006"/>
    <w:rsid w:val="0071239C"/>
    <w:rsid w:val="00712BDB"/>
    <w:rsid w:val="0071324F"/>
    <w:rsid w:val="00714CDC"/>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055"/>
    <w:rsid w:val="00735299"/>
    <w:rsid w:val="007353D8"/>
    <w:rsid w:val="00735516"/>
    <w:rsid w:val="00735855"/>
    <w:rsid w:val="0073587B"/>
    <w:rsid w:val="007370DE"/>
    <w:rsid w:val="007400AA"/>
    <w:rsid w:val="007400F6"/>
    <w:rsid w:val="0074172D"/>
    <w:rsid w:val="00741C03"/>
    <w:rsid w:val="00742394"/>
    <w:rsid w:val="00747746"/>
    <w:rsid w:val="00747760"/>
    <w:rsid w:val="00750D6A"/>
    <w:rsid w:val="00753F24"/>
    <w:rsid w:val="00754E58"/>
    <w:rsid w:val="00755CBF"/>
    <w:rsid w:val="00756998"/>
    <w:rsid w:val="007632B9"/>
    <w:rsid w:val="00763930"/>
    <w:rsid w:val="007639AB"/>
    <w:rsid w:val="00763C08"/>
    <w:rsid w:val="00763D20"/>
    <w:rsid w:val="00765415"/>
    <w:rsid w:val="00770B51"/>
    <w:rsid w:val="00770F7C"/>
    <w:rsid w:val="00771EC2"/>
    <w:rsid w:val="007759CE"/>
    <w:rsid w:val="00776089"/>
    <w:rsid w:val="00777C6F"/>
    <w:rsid w:val="00783061"/>
    <w:rsid w:val="007839AF"/>
    <w:rsid w:val="00784998"/>
    <w:rsid w:val="00784BB4"/>
    <w:rsid w:val="00786EB4"/>
    <w:rsid w:val="0079012B"/>
    <w:rsid w:val="0079034A"/>
    <w:rsid w:val="00790697"/>
    <w:rsid w:val="00791B7E"/>
    <w:rsid w:val="007934B4"/>
    <w:rsid w:val="007953A3"/>
    <w:rsid w:val="007960F3"/>
    <w:rsid w:val="007A0268"/>
    <w:rsid w:val="007A1343"/>
    <w:rsid w:val="007A2547"/>
    <w:rsid w:val="007A430E"/>
    <w:rsid w:val="007A5BC6"/>
    <w:rsid w:val="007A62A8"/>
    <w:rsid w:val="007A6B09"/>
    <w:rsid w:val="007A6CB2"/>
    <w:rsid w:val="007B2620"/>
    <w:rsid w:val="007B2D84"/>
    <w:rsid w:val="007B43ED"/>
    <w:rsid w:val="007B5528"/>
    <w:rsid w:val="007B5AB5"/>
    <w:rsid w:val="007B7608"/>
    <w:rsid w:val="007C15ED"/>
    <w:rsid w:val="007C197E"/>
    <w:rsid w:val="007C2D6F"/>
    <w:rsid w:val="007C30E6"/>
    <w:rsid w:val="007C3B71"/>
    <w:rsid w:val="007D028B"/>
    <w:rsid w:val="007D2DB7"/>
    <w:rsid w:val="007D2FC7"/>
    <w:rsid w:val="007D5811"/>
    <w:rsid w:val="007E0943"/>
    <w:rsid w:val="007E1355"/>
    <w:rsid w:val="007E27A5"/>
    <w:rsid w:val="007E2B35"/>
    <w:rsid w:val="007E3A8B"/>
    <w:rsid w:val="007E40E1"/>
    <w:rsid w:val="007E5EC0"/>
    <w:rsid w:val="007E6DBD"/>
    <w:rsid w:val="007E7081"/>
    <w:rsid w:val="007E7548"/>
    <w:rsid w:val="007F16A2"/>
    <w:rsid w:val="007F1C5E"/>
    <w:rsid w:val="007F2068"/>
    <w:rsid w:val="007F606A"/>
    <w:rsid w:val="007F609F"/>
    <w:rsid w:val="007F64F6"/>
    <w:rsid w:val="00800437"/>
    <w:rsid w:val="0080192A"/>
    <w:rsid w:val="00801FA0"/>
    <w:rsid w:val="0080733E"/>
    <w:rsid w:val="00811502"/>
    <w:rsid w:val="00812187"/>
    <w:rsid w:val="008123AE"/>
    <w:rsid w:val="00812D03"/>
    <w:rsid w:val="00813FC1"/>
    <w:rsid w:val="00823E0B"/>
    <w:rsid w:val="00824CE1"/>
    <w:rsid w:val="00826A1B"/>
    <w:rsid w:val="008305EE"/>
    <w:rsid w:val="00830608"/>
    <w:rsid w:val="0083084D"/>
    <w:rsid w:val="008312CF"/>
    <w:rsid w:val="00831CA2"/>
    <w:rsid w:val="00832904"/>
    <w:rsid w:val="008329EB"/>
    <w:rsid w:val="008332E6"/>
    <w:rsid w:val="00834CE6"/>
    <w:rsid w:val="00835964"/>
    <w:rsid w:val="0083764A"/>
    <w:rsid w:val="0084164A"/>
    <w:rsid w:val="00841BAE"/>
    <w:rsid w:val="00845A64"/>
    <w:rsid w:val="00845E89"/>
    <w:rsid w:val="00847EA4"/>
    <w:rsid w:val="00850C4C"/>
    <w:rsid w:val="00850FE2"/>
    <w:rsid w:val="00851066"/>
    <w:rsid w:val="008517C4"/>
    <w:rsid w:val="0085182C"/>
    <w:rsid w:val="00851983"/>
    <w:rsid w:val="00856304"/>
    <w:rsid w:val="00857309"/>
    <w:rsid w:val="00860B74"/>
    <w:rsid w:val="00861CF2"/>
    <w:rsid w:val="008627E0"/>
    <w:rsid w:val="00863882"/>
    <w:rsid w:val="0086493C"/>
    <w:rsid w:val="00865159"/>
    <w:rsid w:val="0086524B"/>
    <w:rsid w:val="00866533"/>
    <w:rsid w:val="008677AE"/>
    <w:rsid w:val="00870EC2"/>
    <w:rsid w:val="00870EDE"/>
    <w:rsid w:val="00871B15"/>
    <w:rsid w:val="00871D48"/>
    <w:rsid w:val="008721A7"/>
    <w:rsid w:val="0087449A"/>
    <w:rsid w:val="00881BFB"/>
    <w:rsid w:val="00881FF9"/>
    <w:rsid w:val="008826AB"/>
    <w:rsid w:val="00883061"/>
    <w:rsid w:val="008841BE"/>
    <w:rsid w:val="00884AB1"/>
    <w:rsid w:val="00884CA9"/>
    <w:rsid w:val="0088572A"/>
    <w:rsid w:val="00887762"/>
    <w:rsid w:val="008901E5"/>
    <w:rsid w:val="00890393"/>
    <w:rsid w:val="00890A9E"/>
    <w:rsid w:val="00891A9B"/>
    <w:rsid w:val="00892FBD"/>
    <w:rsid w:val="008935B9"/>
    <w:rsid w:val="00893892"/>
    <w:rsid w:val="008956C3"/>
    <w:rsid w:val="008A5ED4"/>
    <w:rsid w:val="008A623F"/>
    <w:rsid w:val="008A7F25"/>
    <w:rsid w:val="008B1A7F"/>
    <w:rsid w:val="008B28B5"/>
    <w:rsid w:val="008B32D9"/>
    <w:rsid w:val="008B53E4"/>
    <w:rsid w:val="008B5719"/>
    <w:rsid w:val="008B6B7E"/>
    <w:rsid w:val="008C00E6"/>
    <w:rsid w:val="008C05CA"/>
    <w:rsid w:val="008C2C17"/>
    <w:rsid w:val="008C3899"/>
    <w:rsid w:val="008C6D89"/>
    <w:rsid w:val="008D14A7"/>
    <w:rsid w:val="008D14DB"/>
    <w:rsid w:val="008D1EC2"/>
    <w:rsid w:val="008D2ADD"/>
    <w:rsid w:val="008D381C"/>
    <w:rsid w:val="008D49F8"/>
    <w:rsid w:val="008D5C12"/>
    <w:rsid w:val="008D6EE2"/>
    <w:rsid w:val="008E0241"/>
    <w:rsid w:val="008E0CC6"/>
    <w:rsid w:val="008E2064"/>
    <w:rsid w:val="008E31DA"/>
    <w:rsid w:val="008E356B"/>
    <w:rsid w:val="008E54B7"/>
    <w:rsid w:val="008F007B"/>
    <w:rsid w:val="008F1B67"/>
    <w:rsid w:val="008F30CC"/>
    <w:rsid w:val="008F41B4"/>
    <w:rsid w:val="008F448A"/>
    <w:rsid w:val="008F499D"/>
    <w:rsid w:val="008F51C5"/>
    <w:rsid w:val="008F6C0D"/>
    <w:rsid w:val="008F6EAF"/>
    <w:rsid w:val="0090002A"/>
    <w:rsid w:val="0090079B"/>
    <w:rsid w:val="00900F9A"/>
    <w:rsid w:val="00901BEA"/>
    <w:rsid w:val="009032FA"/>
    <w:rsid w:val="00905F7E"/>
    <w:rsid w:val="00906DF3"/>
    <w:rsid w:val="00912134"/>
    <w:rsid w:val="009138AB"/>
    <w:rsid w:val="00916E4E"/>
    <w:rsid w:val="009209E5"/>
    <w:rsid w:val="00921615"/>
    <w:rsid w:val="00921D76"/>
    <w:rsid w:val="00921E9F"/>
    <w:rsid w:val="00922083"/>
    <w:rsid w:val="00922F51"/>
    <w:rsid w:val="00923BA0"/>
    <w:rsid w:val="00924113"/>
    <w:rsid w:val="00931681"/>
    <w:rsid w:val="00932CF1"/>
    <w:rsid w:val="0093361F"/>
    <w:rsid w:val="009337CD"/>
    <w:rsid w:val="009342EA"/>
    <w:rsid w:val="00934385"/>
    <w:rsid w:val="00934572"/>
    <w:rsid w:val="009410A2"/>
    <w:rsid w:val="00941193"/>
    <w:rsid w:val="00941993"/>
    <w:rsid w:val="00944EC4"/>
    <w:rsid w:val="009455F8"/>
    <w:rsid w:val="00947BF8"/>
    <w:rsid w:val="00951715"/>
    <w:rsid w:val="00953483"/>
    <w:rsid w:val="009535CE"/>
    <w:rsid w:val="00955618"/>
    <w:rsid w:val="00956C04"/>
    <w:rsid w:val="00957207"/>
    <w:rsid w:val="00962178"/>
    <w:rsid w:val="009645A3"/>
    <w:rsid w:val="009647B4"/>
    <w:rsid w:val="009647EB"/>
    <w:rsid w:val="009657A0"/>
    <w:rsid w:val="00966583"/>
    <w:rsid w:val="00966A86"/>
    <w:rsid w:val="00967DE9"/>
    <w:rsid w:val="0097033A"/>
    <w:rsid w:val="0097040E"/>
    <w:rsid w:val="0097067F"/>
    <w:rsid w:val="00971CBF"/>
    <w:rsid w:val="00973571"/>
    <w:rsid w:val="00973AE6"/>
    <w:rsid w:val="00974710"/>
    <w:rsid w:val="00974DF6"/>
    <w:rsid w:val="0097746B"/>
    <w:rsid w:val="0098137E"/>
    <w:rsid w:val="0098156F"/>
    <w:rsid w:val="009819EC"/>
    <w:rsid w:val="00981D12"/>
    <w:rsid w:val="00982169"/>
    <w:rsid w:val="00982D26"/>
    <w:rsid w:val="00982DF8"/>
    <w:rsid w:val="009837E7"/>
    <w:rsid w:val="00983B77"/>
    <w:rsid w:val="009848F6"/>
    <w:rsid w:val="0098498B"/>
    <w:rsid w:val="00984B8E"/>
    <w:rsid w:val="009876D7"/>
    <w:rsid w:val="009905CD"/>
    <w:rsid w:val="00990E56"/>
    <w:rsid w:val="009918F4"/>
    <w:rsid w:val="00992A63"/>
    <w:rsid w:val="00993381"/>
    <w:rsid w:val="00993C1A"/>
    <w:rsid w:val="00994221"/>
    <w:rsid w:val="0099659B"/>
    <w:rsid w:val="00997694"/>
    <w:rsid w:val="009A004E"/>
    <w:rsid w:val="009A0D04"/>
    <w:rsid w:val="009A0E12"/>
    <w:rsid w:val="009A128D"/>
    <w:rsid w:val="009A146F"/>
    <w:rsid w:val="009A1A46"/>
    <w:rsid w:val="009A1CA4"/>
    <w:rsid w:val="009A2F44"/>
    <w:rsid w:val="009A403E"/>
    <w:rsid w:val="009A4AD3"/>
    <w:rsid w:val="009B0E6E"/>
    <w:rsid w:val="009B1509"/>
    <w:rsid w:val="009B1D12"/>
    <w:rsid w:val="009B448A"/>
    <w:rsid w:val="009B544B"/>
    <w:rsid w:val="009B5D16"/>
    <w:rsid w:val="009B62B8"/>
    <w:rsid w:val="009B662B"/>
    <w:rsid w:val="009B6D9C"/>
    <w:rsid w:val="009C05E1"/>
    <w:rsid w:val="009C3CE5"/>
    <w:rsid w:val="009D1119"/>
    <w:rsid w:val="009D4535"/>
    <w:rsid w:val="009D4570"/>
    <w:rsid w:val="009D45CE"/>
    <w:rsid w:val="009D6707"/>
    <w:rsid w:val="009D6FDC"/>
    <w:rsid w:val="009E351A"/>
    <w:rsid w:val="009E37FE"/>
    <w:rsid w:val="009E3E33"/>
    <w:rsid w:val="009E3EF8"/>
    <w:rsid w:val="009E5DF3"/>
    <w:rsid w:val="009E6D1F"/>
    <w:rsid w:val="009F24AF"/>
    <w:rsid w:val="009F34AD"/>
    <w:rsid w:val="009F42D0"/>
    <w:rsid w:val="009F4E78"/>
    <w:rsid w:val="009F523F"/>
    <w:rsid w:val="00A0143A"/>
    <w:rsid w:val="00A0187E"/>
    <w:rsid w:val="00A01DF9"/>
    <w:rsid w:val="00A0234C"/>
    <w:rsid w:val="00A13603"/>
    <w:rsid w:val="00A144CF"/>
    <w:rsid w:val="00A14E21"/>
    <w:rsid w:val="00A15A4F"/>
    <w:rsid w:val="00A16189"/>
    <w:rsid w:val="00A16668"/>
    <w:rsid w:val="00A170D4"/>
    <w:rsid w:val="00A211B7"/>
    <w:rsid w:val="00A22679"/>
    <w:rsid w:val="00A22682"/>
    <w:rsid w:val="00A253F1"/>
    <w:rsid w:val="00A259F1"/>
    <w:rsid w:val="00A2677A"/>
    <w:rsid w:val="00A3118F"/>
    <w:rsid w:val="00A31E47"/>
    <w:rsid w:val="00A32AD9"/>
    <w:rsid w:val="00A345B4"/>
    <w:rsid w:val="00A34896"/>
    <w:rsid w:val="00A34C68"/>
    <w:rsid w:val="00A35587"/>
    <w:rsid w:val="00A40B05"/>
    <w:rsid w:val="00A40E9D"/>
    <w:rsid w:val="00A429D0"/>
    <w:rsid w:val="00A432C3"/>
    <w:rsid w:val="00A437E6"/>
    <w:rsid w:val="00A44754"/>
    <w:rsid w:val="00A449CD"/>
    <w:rsid w:val="00A4621B"/>
    <w:rsid w:val="00A46436"/>
    <w:rsid w:val="00A5272A"/>
    <w:rsid w:val="00A54212"/>
    <w:rsid w:val="00A54379"/>
    <w:rsid w:val="00A55547"/>
    <w:rsid w:val="00A558E3"/>
    <w:rsid w:val="00A55CD4"/>
    <w:rsid w:val="00A55D38"/>
    <w:rsid w:val="00A56A04"/>
    <w:rsid w:val="00A60777"/>
    <w:rsid w:val="00A6158F"/>
    <w:rsid w:val="00A61B2C"/>
    <w:rsid w:val="00A63A19"/>
    <w:rsid w:val="00A64EB7"/>
    <w:rsid w:val="00A65075"/>
    <w:rsid w:val="00A6717B"/>
    <w:rsid w:val="00A6759C"/>
    <w:rsid w:val="00A7279B"/>
    <w:rsid w:val="00A74628"/>
    <w:rsid w:val="00A7535F"/>
    <w:rsid w:val="00A76BBC"/>
    <w:rsid w:val="00A80612"/>
    <w:rsid w:val="00A81305"/>
    <w:rsid w:val="00A815E5"/>
    <w:rsid w:val="00A835CD"/>
    <w:rsid w:val="00A838EE"/>
    <w:rsid w:val="00A85055"/>
    <w:rsid w:val="00A8599A"/>
    <w:rsid w:val="00A859F1"/>
    <w:rsid w:val="00A86298"/>
    <w:rsid w:val="00A86FE9"/>
    <w:rsid w:val="00A8794A"/>
    <w:rsid w:val="00A87C92"/>
    <w:rsid w:val="00A90F01"/>
    <w:rsid w:val="00A928E2"/>
    <w:rsid w:val="00A952AB"/>
    <w:rsid w:val="00A959AD"/>
    <w:rsid w:val="00A966C7"/>
    <w:rsid w:val="00A971DA"/>
    <w:rsid w:val="00A97888"/>
    <w:rsid w:val="00AA0523"/>
    <w:rsid w:val="00AA0F91"/>
    <w:rsid w:val="00AA1E55"/>
    <w:rsid w:val="00AA28DA"/>
    <w:rsid w:val="00AA3E17"/>
    <w:rsid w:val="00AA5794"/>
    <w:rsid w:val="00AA60C7"/>
    <w:rsid w:val="00AA7036"/>
    <w:rsid w:val="00AA7777"/>
    <w:rsid w:val="00AA7E81"/>
    <w:rsid w:val="00AB1F67"/>
    <w:rsid w:val="00AB24FB"/>
    <w:rsid w:val="00AB26BF"/>
    <w:rsid w:val="00AB2881"/>
    <w:rsid w:val="00AB37BB"/>
    <w:rsid w:val="00AB39AF"/>
    <w:rsid w:val="00AB41C0"/>
    <w:rsid w:val="00AB633F"/>
    <w:rsid w:val="00AB7F2E"/>
    <w:rsid w:val="00AC038D"/>
    <w:rsid w:val="00AC1AB9"/>
    <w:rsid w:val="00AC3B67"/>
    <w:rsid w:val="00AC591A"/>
    <w:rsid w:val="00AC6254"/>
    <w:rsid w:val="00AC64F4"/>
    <w:rsid w:val="00AC6650"/>
    <w:rsid w:val="00AC688E"/>
    <w:rsid w:val="00AD1DEF"/>
    <w:rsid w:val="00AD43AE"/>
    <w:rsid w:val="00AD6C79"/>
    <w:rsid w:val="00AE1590"/>
    <w:rsid w:val="00AE1794"/>
    <w:rsid w:val="00AE1A81"/>
    <w:rsid w:val="00AE1E73"/>
    <w:rsid w:val="00AE24FF"/>
    <w:rsid w:val="00AE3562"/>
    <w:rsid w:val="00AE3AF5"/>
    <w:rsid w:val="00AE3B7C"/>
    <w:rsid w:val="00AE5A5C"/>
    <w:rsid w:val="00AE6037"/>
    <w:rsid w:val="00AE6A79"/>
    <w:rsid w:val="00AF0C4C"/>
    <w:rsid w:val="00AF14C8"/>
    <w:rsid w:val="00AF1E8F"/>
    <w:rsid w:val="00AF45E4"/>
    <w:rsid w:val="00AF50F4"/>
    <w:rsid w:val="00AF65AC"/>
    <w:rsid w:val="00AF680B"/>
    <w:rsid w:val="00AF69D0"/>
    <w:rsid w:val="00B0085D"/>
    <w:rsid w:val="00B01308"/>
    <w:rsid w:val="00B01DA6"/>
    <w:rsid w:val="00B03DA6"/>
    <w:rsid w:val="00B06D20"/>
    <w:rsid w:val="00B07C9D"/>
    <w:rsid w:val="00B1020E"/>
    <w:rsid w:val="00B105ED"/>
    <w:rsid w:val="00B106B4"/>
    <w:rsid w:val="00B119E3"/>
    <w:rsid w:val="00B11C65"/>
    <w:rsid w:val="00B12117"/>
    <w:rsid w:val="00B12A8E"/>
    <w:rsid w:val="00B135FF"/>
    <w:rsid w:val="00B15776"/>
    <w:rsid w:val="00B158E2"/>
    <w:rsid w:val="00B174A7"/>
    <w:rsid w:val="00B201C7"/>
    <w:rsid w:val="00B22518"/>
    <w:rsid w:val="00B226F8"/>
    <w:rsid w:val="00B23D4B"/>
    <w:rsid w:val="00B23DC7"/>
    <w:rsid w:val="00B24455"/>
    <w:rsid w:val="00B30838"/>
    <w:rsid w:val="00B3102B"/>
    <w:rsid w:val="00B31BA5"/>
    <w:rsid w:val="00B31D6F"/>
    <w:rsid w:val="00B325EC"/>
    <w:rsid w:val="00B32750"/>
    <w:rsid w:val="00B32FBC"/>
    <w:rsid w:val="00B3468F"/>
    <w:rsid w:val="00B352C3"/>
    <w:rsid w:val="00B360EB"/>
    <w:rsid w:val="00B36126"/>
    <w:rsid w:val="00B41E63"/>
    <w:rsid w:val="00B427E3"/>
    <w:rsid w:val="00B42E57"/>
    <w:rsid w:val="00B44849"/>
    <w:rsid w:val="00B460F1"/>
    <w:rsid w:val="00B538EB"/>
    <w:rsid w:val="00B54218"/>
    <w:rsid w:val="00B6480C"/>
    <w:rsid w:val="00B66D4A"/>
    <w:rsid w:val="00B72B81"/>
    <w:rsid w:val="00B7408C"/>
    <w:rsid w:val="00B74ACF"/>
    <w:rsid w:val="00B762DC"/>
    <w:rsid w:val="00B77EFF"/>
    <w:rsid w:val="00B825D1"/>
    <w:rsid w:val="00B8330D"/>
    <w:rsid w:val="00B86AF6"/>
    <w:rsid w:val="00B87B79"/>
    <w:rsid w:val="00B9095C"/>
    <w:rsid w:val="00B92E7D"/>
    <w:rsid w:val="00B95770"/>
    <w:rsid w:val="00B9620A"/>
    <w:rsid w:val="00B96506"/>
    <w:rsid w:val="00BA100C"/>
    <w:rsid w:val="00BA18AB"/>
    <w:rsid w:val="00BA26B1"/>
    <w:rsid w:val="00BA2EA1"/>
    <w:rsid w:val="00BA35D6"/>
    <w:rsid w:val="00BA56DF"/>
    <w:rsid w:val="00BA5B89"/>
    <w:rsid w:val="00BA5D4A"/>
    <w:rsid w:val="00BA70E6"/>
    <w:rsid w:val="00BB15C8"/>
    <w:rsid w:val="00BB1B49"/>
    <w:rsid w:val="00BB2E68"/>
    <w:rsid w:val="00BB3097"/>
    <w:rsid w:val="00BB380B"/>
    <w:rsid w:val="00BB4038"/>
    <w:rsid w:val="00BB6428"/>
    <w:rsid w:val="00BB6802"/>
    <w:rsid w:val="00BB7E30"/>
    <w:rsid w:val="00BC19C9"/>
    <w:rsid w:val="00BC1EA5"/>
    <w:rsid w:val="00BC1EED"/>
    <w:rsid w:val="00BC4434"/>
    <w:rsid w:val="00BC7BAE"/>
    <w:rsid w:val="00BD1DDD"/>
    <w:rsid w:val="00BD48F4"/>
    <w:rsid w:val="00BD504E"/>
    <w:rsid w:val="00BD50FE"/>
    <w:rsid w:val="00BD514F"/>
    <w:rsid w:val="00BD67AC"/>
    <w:rsid w:val="00BD6874"/>
    <w:rsid w:val="00BE0018"/>
    <w:rsid w:val="00BE1343"/>
    <w:rsid w:val="00BE254B"/>
    <w:rsid w:val="00BE3FAE"/>
    <w:rsid w:val="00BE49E1"/>
    <w:rsid w:val="00BE55C7"/>
    <w:rsid w:val="00BE604D"/>
    <w:rsid w:val="00BF07B5"/>
    <w:rsid w:val="00BF0962"/>
    <w:rsid w:val="00BF1D29"/>
    <w:rsid w:val="00BF24A4"/>
    <w:rsid w:val="00BF3106"/>
    <w:rsid w:val="00BF4F57"/>
    <w:rsid w:val="00BF52F9"/>
    <w:rsid w:val="00BF5426"/>
    <w:rsid w:val="00BF6269"/>
    <w:rsid w:val="00BF79CE"/>
    <w:rsid w:val="00BF7A9F"/>
    <w:rsid w:val="00C00709"/>
    <w:rsid w:val="00C018E8"/>
    <w:rsid w:val="00C019AF"/>
    <w:rsid w:val="00C026F4"/>
    <w:rsid w:val="00C03DEE"/>
    <w:rsid w:val="00C04405"/>
    <w:rsid w:val="00C05025"/>
    <w:rsid w:val="00C0611B"/>
    <w:rsid w:val="00C1038D"/>
    <w:rsid w:val="00C1097D"/>
    <w:rsid w:val="00C10A02"/>
    <w:rsid w:val="00C1149D"/>
    <w:rsid w:val="00C122CD"/>
    <w:rsid w:val="00C14111"/>
    <w:rsid w:val="00C150D3"/>
    <w:rsid w:val="00C15121"/>
    <w:rsid w:val="00C15148"/>
    <w:rsid w:val="00C15FC3"/>
    <w:rsid w:val="00C16143"/>
    <w:rsid w:val="00C16D5F"/>
    <w:rsid w:val="00C22879"/>
    <w:rsid w:val="00C24E7C"/>
    <w:rsid w:val="00C25559"/>
    <w:rsid w:val="00C257A9"/>
    <w:rsid w:val="00C26872"/>
    <w:rsid w:val="00C27AE3"/>
    <w:rsid w:val="00C316D1"/>
    <w:rsid w:val="00C33E87"/>
    <w:rsid w:val="00C3527E"/>
    <w:rsid w:val="00C35EF2"/>
    <w:rsid w:val="00C36162"/>
    <w:rsid w:val="00C361BC"/>
    <w:rsid w:val="00C36881"/>
    <w:rsid w:val="00C412C6"/>
    <w:rsid w:val="00C41ECA"/>
    <w:rsid w:val="00C43115"/>
    <w:rsid w:val="00C44B30"/>
    <w:rsid w:val="00C45331"/>
    <w:rsid w:val="00C51A7A"/>
    <w:rsid w:val="00C532F3"/>
    <w:rsid w:val="00C563A0"/>
    <w:rsid w:val="00C5642F"/>
    <w:rsid w:val="00C56558"/>
    <w:rsid w:val="00C5684D"/>
    <w:rsid w:val="00C5705A"/>
    <w:rsid w:val="00C611A1"/>
    <w:rsid w:val="00C61B3D"/>
    <w:rsid w:val="00C62805"/>
    <w:rsid w:val="00C64E6D"/>
    <w:rsid w:val="00C67995"/>
    <w:rsid w:val="00C705EC"/>
    <w:rsid w:val="00C7101E"/>
    <w:rsid w:val="00C72AE9"/>
    <w:rsid w:val="00C72BFE"/>
    <w:rsid w:val="00C73693"/>
    <w:rsid w:val="00C73AC9"/>
    <w:rsid w:val="00C749BC"/>
    <w:rsid w:val="00C75044"/>
    <w:rsid w:val="00C752B0"/>
    <w:rsid w:val="00C758D4"/>
    <w:rsid w:val="00C76D05"/>
    <w:rsid w:val="00C77A09"/>
    <w:rsid w:val="00C77D4F"/>
    <w:rsid w:val="00C80505"/>
    <w:rsid w:val="00C835E1"/>
    <w:rsid w:val="00C840BF"/>
    <w:rsid w:val="00C84776"/>
    <w:rsid w:val="00C907C6"/>
    <w:rsid w:val="00C90858"/>
    <w:rsid w:val="00C92EDC"/>
    <w:rsid w:val="00C956E3"/>
    <w:rsid w:val="00C96656"/>
    <w:rsid w:val="00C975E7"/>
    <w:rsid w:val="00CA0D01"/>
    <w:rsid w:val="00CA2BC9"/>
    <w:rsid w:val="00CB010D"/>
    <w:rsid w:val="00CB1258"/>
    <w:rsid w:val="00CB2440"/>
    <w:rsid w:val="00CB4294"/>
    <w:rsid w:val="00CB4626"/>
    <w:rsid w:val="00CB7AB8"/>
    <w:rsid w:val="00CC0BA8"/>
    <w:rsid w:val="00CC241C"/>
    <w:rsid w:val="00CC3BB2"/>
    <w:rsid w:val="00CC45B0"/>
    <w:rsid w:val="00CC5E7A"/>
    <w:rsid w:val="00CC70E0"/>
    <w:rsid w:val="00CD1523"/>
    <w:rsid w:val="00CD1718"/>
    <w:rsid w:val="00CD18FB"/>
    <w:rsid w:val="00CD1966"/>
    <w:rsid w:val="00CD1B83"/>
    <w:rsid w:val="00CD1C2A"/>
    <w:rsid w:val="00CD2796"/>
    <w:rsid w:val="00CD3BD6"/>
    <w:rsid w:val="00CD5E68"/>
    <w:rsid w:val="00CD7342"/>
    <w:rsid w:val="00CE1395"/>
    <w:rsid w:val="00CE166B"/>
    <w:rsid w:val="00CE20B0"/>
    <w:rsid w:val="00CE362A"/>
    <w:rsid w:val="00CE364E"/>
    <w:rsid w:val="00CE4CEB"/>
    <w:rsid w:val="00CE5C00"/>
    <w:rsid w:val="00CE6FF2"/>
    <w:rsid w:val="00CF1958"/>
    <w:rsid w:val="00CF7742"/>
    <w:rsid w:val="00D0280E"/>
    <w:rsid w:val="00D039A6"/>
    <w:rsid w:val="00D0407F"/>
    <w:rsid w:val="00D051AD"/>
    <w:rsid w:val="00D05BD1"/>
    <w:rsid w:val="00D05F10"/>
    <w:rsid w:val="00D101EC"/>
    <w:rsid w:val="00D105DD"/>
    <w:rsid w:val="00D11840"/>
    <w:rsid w:val="00D1213D"/>
    <w:rsid w:val="00D124C7"/>
    <w:rsid w:val="00D12639"/>
    <w:rsid w:val="00D13069"/>
    <w:rsid w:val="00D15F87"/>
    <w:rsid w:val="00D1626C"/>
    <w:rsid w:val="00D163B7"/>
    <w:rsid w:val="00D163C4"/>
    <w:rsid w:val="00D177BB"/>
    <w:rsid w:val="00D20A32"/>
    <w:rsid w:val="00D20EC8"/>
    <w:rsid w:val="00D22837"/>
    <w:rsid w:val="00D230C8"/>
    <w:rsid w:val="00D23271"/>
    <w:rsid w:val="00D23B7B"/>
    <w:rsid w:val="00D30335"/>
    <w:rsid w:val="00D34F74"/>
    <w:rsid w:val="00D367F5"/>
    <w:rsid w:val="00D36F0C"/>
    <w:rsid w:val="00D40CF6"/>
    <w:rsid w:val="00D433D3"/>
    <w:rsid w:val="00D508CE"/>
    <w:rsid w:val="00D51042"/>
    <w:rsid w:val="00D519F0"/>
    <w:rsid w:val="00D53F69"/>
    <w:rsid w:val="00D546C6"/>
    <w:rsid w:val="00D55819"/>
    <w:rsid w:val="00D56A70"/>
    <w:rsid w:val="00D56BCC"/>
    <w:rsid w:val="00D57C9E"/>
    <w:rsid w:val="00D610C0"/>
    <w:rsid w:val="00D61449"/>
    <w:rsid w:val="00D616D2"/>
    <w:rsid w:val="00D6190C"/>
    <w:rsid w:val="00D62904"/>
    <w:rsid w:val="00D6328B"/>
    <w:rsid w:val="00D66B12"/>
    <w:rsid w:val="00D67B99"/>
    <w:rsid w:val="00D70323"/>
    <w:rsid w:val="00D73251"/>
    <w:rsid w:val="00D7350C"/>
    <w:rsid w:val="00D77566"/>
    <w:rsid w:val="00D81CF2"/>
    <w:rsid w:val="00D83715"/>
    <w:rsid w:val="00D83B38"/>
    <w:rsid w:val="00D85729"/>
    <w:rsid w:val="00D86470"/>
    <w:rsid w:val="00D86691"/>
    <w:rsid w:val="00D901DB"/>
    <w:rsid w:val="00D90E93"/>
    <w:rsid w:val="00D92EC1"/>
    <w:rsid w:val="00D9319E"/>
    <w:rsid w:val="00D96813"/>
    <w:rsid w:val="00D976BE"/>
    <w:rsid w:val="00DA03F8"/>
    <w:rsid w:val="00DA054D"/>
    <w:rsid w:val="00DA20EF"/>
    <w:rsid w:val="00DA2B0C"/>
    <w:rsid w:val="00DA2BED"/>
    <w:rsid w:val="00DA2E7B"/>
    <w:rsid w:val="00DA32CC"/>
    <w:rsid w:val="00DA41FC"/>
    <w:rsid w:val="00DA75CE"/>
    <w:rsid w:val="00DA7CA1"/>
    <w:rsid w:val="00DA7DB0"/>
    <w:rsid w:val="00DB069F"/>
    <w:rsid w:val="00DB15B6"/>
    <w:rsid w:val="00DB24E0"/>
    <w:rsid w:val="00DB5FC1"/>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0D01"/>
    <w:rsid w:val="00DE134E"/>
    <w:rsid w:val="00DE2722"/>
    <w:rsid w:val="00DE313A"/>
    <w:rsid w:val="00DE3D63"/>
    <w:rsid w:val="00DE7899"/>
    <w:rsid w:val="00DF0940"/>
    <w:rsid w:val="00DF155C"/>
    <w:rsid w:val="00DF35CA"/>
    <w:rsid w:val="00DF3B5D"/>
    <w:rsid w:val="00DF3DED"/>
    <w:rsid w:val="00DF4A98"/>
    <w:rsid w:val="00DF59F5"/>
    <w:rsid w:val="00DF63C6"/>
    <w:rsid w:val="00DF6768"/>
    <w:rsid w:val="00DF6A6D"/>
    <w:rsid w:val="00E0129D"/>
    <w:rsid w:val="00E0161E"/>
    <w:rsid w:val="00E0209A"/>
    <w:rsid w:val="00E024CD"/>
    <w:rsid w:val="00E034E8"/>
    <w:rsid w:val="00E06316"/>
    <w:rsid w:val="00E0675B"/>
    <w:rsid w:val="00E06807"/>
    <w:rsid w:val="00E06CD2"/>
    <w:rsid w:val="00E07869"/>
    <w:rsid w:val="00E12445"/>
    <w:rsid w:val="00E125F4"/>
    <w:rsid w:val="00E12B17"/>
    <w:rsid w:val="00E13868"/>
    <w:rsid w:val="00E14675"/>
    <w:rsid w:val="00E14BC7"/>
    <w:rsid w:val="00E16859"/>
    <w:rsid w:val="00E178B7"/>
    <w:rsid w:val="00E236DC"/>
    <w:rsid w:val="00E30621"/>
    <w:rsid w:val="00E30662"/>
    <w:rsid w:val="00E307C1"/>
    <w:rsid w:val="00E34377"/>
    <w:rsid w:val="00E346A4"/>
    <w:rsid w:val="00E36BB1"/>
    <w:rsid w:val="00E37D04"/>
    <w:rsid w:val="00E40350"/>
    <w:rsid w:val="00E41301"/>
    <w:rsid w:val="00E419DE"/>
    <w:rsid w:val="00E41ED1"/>
    <w:rsid w:val="00E44686"/>
    <w:rsid w:val="00E44DEA"/>
    <w:rsid w:val="00E46B67"/>
    <w:rsid w:val="00E50A2C"/>
    <w:rsid w:val="00E51B55"/>
    <w:rsid w:val="00E5242B"/>
    <w:rsid w:val="00E527D3"/>
    <w:rsid w:val="00E54807"/>
    <w:rsid w:val="00E55954"/>
    <w:rsid w:val="00E55E88"/>
    <w:rsid w:val="00E56E31"/>
    <w:rsid w:val="00E60AB9"/>
    <w:rsid w:val="00E625CC"/>
    <w:rsid w:val="00E63203"/>
    <w:rsid w:val="00E64259"/>
    <w:rsid w:val="00E649D2"/>
    <w:rsid w:val="00E664D4"/>
    <w:rsid w:val="00E66AF4"/>
    <w:rsid w:val="00E676CA"/>
    <w:rsid w:val="00E6773F"/>
    <w:rsid w:val="00E70751"/>
    <w:rsid w:val="00E70FCC"/>
    <w:rsid w:val="00E71A0B"/>
    <w:rsid w:val="00E73585"/>
    <w:rsid w:val="00E73B8F"/>
    <w:rsid w:val="00E745AC"/>
    <w:rsid w:val="00E75756"/>
    <w:rsid w:val="00E75D58"/>
    <w:rsid w:val="00E7782A"/>
    <w:rsid w:val="00E8231F"/>
    <w:rsid w:val="00E82A27"/>
    <w:rsid w:val="00E84463"/>
    <w:rsid w:val="00E85ED2"/>
    <w:rsid w:val="00E86CC5"/>
    <w:rsid w:val="00E86E2D"/>
    <w:rsid w:val="00E87F78"/>
    <w:rsid w:val="00E9140C"/>
    <w:rsid w:val="00E91C11"/>
    <w:rsid w:val="00E934D8"/>
    <w:rsid w:val="00E9390E"/>
    <w:rsid w:val="00E95119"/>
    <w:rsid w:val="00E95801"/>
    <w:rsid w:val="00E95AE7"/>
    <w:rsid w:val="00E9727D"/>
    <w:rsid w:val="00E97F51"/>
    <w:rsid w:val="00EA1380"/>
    <w:rsid w:val="00EA17DA"/>
    <w:rsid w:val="00EA199D"/>
    <w:rsid w:val="00EA2B7B"/>
    <w:rsid w:val="00EA33B7"/>
    <w:rsid w:val="00EA351C"/>
    <w:rsid w:val="00EA47B8"/>
    <w:rsid w:val="00EA6D2D"/>
    <w:rsid w:val="00EA7286"/>
    <w:rsid w:val="00EA78F7"/>
    <w:rsid w:val="00EB1367"/>
    <w:rsid w:val="00EB1972"/>
    <w:rsid w:val="00EB321B"/>
    <w:rsid w:val="00EB32A4"/>
    <w:rsid w:val="00EB351B"/>
    <w:rsid w:val="00EB4C0F"/>
    <w:rsid w:val="00EB4FD0"/>
    <w:rsid w:val="00EB5553"/>
    <w:rsid w:val="00EB5943"/>
    <w:rsid w:val="00EB5BD0"/>
    <w:rsid w:val="00EC4833"/>
    <w:rsid w:val="00EC4B5E"/>
    <w:rsid w:val="00EC5341"/>
    <w:rsid w:val="00EC7A48"/>
    <w:rsid w:val="00ED1136"/>
    <w:rsid w:val="00ED1DCF"/>
    <w:rsid w:val="00ED1EF9"/>
    <w:rsid w:val="00ED259F"/>
    <w:rsid w:val="00ED2A25"/>
    <w:rsid w:val="00ED4A8A"/>
    <w:rsid w:val="00ED53FB"/>
    <w:rsid w:val="00ED648E"/>
    <w:rsid w:val="00ED76B0"/>
    <w:rsid w:val="00ED7AFE"/>
    <w:rsid w:val="00EE294E"/>
    <w:rsid w:val="00EE3878"/>
    <w:rsid w:val="00EE3AEF"/>
    <w:rsid w:val="00EE761B"/>
    <w:rsid w:val="00EF14D8"/>
    <w:rsid w:val="00EF2070"/>
    <w:rsid w:val="00EF298B"/>
    <w:rsid w:val="00EF3F3F"/>
    <w:rsid w:val="00EF49C0"/>
    <w:rsid w:val="00EF5562"/>
    <w:rsid w:val="00F02496"/>
    <w:rsid w:val="00F03067"/>
    <w:rsid w:val="00F04808"/>
    <w:rsid w:val="00F04CEC"/>
    <w:rsid w:val="00F06177"/>
    <w:rsid w:val="00F06AF5"/>
    <w:rsid w:val="00F103FA"/>
    <w:rsid w:val="00F10611"/>
    <w:rsid w:val="00F12C28"/>
    <w:rsid w:val="00F13341"/>
    <w:rsid w:val="00F14301"/>
    <w:rsid w:val="00F15578"/>
    <w:rsid w:val="00F1728A"/>
    <w:rsid w:val="00F17669"/>
    <w:rsid w:val="00F208BE"/>
    <w:rsid w:val="00F20F8D"/>
    <w:rsid w:val="00F21E35"/>
    <w:rsid w:val="00F22C01"/>
    <w:rsid w:val="00F22DBF"/>
    <w:rsid w:val="00F2322C"/>
    <w:rsid w:val="00F232AA"/>
    <w:rsid w:val="00F2354E"/>
    <w:rsid w:val="00F25DAA"/>
    <w:rsid w:val="00F26AF9"/>
    <w:rsid w:val="00F275B1"/>
    <w:rsid w:val="00F301B9"/>
    <w:rsid w:val="00F33314"/>
    <w:rsid w:val="00F34B1E"/>
    <w:rsid w:val="00F4024B"/>
    <w:rsid w:val="00F413A2"/>
    <w:rsid w:val="00F425CD"/>
    <w:rsid w:val="00F43827"/>
    <w:rsid w:val="00F50DF4"/>
    <w:rsid w:val="00F514FB"/>
    <w:rsid w:val="00F52E76"/>
    <w:rsid w:val="00F533B3"/>
    <w:rsid w:val="00F561D3"/>
    <w:rsid w:val="00F5745D"/>
    <w:rsid w:val="00F63B86"/>
    <w:rsid w:val="00F6753B"/>
    <w:rsid w:val="00F67962"/>
    <w:rsid w:val="00F73BC6"/>
    <w:rsid w:val="00F749E0"/>
    <w:rsid w:val="00F7594C"/>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0E5F"/>
    <w:rsid w:val="00FB2436"/>
    <w:rsid w:val="00FB6282"/>
    <w:rsid w:val="00FB6896"/>
    <w:rsid w:val="00FB6A77"/>
    <w:rsid w:val="00FB74B1"/>
    <w:rsid w:val="00FC2BB9"/>
    <w:rsid w:val="00FC3ED8"/>
    <w:rsid w:val="00FC4542"/>
    <w:rsid w:val="00FC47DA"/>
    <w:rsid w:val="00FC48E9"/>
    <w:rsid w:val="00FC52EF"/>
    <w:rsid w:val="00FC62A4"/>
    <w:rsid w:val="00FC6EE0"/>
    <w:rsid w:val="00FD31AF"/>
    <w:rsid w:val="00FD6E40"/>
    <w:rsid w:val="00FE0C7E"/>
    <w:rsid w:val="00FE2279"/>
    <w:rsid w:val="00FE26C5"/>
    <w:rsid w:val="00FE3AF4"/>
    <w:rsid w:val="00FE426C"/>
    <w:rsid w:val="00FE50EC"/>
    <w:rsid w:val="00FE548C"/>
    <w:rsid w:val="00FF03C2"/>
    <w:rsid w:val="00FF38D1"/>
    <w:rsid w:val="00FF391F"/>
    <w:rsid w:val="00FF5190"/>
    <w:rsid w:val="00FF52CA"/>
    <w:rsid w:val="00FF61C0"/>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000000" w:themeColor="text2"/>
      <w:sz w:val="18"/>
      <w:szCs w:val="18"/>
    </w:rPr>
  </w:style>
  <w:style w:type="character" w:styleId="PlaceholderText">
    <w:name w:val="Placeholder Text"/>
    <w:basedOn w:val="DefaultParagraphFont"/>
    <w:uiPriority w:val="99"/>
    <w:semiHidden/>
    <w:rsid w:val="00E34377"/>
    <w:rPr>
      <w:color w:val="808080"/>
    </w:rPr>
  </w:style>
  <w:style w:type="table" w:styleId="PlainTable4">
    <w:name w:val="Plain Table 4"/>
    <w:basedOn w:val="TableNormal"/>
    <w:uiPriority w:val="44"/>
    <w:rsid w:val="0074239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4239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423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42394"/>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42394"/>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3">
    <w:name w:val="Grid Table 3"/>
    <w:basedOn w:val="TableNormal"/>
    <w:uiPriority w:val="48"/>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742394"/>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5">
    <w:name w:val="Grid Table 2 Accent 5"/>
    <w:basedOn w:val="TableNormal"/>
    <w:uiPriority w:val="47"/>
    <w:rsid w:val="00742394"/>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4">
    <w:name w:val="Grid Table 2 Accent 4"/>
    <w:basedOn w:val="TableNormal"/>
    <w:uiPriority w:val="47"/>
    <w:rsid w:val="00742394"/>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3">
    <w:name w:val="Grid Table 2 Accent 3"/>
    <w:basedOn w:val="TableNormal"/>
    <w:uiPriority w:val="47"/>
    <w:rsid w:val="00742394"/>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2">
    <w:name w:val="Grid Table 2 Accent 2"/>
    <w:basedOn w:val="TableNormal"/>
    <w:uiPriority w:val="47"/>
    <w:rsid w:val="00742394"/>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1">
    <w:name w:val="Grid Table 2 Accent 1"/>
    <w:basedOn w:val="TableNormal"/>
    <w:uiPriority w:val="47"/>
    <w:rsid w:val="00742394"/>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
    <w:name w:val="Grid Table 2"/>
    <w:basedOn w:val="TableNormal"/>
    <w:uiPriority w:val="47"/>
    <w:rsid w:val="007423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2">
    <w:name w:val="Grid Table 3 Accent 2"/>
    <w:basedOn w:val="TableNormal"/>
    <w:uiPriority w:val="48"/>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1">
    <w:name w:val="Grid Table 3 Accent 1"/>
    <w:basedOn w:val="TableNormal"/>
    <w:uiPriority w:val="48"/>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3">
    <w:name w:val="Grid Table 3 Accent 3"/>
    <w:basedOn w:val="TableNormal"/>
    <w:uiPriority w:val="48"/>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742394"/>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5Dark">
    <w:name w:val="Grid Table 5 Dark"/>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3">
    <w:name w:val="Grid Table 5 Dark Accent 3"/>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5">
    <w:name w:val="Grid Table 5 Dark Accent 5"/>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7ColourfulAccent6">
    <w:name w:val="Grid Table 7 Colorful Accent 6"/>
    <w:basedOn w:val="TableNormal"/>
    <w:uiPriority w:val="52"/>
    <w:rsid w:val="00742394"/>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ListTable5Dark">
    <w:name w:val="List Table 5 Dark"/>
    <w:basedOn w:val="TableNormal"/>
    <w:uiPriority w:val="50"/>
    <w:rsid w:val="00742394"/>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Accent3">
    <w:name w:val="List Table 6 Colorful Accent 3"/>
    <w:basedOn w:val="TableNormal"/>
    <w:uiPriority w:val="51"/>
    <w:rsid w:val="00742394"/>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urfulAccent5">
    <w:name w:val="List Table 6 Colorful Accent 5"/>
    <w:basedOn w:val="TableNormal"/>
    <w:uiPriority w:val="51"/>
    <w:rsid w:val="00742394"/>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7ColourfulAccent6">
    <w:name w:val="List Table 7 Colorful Accent 6"/>
    <w:basedOn w:val="TableNormal"/>
    <w:uiPriority w:val="52"/>
    <w:rsid w:val="00742394"/>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2">
    <w:name w:val="List Table 7 Colorful Accent 2"/>
    <w:basedOn w:val="TableNormal"/>
    <w:uiPriority w:val="52"/>
    <w:rsid w:val="00742394"/>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423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microsoft.com/office/2016/09/relationships/commentsIds" Target="commentsIds.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hyperlink" Target="https://github.com/ieee8023/covid-chestxray-dataset" TargetMode="External"/><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jpg"/><Relationship Id="rId11" Type="http://schemas.openxmlformats.org/officeDocument/2006/relationships/header" Target="header1.xml"/><Relationship Id="rId24" Type="http://schemas.openxmlformats.org/officeDocument/2006/relationships/comments" Target="comments.xm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chart" Target="charts/chart4.xml"/><Relationship Id="rId53" Type="http://schemas.openxmlformats.org/officeDocument/2006/relationships/hyperlink" Target="https://medium.com/mlearning-ai/explainable-ai-brain-tumor-classification-with-efficientnet-and-gradient-weighted-class-activation-24c57ae6175d"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microsoft.com/office/2018/08/relationships/commentsExtensible" Target="commentsExtensible.xml"/><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chart" Target="charts/chart2.xml"/><Relationship Id="rId48" Type="http://schemas.openxmlformats.org/officeDocument/2006/relationships/hyperlink" Target="https://doi.org/10.1515/dx-2021-0091"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towardsdatascience.com/investigation-of-explainable-predictions-of-covid-19-infection-from-chest-x-rays-with-machine-cb370f46af1d"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microsoft.com/office/2011/relationships/commentsExtended" Target="commentsExtended.xm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chart" Target="charts/chart5.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hyperlink" Target="https://www.bbc.co.uk/news/uk-60467183" TargetMode="External"/><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1.jpeg"/><Relationship Id="rId44" Type="http://schemas.openxmlformats.org/officeDocument/2006/relationships/chart" Target="charts/chart3.xml"/><Relationship Id="rId52" Type="http://schemas.openxmlformats.org/officeDocument/2006/relationships/hyperlink" Target="http://openaccess.thecvf.com/content_cvpr_2017/papers/Wang_ChestX-ray8_Hospital-Scale_Chest_CVPR_2017_paper.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b="1">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Ensemble Model: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All 5 Models: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Ensemble Method</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ser>
          <c:idx val="1"/>
          <c:order val="1"/>
          <c:tx>
            <c:strRef>
              <c:f>Sheet1!$C$1</c:f>
              <c:strCache>
                <c:ptCount val="1"/>
                <c:pt idx="0">
                  <c:v>VGG16</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strRef>
              <c:f>Sheet1!$A$2:$A$6</c:f>
              <c:strCache>
                <c:ptCount val="5"/>
                <c:pt idx="0">
                  <c:v>50th</c:v>
                </c:pt>
                <c:pt idx="1">
                  <c:v>60th</c:v>
                </c:pt>
                <c:pt idx="2">
                  <c:v>70th</c:v>
                </c:pt>
                <c:pt idx="3">
                  <c:v>80th</c:v>
                </c:pt>
                <c:pt idx="4">
                  <c:v>90th</c:v>
                </c:pt>
              </c:strCache>
            </c:strRef>
          </c:cat>
          <c:val>
            <c:numRef>
              <c:f>Sheet1!$C$2:$C$6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1-AA59-474E-8960-D55090074BDA}"/>
            </c:ext>
          </c:extLst>
        </c:ser>
        <c:ser>
          <c:idx val="2"/>
          <c:order val="2"/>
          <c:tx>
            <c:strRef>
              <c:f>Sheet1!$D$1</c:f>
              <c:strCache>
                <c:ptCount val="1"/>
                <c:pt idx="0">
                  <c:v>DenseNet201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strRef>
              <c:f>Sheet1!$A$2:$A$6</c:f>
              <c:strCache>
                <c:ptCount val="5"/>
                <c:pt idx="0">
                  <c:v>50th</c:v>
                </c:pt>
                <c:pt idx="1">
                  <c:v>60th</c:v>
                </c:pt>
                <c:pt idx="2">
                  <c:v>70th</c:v>
                </c:pt>
                <c:pt idx="3">
                  <c:v>80th</c:v>
                </c:pt>
                <c:pt idx="4">
                  <c:v>90th</c:v>
                </c:pt>
              </c:strCache>
            </c:strRef>
          </c:cat>
          <c:val>
            <c:numRef>
              <c:f>Sheet1!$D$2:$D$6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2-AA59-474E-8960-D55090074BDA}"/>
            </c:ext>
          </c:extLst>
        </c:ser>
        <c:ser>
          <c:idx val="3"/>
          <c:order val="3"/>
          <c:tx>
            <c:strRef>
              <c:f>Sheet1!$E$1</c:f>
              <c:strCache>
                <c:ptCount val="1"/>
                <c:pt idx="0">
                  <c:v>DarkNet19</c:v>
                </c:pt>
              </c:strCache>
            </c:strRef>
          </c:tx>
          <c:spPr>
            <a:ln w="28575" cap="rnd">
              <a:solidFill>
                <a:schemeClr val="dk1">
                  <a:tint val="98500"/>
                </a:schemeClr>
              </a:solidFill>
              <a:round/>
            </a:ln>
            <a:effectLst/>
          </c:spPr>
          <c:marker>
            <c:symbol val="circle"/>
            <c:size val="5"/>
            <c:spPr>
              <a:solidFill>
                <a:schemeClr val="dk1">
                  <a:tint val="98500"/>
                </a:schemeClr>
              </a:solidFill>
              <a:ln w="9525">
                <a:solidFill>
                  <a:schemeClr val="dk1">
                    <a:tint val="98500"/>
                  </a:schemeClr>
                </a:solidFill>
              </a:ln>
              <a:effectLst/>
            </c:spPr>
          </c:marker>
          <c:cat>
            <c:strRef>
              <c:f>Sheet1!$A$2:$A$6</c:f>
              <c:strCache>
                <c:ptCount val="5"/>
                <c:pt idx="0">
                  <c:v>50th</c:v>
                </c:pt>
                <c:pt idx="1">
                  <c:v>60th</c:v>
                </c:pt>
                <c:pt idx="2">
                  <c:v>70th</c:v>
                </c:pt>
                <c:pt idx="3">
                  <c:v>80th</c:v>
                </c:pt>
                <c:pt idx="4">
                  <c:v>90th</c:v>
                </c:pt>
              </c:strCache>
            </c:strRef>
          </c:cat>
          <c:val>
            <c:numRef>
              <c:f>Sheet1!$E$2:$E$6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3-AA59-474E-8960-D55090074BDA}"/>
            </c:ext>
          </c:extLst>
        </c:ser>
        <c:ser>
          <c:idx val="4"/>
          <c:order val="4"/>
          <c:tx>
            <c:strRef>
              <c:f>Sheet1!$F$1</c:f>
              <c:strCache>
                <c:ptCount val="1"/>
                <c:pt idx="0">
                  <c:v>EfficientNetB0</c:v>
                </c:pt>
              </c:strCache>
            </c:strRef>
          </c:tx>
          <c:spPr>
            <a:ln w="28575" cap="rnd">
              <a:solidFill>
                <a:schemeClr val="dk1">
                  <a:tint val="30000"/>
                </a:schemeClr>
              </a:solidFill>
              <a:round/>
            </a:ln>
            <a:effectLst/>
          </c:spPr>
          <c:marker>
            <c:symbol val="circle"/>
            <c:size val="5"/>
            <c:spPr>
              <a:solidFill>
                <a:schemeClr val="dk1">
                  <a:tint val="30000"/>
                </a:schemeClr>
              </a:solidFill>
              <a:ln w="9525">
                <a:solidFill>
                  <a:schemeClr val="dk1">
                    <a:tint val="30000"/>
                  </a:schemeClr>
                </a:solidFill>
              </a:ln>
              <a:effectLst/>
            </c:spPr>
          </c:marker>
          <c:cat>
            <c:strRef>
              <c:f>Sheet1!$A$2:$A$6</c:f>
              <c:strCache>
                <c:ptCount val="5"/>
                <c:pt idx="0">
                  <c:v>50th</c:v>
                </c:pt>
                <c:pt idx="1">
                  <c:v>60th</c:v>
                </c:pt>
                <c:pt idx="2">
                  <c:v>70th</c:v>
                </c:pt>
                <c:pt idx="3">
                  <c:v>80th</c:v>
                </c:pt>
                <c:pt idx="4">
                  <c:v>90th</c:v>
                </c:pt>
              </c:strCache>
            </c:strRef>
          </c:cat>
          <c:val>
            <c:numRef>
              <c:f>Sheet1!$F$2:$F$6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4-AA59-474E-8960-D55090074BDA}"/>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legend>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7750</TotalTime>
  <Pages>20</Pages>
  <Words>14971</Words>
  <Characters>85336</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100107</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1533</cp:revision>
  <cp:lastPrinted>2023-04-20T12:28:00Z</cp:lastPrinted>
  <dcterms:created xsi:type="dcterms:W3CDTF">2022-04-27T16:41:00Z</dcterms:created>
  <dcterms:modified xsi:type="dcterms:W3CDTF">2023-04-20T16:59:00Z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